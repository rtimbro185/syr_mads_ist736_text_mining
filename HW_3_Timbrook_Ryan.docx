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E56F8" w14:textId="77777777" w:rsidR="00F87E4C" w:rsidRPr="00B834BB" w:rsidRDefault="00DD31BB">
      <w:pPr>
        <w:rPr>
          <w:rFonts w:ascii="Verdana" w:hAnsi="Verdana"/>
          <w:b/>
          <w:sz w:val="36"/>
          <w:szCs w:val="36"/>
        </w:rPr>
      </w:pPr>
      <w:r w:rsidRPr="00B834BB">
        <w:rPr>
          <w:rFonts w:ascii="Verdana" w:hAnsi="Verdana"/>
          <w:b/>
          <w:sz w:val="36"/>
          <w:szCs w:val="36"/>
        </w:rPr>
        <w:t>Ryan Timbrook</w:t>
      </w:r>
    </w:p>
    <w:p w14:paraId="603B2409" w14:textId="77777777" w:rsidR="00744A51" w:rsidRPr="00B834BB" w:rsidRDefault="00744A51">
      <w:pPr>
        <w:rPr>
          <w:rFonts w:ascii="Verdana" w:hAnsi="Verdana"/>
          <w:b/>
          <w:sz w:val="36"/>
          <w:szCs w:val="36"/>
        </w:rPr>
      </w:pPr>
      <w:r w:rsidRPr="00B834BB">
        <w:rPr>
          <w:rFonts w:ascii="Verdana" w:hAnsi="Verdana"/>
          <w:b/>
          <w:sz w:val="36"/>
          <w:szCs w:val="36"/>
        </w:rPr>
        <w:t xml:space="preserve">NetID: </w:t>
      </w:r>
      <w:r w:rsidRPr="00B834BB">
        <w:rPr>
          <w:rFonts w:ascii="Verdana" w:hAnsi="Verdana"/>
          <w:bCs/>
          <w:sz w:val="36"/>
          <w:szCs w:val="36"/>
        </w:rPr>
        <w:t>RTIMBROO</w:t>
      </w:r>
    </w:p>
    <w:p w14:paraId="57E25319" w14:textId="77777777" w:rsidR="00744A51" w:rsidRPr="00B834BB" w:rsidRDefault="00744A51">
      <w:pPr>
        <w:rPr>
          <w:rFonts w:ascii="Verdana" w:hAnsi="Verdana"/>
          <w:b/>
          <w:sz w:val="36"/>
          <w:szCs w:val="36"/>
        </w:rPr>
      </w:pPr>
      <w:r w:rsidRPr="00B834BB">
        <w:rPr>
          <w:rFonts w:ascii="Verdana" w:hAnsi="Verdana"/>
          <w:b/>
          <w:sz w:val="36"/>
          <w:szCs w:val="36"/>
        </w:rPr>
        <w:t xml:space="preserve">Course: </w:t>
      </w:r>
      <w:r w:rsidRPr="00B834BB">
        <w:rPr>
          <w:rFonts w:ascii="Verdana" w:hAnsi="Verdana"/>
          <w:bCs/>
          <w:sz w:val="36"/>
          <w:szCs w:val="36"/>
        </w:rPr>
        <w:t>IST 7</w:t>
      </w:r>
      <w:r w:rsidR="00BC43C5" w:rsidRPr="00B834BB">
        <w:rPr>
          <w:rFonts w:ascii="Verdana" w:hAnsi="Verdana"/>
          <w:bCs/>
          <w:sz w:val="36"/>
          <w:szCs w:val="36"/>
        </w:rPr>
        <w:t>36</w:t>
      </w:r>
      <w:r w:rsidRPr="00B834BB">
        <w:rPr>
          <w:rFonts w:ascii="Verdana" w:hAnsi="Verdana"/>
          <w:bCs/>
          <w:sz w:val="36"/>
          <w:szCs w:val="36"/>
        </w:rPr>
        <w:t xml:space="preserve"> </w:t>
      </w:r>
      <w:r w:rsidR="00BC43C5" w:rsidRPr="00B834BB">
        <w:rPr>
          <w:rFonts w:ascii="Verdana" w:hAnsi="Verdana"/>
          <w:bCs/>
          <w:sz w:val="36"/>
          <w:szCs w:val="36"/>
        </w:rPr>
        <w:t>Text Mining</w:t>
      </w:r>
    </w:p>
    <w:p w14:paraId="209ABA27" w14:textId="77777777" w:rsidR="00744A51" w:rsidRPr="00B834BB" w:rsidRDefault="00744A51">
      <w:pPr>
        <w:rPr>
          <w:rFonts w:ascii="Verdana" w:hAnsi="Verdana"/>
          <w:b/>
          <w:sz w:val="36"/>
          <w:szCs w:val="36"/>
        </w:rPr>
      </w:pPr>
      <w:r w:rsidRPr="00B834BB">
        <w:rPr>
          <w:rFonts w:ascii="Verdana" w:hAnsi="Verdana"/>
          <w:b/>
          <w:sz w:val="36"/>
          <w:szCs w:val="36"/>
        </w:rPr>
        <w:t xml:space="preserve">Term: </w:t>
      </w:r>
      <w:r w:rsidR="00BC43C5" w:rsidRPr="00B834BB">
        <w:rPr>
          <w:rFonts w:ascii="Verdana" w:hAnsi="Verdana"/>
          <w:bCs/>
          <w:sz w:val="36"/>
          <w:szCs w:val="36"/>
        </w:rPr>
        <w:t>Fall</w:t>
      </w:r>
      <w:r w:rsidRPr="00B834BB">
        <w:rPr>
          <w:rFonts w:ascii="Verdana" w:hAnsi="Verdana"/>
          <w:bCs/>
          <w:sz w:val="36"/>
          <w:szCs w:val="36"/>
        </w:rPr>
        <w:t>, 2019</w:t>
      </w:r>
    </w:p>
    <w:p w14:paraId="6AE43C5D" w14:textId="1501FE9D" w:rsidR="00DE1B71" w:rsidRPr="00B834BB" w:rsidRDefault="00DE1B71">
      <w:pPr>
        <w:rPr>
          <w:rFonts w:ascii="Verdana" w:hAnsi="Verdana"/>
          <w:bCs/>
          <w:sz w:val="36"/>
          <w:szCs w:val="36"/>
        </w:rPr>
      </w:pPr>
      <w:r w:rsidRPr="00B834BB">
        <w:rPr>
          <w:rFonts w:ascii="Verdana" w:hAnsi="Verdana"/>
          <w:b/>
          <w:sz w:val="36"/>
          <w:szCs w:val="36"/>
        </w:rPr>
        <w:t xml:space="preserve">Topic: </w:t>
      </w:r>
      <w:r w:rsidR="00B33748">
        <w:rPr>
          <w:rFonts w:ascii="Verdana" w:hAnsi="Verdana"/>
          <w:b/>
          <w:sz w:val="36"/>
          <w:szCs w:val="36"/>
        </w:rPr>
        <w:t>Text Vectorization on NFL Team News</w:t>
      </w:r>
    </w:p>
    <w:p w14:paraId="50EC9F97" w14:textId="77777777" w:rsidR="00744A51" w:rsidRDefault="00744A51">
      <w:pPr>
        <w:rPr>
          <w:rFonts w:ascii="Verdana" w:hAnsi="Verdana"/>
          <w:b/>
          <w:sz w:val="44"/>
        </w:rPr>
      </w:pPr>
    </w:p>
    <w:p w14:paraId="20B33B99" w14:textId="77777777" w:rsidR="0004164B" w:rsidRDefault="0004164B">
      <w:pPr>
        <w:jc w:val="both"/>
        <w:rPr>
          <w:rFonts w:ascii="Verdana" w:hAnsi="Verdana"/>
          <w:b/>
          <w:sz w:val="44"/>
        </w:rPr>
      </w:pPr>
    </w:p>
    <w:p w14:paraId="17022AF6" w14:textId="77777777" w:rsidR="00F87E4C" w:rsidRDefault="00F87E4C"/>
    <w:p w14:paraId="4936D2B1" w14:textId="77777777" w:rsidR="00F87E4C" w:rsidRDefault="00F87E4C"/>
    <w:p w14:paraId="573DBA66" w14:textId="77777777" w:rsidR="00F87E4C" w:rsidRDefault="00F87E4C"/>
    <w:p w14:paraId="7624BCAF" w14:textId="77777777" w:rsidR="00F87E4C" w:rsidRDefault="00F87E4C">
      <w:pPr>
        <w:pStyle w:val="VIBody"/>
        <w:widowControl w:val="0"/>
        <w:suppressAutoHyphens w:val="0"/>
        <w:spacing w:before="0" w:after="0" w:line="240" w:lineRule="atLeast"/>
        <w:rPr>
          <w:rFonts w:ascii="Arial" w:hAnsi="Arial" w:cs="Times New Roman"/>
          <w:lang w:val="en-US"/>
        </w:rPr>
      </w:pPr>
    </w:p>
    <w:p w14:paraId="7A677969" w14:textId="77777777" w:rsidR="00F87E4C" w:rsidRDefault="00F87E4C"/>
    <w:p w14:paraId="6EA9AA73" w14:textId="77777777" w:rsidR="00F87E4C" w:rsidRDefault="00F87E4C"/>
    <w:p w14:paraId="7DFD00F9" w14:textId="77777777" w:rsidR="00F87E4C" w:rsidRDefault="00F87E4C">
      <w:pPr>
        <w:rPr>
          <w:sz w:val="22"/>
        </w:rPr>
        <w:sectPr w:rsidR="00F87E4C">
          <w:headerReference w:type="default" r:id="rId7"/>
          <w:footerReference w:type="even" r:id="rId8"/>
          <w:pgSz w:w="12240" w:h="15840" w:code="1"/>
          <w:pgMar w:top="1800" w:right="1080" w:bottom="1800" w:left="1440" w:header="720" w:footer="720" w:gutter="0"/>
          <w:cols w:space="720"/>
          <w:vAlign w:val="center"/>
        </w:sectPr>
      </w:pPr>
    </w:p>
    <w:p w14:paraId="6E1B52C1" w14:textId="77777777" w:rsidR="00F87E4C" w:rsidRDefault="00F87E4C">
      <w:pPr>
        <w:pStyle w:val="VITitle"/>
      </w:pPr>
      <w:r>
        <w:lastRenderedPageBreak/>
        <w:t>Table of Contents</w:t>
      </w:r>
    </w:p>
    <w:p w14:paraId="4974E12F" w14:textId="37D3F723" w:rsidR="000643D6" w:rsidRPr="00D0158E" w:rsidRDefault="00F87E4C">
      <w:pPr>
        <w:pStyle w:val="TOC1"/>
        <w:tabs>
          <w:tab w:val="left" w:pos="432"/>
        </w:tabs>
        <w:rPr>
          <w:rFonts w:ascii="Calibri" w:hAnsi="Calibri"/>
          <w:b w:val="0"/>
          <w:noProof/>
          <w:color w:val="auto"/>
          <w:sz w:val="22"/>
          <w:szCs w:val="22"/>
        </w:rPr>
      </w:pPr>
      <w:r>
        <w:fldChar w:fldCharType="begin"/>
      </w:r>
      <w:r>
        <w:instrText xml:space="preserve"> TOC \o "1-3" \h \z </w:instrText>
      </w:r>
      <w:r>
        <w:fldChar w:fldCharType="separate"/>
      </w:r>
      <w:hyperlink w:anchor="_Toc22672739" w:history="1">
        <w:r w:rsidR="000643D6" w:rsidRPr="00330B11">
          <w:rPr>
            <w:rStyle w:val="Hyperlink"/>
            <w:noProof/>
          </w:rPr>
          <w:t>1</w:t>
        </w:r>
        <w:r w:rsidR="000643D6" w:rsidRPr="00D0158E">
          <w:rPr>
            <w:rFonts w:ascii="Calibri" w:hAnsi="Calibri"/>
            <w:b w:val="0"/>
            <w:noProof/>
            <w:color w:val="auto"/>
            <w:sz w:val="22"/>
            <w:szCs w:val="22"/>
          </w:rPr>
          <w:tab/>
        </w:r>
        <w:r w:rsidR="000643D6" w:rsidRPr="00330B11">
          <w:rPr>
            <w:rStyle w:val="Hyperlink"/>
            <w:noProof/>
          </w:rPr>
          <w:t>Introduction</w:t>
        </w:r>
        <w:r w:rsidR="000643D6">
          <w:rPr>
            <w:noProof/>
            <w:webHidden/>
          </w:rPr>
          <w:tab/>
        </w:r>
        <w:r w:rsidR="000643D6">
          <w:rPr>
            <w:noProof/>
            <w:webHidden/>
          </w:rPr>
          <w:fldChar w:fldCharType="begin"/>
        </w:r>
        <w:r w:rsidR="000643D6">
          <w:rPr>
            <w:noProof/>
            <w:webHidden/>
          </w:rPr>
          <w:instrText xml:space="preserve"> PAGEREF _Toc22672739 \h </w:instrText>
        </w:r>
        <w:r w:rsidR="000643D6">
          <w:rPr>
            <w:noProof/>
            <w:webHidden/>
          </w:rPr>
        </w:r>
        <w:r w:rsidR="000643D6">
          <w:rPr>
            <w:noProof/>
            <w:webHidden/>
          </w:rPr>
          <w:fldChar w:fldCharType="separate"/>
        </w:r>
        <w:r w:rsidR="000643D6">
          <w:rPr>
            <w:noProof/>
            <w:webHidden/>
          </w:rPr>
          <w:t>3</w:t>
        </w:r>
        <w:r w:rsidR="000643D6">
          <w:rPr>
            <w:noProof/>
            <w:webHidden/>
          </w:rPr>
          <w:fldChar w:fldCharType="end"/>
        </w:r>
      </w:hyperlink>
    </w:p>
    <w:p w14:paraId="23EFA763" w14:textId="51C577E7" w:rsidR="000643D6" w:rsidRPr="00D0158E" w:rsidRDefault="000643D6">
      <w:pPr>
        <w:pStyle w:val="TOC2"/>
        <w:tabs>
          <w:tab w:val="left" w:pos="1008"/>
        </w:tabs>
        <w:rPr>
          <w:rFonts w:ascii="Calibri" w:hAnsi="Calibri"/>
          <w:noProof/>
          <w:sz w:val="22"/>
          <w:szCs w:val="22"/>
        </w:rPr>
      </w:pPr>
      <w:hyperlink w:anchor="_Toc22672740" w:history="1">
        <w:r w:rsidRPr="00330B11">
          <w:rPr>
            <w:rStyle w:val="Hyperlink"/>
            <w:noProof/>
          </w:rPr>
          <w:t>1.1</w:t>
        </w:r>
        <w:r w:rsidRPr="00D0158E">
          <w:rPr>
            <w:rFonts w:ascii="Calibri" w:hAnsi="Calibri"/>
            <w:noProof/>
            <w:sz w:val="22"/>
            <w:szCs w:val="22"/>
          </w:rPr>
          <w:tab/>
        </w:r>
        <w:r w:rsidRPr="00330B11">
          <w:rPr>
            <w:rStyle w:val="Hyperlink"/>
            <w:noProof/>
          </w:rPr>
          <w:t>Purpose</w:t>
        </w:r>
        <w:r>
          <w:rPr>
            <w:noProof/>
            <w:webHidden/>
          </w:rPr>
          <w:tab/>
        </w:r>
        <w:r>
          <w:rPr>
            <w:noProof/>
            <w:webHidden/>
          </w:rPr>
          <w:fldChar w:fldCharType="begin"/>
        </w:r>
        <w:r>
          <w:rPr>
            <w:noProof/>
            <w:webHidden/>
          </w:rPr>
          <w:instrText xml:space="preserve"> PAGEREF _Toc22672740 \h </w:instrText>
        </w:r>
        <w:r>
          <w:rPr>
            <w:noProof/>
            <w:webHidden/>
          </w:rPr>
        </w:r>
        <w:r>
          <w:rPr>
            <w:noProof/>
            <w:webHidden/>
          </w:rPr>
          <w:fldChar w:fldCharType="separate"/>
        </w:r>
        <w:r>
          <w:rPr>
            <w:noProof/>
            <w:webHidden/>
          </w:rPr>
          <w:t>3</w:t>
        </w:r>
        <w:r>
          <w:rPr>
            <w:noProof/>
            <w:webHidden/>
          </w:rPr>
          <w:fldChar w:fldCharType="end"/>
        </w:r>
      </w:hyperlink>
    </w:p>
    <w:p w14:paraId="3BF5363D" w14:textId="68731041" w:rsidR="000643D6" w:rsidRPr="00D0158E" w:rsidRDefault="000643D6">
      <w:pPr>
        <w:pStyle w:val="TOC2"/>
        <w:tabs>
          <w:tab w:val="left" w:pos="1008"/>
        </w:tabs>
        <w:rPr>
          <w:rFonts w:ascii="Calibri" w:hAnsi="Calibri"/>
          <w:noProof/>
          <w:sz w:val="22"/>
          <w:szCs w:val="22"/>
        </w:rPr>
      </w:pPr>
      <w:hyperlink w:anchor="_Toc22672741" w:history="1">
        <w:r w:rsidRPr="00330B11">
          <w:rPr>
            <w:rStyle w:val="Hyperlink"/>
            <w:noProof/>
          </w:rPr>
          <w:t>1.2</w:t>
        </w:r>
        <w:r w:rsidRPr="00D0158E">
          <w:rPr>
            <w:rFonts w:ascii="Calibri" w:hAnsi="Calibri"/>
            <w:noProof/>
            <w:sz w:val="22"/>
            <w:szCs w:val="22"/>
          </w:rPr>
          <w:tab/>
        </w:r>
        <w:r w:rsidRPr="00330B11">
          <w:rPr>
            <w:rStyle w:val="Hyperlink"/>
            <w:noProof/>
          </w:rPr>
          <w:t>Scope</w:t>
        </w:r>
        <w:r>
          <w:rPr>
            <w:noProof/>
            <w:webHidden/>
          </w:rPr>
          <w:tab/>
        </w:r>
        <w:r>
          <w:rPr>
            <w:noProof/>
            <w:webHidden/>
          </w:rPr>
          <w:fldChar w:fldCharType="begin"/>
        </w:r>
        <w:r>
          <w:rPr>
            <w:noProof/>
            <w:webHidden/>
          </w:rPr>
          <w:instrText xml:space="preserve"> PAGEREF _Toc22672741 \h </w:instrText>
        </w:r>
        <w:r>
          <w:rPr>
            <w:noProof/>
            <w:webHidden/>
          </w:rPr>
        </w:r>
        <w:r>
          <w:rPr>
            <w:noProof/>
            <w:webHidden/>
          </w:rPr>
          <w:fldChar w:fldCharType="separate"/>
        </w:r>
        <w:r>
          <w:rPr>
            <w:noProof/>
            <w:webHidden/>
          </w:rPr>
          <w:t>3</w:t>
        </w:r>
        <w:r>
          <w:rPr>
            <w:noProof/>
            <w:webHidden/>
          </w:rPr>
          <w:fldChar w:fldCharType="end"/>
        </w:r>
      </w:hyperlink>
    </w:p>
    <w:p w14:paraId="492EA19E" w14:textId="0D852918" w:rsidR="000643D6" w:rsidRPr="00D0158E" w:rsidRDefault="000643D6">
      <w:pPr>
        <w:pStyle w:val="TOC1"/>
        <w:tabs>
          <w:tab w:val="left" w:pos="432"/>
        </w:tabs>
        <w:rPr>
          <w:rFonts w:ascii="Calibri" w:hAnsi="Calibri"/>
          <w:b w:val="0"/>
          <w:noProof/>
          <w:color w:val="auto"/>
          <w:sz w:val="22"/>
          <w:szCs w:val="22"/>
        </w:rPr>
      </w:pPr>
      <w:hyperlink w:anchor="_Toc22672742" w:history="1">
        <w:r w:rsidRPr="00330B11">
          <w:rPr>
            <w:rStyle w:val="Hyperlink"/>
            <w:noProof/>
          </w:rPr>
          <w:t>2</w:t>
        </w:r>
        <w:r w:rsidRPr="00D0158E">
          <w:rPr>
            <w:rFonts w:ascii="Calibri" w:hAnsi="Calibri"/>
            <w:b w:val="0"/>
            <w:noProof/>
            <w:color w:val="auto"/>
            <w:sz w:val="22"/>
            <w:szCs w:val="22"/>
          </w:rPr>
          <w:tab/>
        </w:r>
        <w:r w:rsidRPr="00330B11">
          <w:rPr>
            <w:rStyle w:val="Hyperlink"/>
            <w:noProof/>
          </w:rPr>
          <w:t>Analysis and Models</w:t>
        </w:r>
        <w:r>
          <w:rPr>
            <w:noProof/>
            <w:webHidden/>
          </w:rPr>
          <w:tab/>
        </w:r>
        <w:r>
          <w:rPr>
            <w:noProof/>
            <w:webHidden/>
          </w:rPr>
          <w:fldChar w:fldCharType="begin"/>
        </w:r>
        <w:r>
          <w:rPr>
            <w:noProof/>
            <w:webHidden/>
          </w:rPr>
          <w:instrText xml:space="preserve"> PAGEREF _Toc22672742 \h </w:instrText>
        </w:r>
        <w:r>
          <w:rPr>
            <w:noProof/>
            <w:webHidden/>
          </w:rPr>
        </w:r>
        <w:r>
          <w:rPr>
            <w:noProof/>
            <w:webHidden/>
          </w:rPr>
          <w:fldChar w:fldCharType="separate"/>
        </w:r>
        <w:r>
          <w:rPr>
            <w:noProof/>
            <w:webHidden/>
          </w:rPr>
          <w:t>4</w:t>
        </w:r>
        <w:r>
          <w:rPr>
            <w:noProof/>
            <w:webHidden/>
          </w:rPr>
          <w:fldChar w:fldCharType="end"/>
        </w:r>
      </w:hyperlink>
    </w:p>
    <w:p w14:paraId="1CFB13FA" w14:textId="5C4286CF" w:rsidR="000643D6" w:rsidRPr="00D0158E" w:rsidRDefault="000643D6">
      <w:pPr>
        <w:pStyle w:val="TOC2"/>
        <w:tabs>
          <w:tab w:val="left" w:pos="1008"/>
        </w:tabs>
        <w:rPr>
          <w:rFonts w:ascii="Calibri" w:hAnsi="Calibri"/>
          <w:noProof/>
          <w:sz w:val="22"/>
          <w:szCs w:val="22"/>
        </w:rPr>
      </w:pPr>
      <w:hyperlink w:anchor="_Toc22672743" w:history="1">
        <w:r w:rsidRPr="00330B11">
          <w:rPr>
            <w:rStyle w:val="Hyperlink"/>
            <w:noProof/>
          </w:rPr>
          <w:t>2.1</w:t>
        </w:r>
        <w:r w:rsidRPr="00D0158E">
          <w:rPr>
            <w:rFonts w:ascii="Calibri" w:hAnsi="Calibri"/>
            <w:noProof/>
            <w:sz w:val="22"/>
            <w:szCs w:val="22"/>
          </w:rPr>
          <w:tab/>
        </w:r>
        <w:r w:rsidRPr="00330B11">
          <w:rPr>
            <w:rStyle w:val="Hyperlink"/>
            <w:noProof/>
          </w:rPr>
          <w:t>About the Data</w:t>
        </w:r>
        <w:r>
          <w:rPr>
            <w:noProof/>
            <w:webHidden/>
          </w:rPr>
          <w:tab/>
        </w:r>
        <w:r>
          <w:rPr>
            <w:noProof/>
            <w:webHidden/>
          </w:rPr>
          <w:fldChar w:fldCharType="begin"/>
        </w:r>
        <w:r>
          <w:rPr>
            <w:noProof/>
            <w:webHidden/>
          </w:rPr>
          <w:instrText xml:space="preserve"> PAGEREF _Toc22672743 \h </w:instrText>
        </w:r>
        <w:r>
          <w:rPr>
            <w:noProof/>
            <w:webHidden/>
          </w:rPr>
        </w:r>
        <w:r>
          <w:rPr>
            <w:noProof/>
            <w:webHidden/>
          </w:rPr>
          <w:fldChar w:fldCharType="separate"/>
        </w:r>
        <w:r>
          <w:rPr>
            <w:noProof/>
            <w:webHidden/>
          </w:rPr>
          <w:t>4</w:t>
        </w:r>
        <w:r>
          <w:rPr>
            <w:noProof/>
            <w:webHidden/>
          </w:rPr>
          <w:fldChar w:fldCharType="end"/>
        </w:r>
      </w:hyperlink>
    </w:p>
    <w:p w14:paraId="673A0EAC" w14:textId="61D8102C" w:rsidR="000643D6" w:rsidRPr="00D0158E" w:rsidRDefault="000643D6">
      <w:pPr>
        <w:pStyle w:val="TOC3"/>
        <w:tabs>
          <w:tab w:val="left" w:pos="1702"/>
        </w:tabs>
        <w:rPr>
          <w:rFonts w:ascii="Calibri" w:hAnsi="Calibri"/>
          <w:noProof/>
          <w:sz w:val="22"/>
          <w:szCs w:val="22"/>
        </w:rPr>
      </w:pPr>
      <w:hyperlink w:anchor="_Toc22672744" w:history="1">
        <w:r w:rsidRPr="00330B11">
          <w:rPr>
            <w:rStyle w:val="Hyperlink"/>
            <w:noProof/>
          </w:rPr>
          <w:t>2.1.1</w:t>
        </w:r>
        <w:r w:rsidRPr="00D0158E">
          <w:rPr>
            <w:rFonts w:ascii="Calibri" w:hAnsi="Calibri"/>
            <w:noProof/>
            <w:sz w:val="22"/>
            <w:szCs w:val="22"/>
          </w:rPr>
          <w:tab/>
        </w:r>
        <w:r w:rsidRPr="00330B11">
          <w:rPr>
            <w:rStyle w:val="Hyperlink"/>
            <w:noProof/>
          </w:rPr>
          <w:t>Dataset Info</w:t>
        </w:r>
        <w:r>
          <w:rPr>
            <w:noProof/>
            <w:webHidden/>
          </w:rPr>
          <w:tab/>
        </w:r>
        <w:r>
          <w:rPr>
            <w:noProof/>
            <w:webHidden/>
          </w:rPr>
          <w:fldChar w:fldCharType="begin"/>
        </w:r>
        <w:r>
          <w:rPr>
            <w:noProof/>
            <w:webHidden/>
          </w:rPr>
          <w:instrText xml:space="preserve"> PAGEREF _Toc22672744 \h </w:instrText>
        </w:r>
        <w:r>
          <w:rPr>
            <w:noProof/>
            <w:webHidden/>
          </w:rPr>
        </w:r>
        <w:r>
          <w:rPr>
            <w:noProof/>
            <w:webHidden/>
          </w:rPr>
          <w:fldChar w:fldCharType="separate"/>
        </w:r>
        <w:r>
          <w:rPr>
            <w:noProof/>
            <w:webHidden/>
          </w:rPr>
          <w:t>4</w:t>
        </w:r>
        <w:r>
          <w:rPr>
            <w:noProof/>
            <w:webHidden/>
          </w:rPr>
          <w:fldChar w:fldCharType="end"/>
        </w:r>
      </w:hyperlink>
    </w:p>
    <w:p w14:paraId="3951C6CF" w14:textId="3BCB25CE" w:rsidR="000643D6" w:rsidRPr="00D0158E" w:rsidRDefault="000643D6">
      <w:pPr>
        <w:pStyle w:val="TOC3"/>
        <w:tabs>
          <w:tab w:val="left" w:pos="1702"/>
        </w:tabs>
        <w:rPr>
          <w:rFonts w:ascii="Calibri" w:hAnsi="Calibri"/>
          <w:noProof/>
          <w:sz w:val="22"/>
          <w:szCs w:val="22"/>
        </w:rPr>
      </w:pPr>
      <w:hyperlink w:anchor="_Toc22672745" w:history="1">
        <w:r w:rsidRPr="00330B11">
          <w:rPr>
            <w:rStyle w:val="Hyperlink"/>
            <w:noProof/>
          </w:rPr>
          <w:t>2.1.2</w:t>
        </w:r>
        <w:r w:rsidRPr="00D0158E">
          <w:rPr>
            <w:rFonts w:ascii="Calibri" w:hAnsi="Calibri"/>
            <w:noProof/>
            <w:sz w:val="22"/>
            <w:szCs w:val="22"/>
          </w:rPr>
          <w:tab/>
        </w:r>
        <w:r w:rsidRPr="00330B11">
          <w:rPr>
            <w:rStyle w:val="Hyperlink"/>
            <w:noProof/>
          </w:rPr>
          <w:t>Data Exploration &amp; Cleaning</w:t>
        </w:r>
        <w:r>
          <w:rPr>
            <w:noProof/>
            <w:webHidden/>
          </w:rPr>
          <w:tab/>
        </w:r>
        <w:r>
          <w:rPr>
            <w:noProof/>
            <w:webHidden/>
          </w:rPr>
          <w:fldChar w:fldCharType="begin"/>
        </w:r>
        <w:r>
          <w:rPr>
            <w:noProof/>
            <w:webHidden/>
          </w:rPr>
          <w:instrText xml:space="preserve"> PAGEREF _Toc22672745 \h </w:instrText>
        </w:r>
        <w:r>
          <w:rPr>
            <w:noProof/>
            <w:webHidden/>
          </w:rPr>
        </w:r>
        <w:r>
          <w:rPr>
            <w:noProof/>
            <w:webHidden/>
          </w:rPr>
          <w:fldChar w:fldCharType="separate"/>
        </w:r>
        <w:r>
          <w:rPr>
            <w:noProof/>
            <w:webHidden/>
          </w:rPr>
          <w:t>4</w:t>
        </w:r>
        <w:r>
          <w:rPr>
            <w:noProof/>
            <w:webHidden/>
          </w:rPr>
          <w:fldChar w:fldCharType="end"/>
        </w:r>
      </w:hyperlink>
    </w:p>
    <w:p w14:paraId="1144C360" w14:textId="782C72BB" w:rsidR="000643D6" w:rsidRPr="00D0158E" w:rsidRDefault="000643D6">
      <w:pPr>
        <w:pStyle w:val="TOC1"/>
        <w:tabs>
          <w:tab w:val="left" w:pos="432"/>
        </w:tabs>
        <w:rPr>
          <w:rFonts w:ascii="Calibri" w:hAnsi="Calibri"/>
          <w:b w:val="0"/>
          <w:noProof/>
          <w:color w:val="auto"/>
          <w:sz w:val="22"/>
          <w:szCs w:val="22"/>
        </w:rPr>
      </w:pPr>
      <w:hyperlink w:anchor="_Toc22672746" w:history="1">
        <w:r w:rsidRPr="00330B11">
          <w:rPr>
            <w:rStyle w:val="Hyperlink"/>
            <w:noProof/>
          </w:rPr>
          <w:t>3</w:t>
        </w:r>
        <w:r w:rsidRPr="00D0158E">
          <w:rPr>
            <w:rFonts w:ascii="Calibri" w:hAnsi="Calibri"/>
            <w:b w:val="0"/>
            <w:noProof/>
            <w:color w:val="auto"/>
            <w:sz w:val="22"/>
            <w:szCs w:val="22"/>
          </w:rPr>
          <w:tab/>
        </w:r>
        <w:r w:rsidRPr="00330B11">
          <w:rPr>
            <w:rStyle w:val="Hyperlink"/>
            <w:noProof/>
          </w:rPr>
          <w:t>Models</w:t>
        </w:r>
        <w:r>
          <w:rPr>
            <w:noProof/>
            <w:webHidden/>
          </w:rPr>
          <w:tab/>
        </w:r>
        <w:r>
          <w:rPr>
            <w:noProof/>
            <w:webHidden/>
          </w:rPr>
          <w:fldChar w:fldCharType="begin"/>
        </w:r>
        <w:r>
          <w:rPr>
            <w:noProof/>
            <w:webHidden/>
          </w:rPr>
          <w:instrText xml:space="preserve"> PAGEREF _Toc22672746 \h </w:instrText>
        </w:r>
        <w:r>
          <w:rPr>
            <w:noProof/>
            <w:webHidden/>
          </w:rPr>
        </w:r>
        <w:r>
          <w:rPr>
            <w:noProof/>
            <w:webHidden/>
          </w:rPr>
          <w:fldChar w:fldCharType="separate"/>
        </w:r>
        <w:r>
          <w:rPr>
            <w:noProof/>
            <w:webHidden/>
          </w:rPr>
          <w:t>9</w:t>
        </w:r>
        <w:r>
          <w:rPr>
            <w:noProof/>
            <w:webHidden/>
          </w:rPr>
          <w:fldChar w:fldCharType="end"/>
        </w:r>
      </w:hyperlink>
    </w:p>
    <w:p w14:paraId="1607FAFE" w14:textId="68A3A4F1" w:rsidR="000643D6" w:rsidRPr="00D0158E" w:rsidRDefault="000643D6">
      <w:pPr>
        <w:pStyle w:val="TOC3"/>
        <w:tabs>
          <w:tab w:val="left" w:pos="1702"/>
        </w:tabs>
        <w:rPr>
          <w:rFonts w:ascii="Calibri" w:hAnsi="Calibri"/>
          <w:noProof/>
          <w:sz w:val="22"/>
          <w:szCs w:val="22"/>
        </w:rPr>
      </w:pPr>
      <w:hyperlink w:anchor="_Toc22672747" w:history="1">
        <w:r w:rsidRPr="00330B11">
          <w:rPr>
            <w:rStyle w:val="Hyperlink"/>
            <w:noProof/>
          </w:rPr>
          <w:t>3.1.1</w:t>
        </w:r>
        <w:r w:rsidRPr="00D0158E">
          <w:rPr>
            <w:rFonts w:ascii="Calibri" w:hAnsi="Calibri"/>
            <w:noProof/>
            <w:sz w:val="22"/>
            <w:szCs w:val="22"/>
          </w:rPr>
          <w:tab/>
        </w:r>
        <w:r w:rsidRPr="00330B11">
          <w:rPr>
            <w:rStyle w:val="Hyperlink"/>
            <w:noProof/>
          </w:rPr>
          <w:t>CountVectorizer - Vectorize Team Text Documents</w:t>
        </w:r>
        <w:r>
          <w:rPr>
            <w:noProof/>
            <w:webHidden/>
          </w:rPr>
          <w:tab/>
        </w:r>
        <w:r>
          <w:rPr>
            <w:noProof/>
            <w:webHidden/>
          </w:rPr>
          <w:fldChar w:fldCharType="begin"/>
        </w:r>
        <w:r>
          <w:rPr>
            <w:noProof/>
            <w:webHidden/>
          </w:rPr>
          <w:instrText xml:space="preserve"> PAGEREF _Toc22672747 \h </w:instrText>
        </w:r>
        <w:r>
          <w:rPr>
            <w:noProof/>
            <w:webHidden/>
          </w:rPr>
        </w:r>
        <w:r>
          <w:rPr>
            <w:noProof/>
            <w:webHidden/>
          </w:rPr>
          <w:fldChar w:fldCharType="separate"/>
        </w:r>
        <w:r>
          <w:rPr>
            <w:noProof/>
            <w:webHidden/>
          </w:rPr>
          <w:t>9</w:t>
        </w:r>
        <w:r>
          <w:rPr>
            <w:noProof/>
            <w:webHidden/>
          </w:rPr>
          <w:fldChar w:fldCharType="end"/>
        </w:r>
      </w:hyperlink>
    </w:p>
    <w:p w14:paraId="4B348FD4" w14:textId="28CB5399" w:rsidR="000643D6" w:rsidRPr="00D0158E" w:rsidRDefault="000643D6">
      <w:pPr>
        <w:pStyle w:val="TOC3"/>
        <w:rPr>
          <w:rFonts w:ascii="Calibri" w:hAnsi="Calibri"/>
          <w:noProof/>
          <w:sz w:val="22"/>
          <w:szCs w:val="22"/>
        </w:rPr>
      </w:pPr>
      <w:hyperlink w:anchor="_Toc22672748" w:history="1">
        <w:r w:rsidRPr="00330B11">
          <w:rPr>
            <w:rStyle w:val="Hyperlink"/>
            <w:rFonts w:ascii="Arial" w:hAnsi="Arial" w:cs="Arial"/>
            <w:bCs/>
            <w:iCs/>
            <w:noProof/>
          </w:rPr>
          <w:t>: CountVector Unigram Spars Matrix Snippet</w:t>
        </w:r>
        <w:r>
          <w:rPr>
            <w:noProof/>
            <w:webHidden/>
          </w:rPr>
          <w:tab/>
        </w:r>
        <w:r>
          <w:rPr>
            <w:noProof/>
            <w:webHidden/>
          </w:rPr>
          <w:fldChar w:fldCharType="begin"/>
        </w:r>
        <w:r>
          <w:rPr>
            <w:noProof/>
            <w:webHidden/>
          </w:rPr>
          <w:instrText xml:space="preserve"> PAGEREF _Toc22672748 \h </w:instrText>
        </w:r>
        <w:r>
          <w:rPr>
            <w:noProof/>
            <w:webHidden/>
          </w:rPr>
        </w:r>
        <w:r>
          <w:rPr>
            <w:noProof/>
            <w:webHidden/>
          </w:rPr>
          <w:fldChar w:fldCharType="separate"/>
        </w:r>
        <w:r>
          <w:rPr>
            <w:noProof/>
            <w:webHidden/>
          </w:rPr>
          <w:t>10</w:t>
        </w:r>
        <w:r>
          <w:rPr>
            <w:noProof/>
            <w:webHidden/>
          </w:rPr>
          <w:fldChar w:fldCharType="end"/>
        </w:r>
      </w:hyperlink>
    </w:p>
    <w:p w14:paraId="3A7EA2A4" w14:textId="1468437E" w:rsidR="000643D6" w:rsidRPr="00D0158E" w:rsidRDefault="000643D6">
      <w:pPr>
        <w:pStyle w:val="TOC3"/>
        <w:rPr>
          <w:rFonts w:ascii="Calibri" w:hAnsi="Calibri"/>
          <w:noProof/>
          <w:sz w:val="22"/>
          <w:szCs w:val="22"/>
        </w:rPr>
      </w:pPr>
      <w:hyperlink w:anchor="_Toc22672749" w:history="1">
        <w:r w:rsidRPr="00330B11">
          <w:rPr>
            <w:rStyle w:val="Hyperlink"/>
            <w:rFonts w:ascii="Arial" w:hAnsi="Arial" w:cs="Arial"/>
            <w:bCs/>
            <w:iCs/>
            <w:noProof/>
          </w:rPr>
          <w:t>: CountVector Unigram Feature Vector Output Example - single line for each of the NFL Teams -</w:t>
        </w:r>
        <w:r>
          <w:rPr>
            <w:noProof/>
            <w:webHidden/>
          </w:rPr>
          <w:tab/>
        </w:r>
        <w:r>
          <w:rPr>
            <w:noProof/>
            <w:webHidden/>
          </w:rPr>
          <w:fldChar w:fldCharType="begin"/>
        </w:r>
        <w:r>
          <w:rPr>
            <w:noProof/>
            <w:webHidden/>
          </w:rPr>
          <w:instrText xml:space="preserve"> PAGEREF _Toc22672749 \h </w:instrText>
        </w:r>
        <w:r>
          <w:rPr>
            <w:noProof/>
            <w:webHidden/>
          </w:rPr>
        </w:r>
        <w:r>
          <w:rPr>
            <w:noProof/>
            <w:webHidden/>
          </w:rPr>
          <w:fldChar w:fldCharType="separate"/>
        </w:r>
        <w:r>
          <w:rPr>
            <w:noProof/>
            <w:webHidden/>
          </w:rPr>
          <w:t>10</w:t>
        </w:r>
        <w:r>
          <w:rPr>
            <w:noProof/>
            <w:webHidden/>
          </w:rPr>
          <w:fldChar w:fldCharType="end"/>
        </w:r>
      </w:hyperlink>
    </w:p>
    <w:p w14:paraId="27323343" w14:textId="3CA35CEF" w:rsidR="000643D6" w:rsidRPr="00D0158E" w:rsidRDefault="000643D6">
      <w:pPr>
        <w:pStyle w:val="TOC3"/>
        <w:rPr>
          <w:rFonts w:ascii="Calibri" w:hAnsi="Calibri"/>
          <w:noProof/>
          <w:sz w:val="22"/>
          <w:szCs w:val="22"/>
        </w:rPr>
      </w:pPr>
      <w:hyperlink w:anchor="_Toc22672750" w:history="1">
        <w:r w:rsidRPr="00330B11">
          <w:rPr>
            <w:rStyle w:val="Hyperlink"/>
            <w:rFonts w:ascii="Arial" w:hAnsi="Arial" w:cs="Arial"/>
            <w:bCs/>
            <w:iCs/>
            <w:noProof/>
          </w:rPr>
          <w:t>: CountVector Bigram Spars Matrix Snippet</w:t>
        </w:r>
        <w:r>
          <w:rPr>
            <w:noProof/>
            <w:webHidden/>
          </w:rPr>
          <w:tab/>
        </w:r>
        <w:r>
          <w:rPr>
            <w:noProof/>
            <w:webHidden/>
          </w:rPr>
          <w:fldChar w:fldCharType="begin"/>
        </w:r>
        <w:r>
          <w:rPr>
            <w:noProof/>
            <w:webHidden/>
          </w:rPr>
          <w:instrText xml:space="preserve"> PAGEREF _Toc22672750 \h </w:instrText>
        </w:r>
        <w:r>
          <w:rPr>
            <w:noProof/>
            <w:webHidden/>
          </w:rPr>
        </w:r>
        <w:r>
          <w:rPr>
            <w:noProof/>
            <w:webHidden/>
          </w:rPr>
          <w:fldChar w:fldCharType="separate"/>
        </w:r>
        <w:r>
          <w:rPr>
            <w:noProof/>
            <w:webHidden/>
          </w:rPr>
          <w:t>11</w:t>
        </w:r>
        <w:r>
          <w:rPr>
            <w:noProof/>
            <w:webHidden/>
          </w:rPr>
          <w:fldChar w:fldCharType="end"/>
        </w:r>
      </w:hyperlink>
    </w:p>
    <w:p w14:paraId="4BE56855" w14:textId="293313D9" w:rsidR="000643D6" w:rsidRPr="00D0158E" w:rsidRDefault="000643D6">
      <w:pPr>
        <w:pStyle w:val="TOC3"/>
        <w:rPr>
          <w:rFonts w:ascii="Calibri" w:hAnsi="Calibri"/>
          <w:noProof/>
          <w:sz w:val="22"/>
          <w:szCs w:val="22"/>
        </w:rPr>
      </w:pPr>
      <w:hyperlink w:anchor="_Toc22672751" w:history="1">
        <w:r w:rsidRPr="00330B11">
          <w:rPr>
            <w:rStyle w:val="Hyperlink"/>
            <w:rFonts w:ascii="Arial" w:hAnsi="Arial" w:cs="Arial"/>
            <w:bCs/>
            <w:iCs/>
            <w:noProof/>
          </w:rPr>
          <w:t>: CountVector Unigram Feature Vector Output Example - single line for each of the NFL Teams -</w:t>
        </w:r>
        <w:r>
          <w:rPr>
            <w:noProof/>
            <w:webHidden/>
          </w:rPr>
          <w:tab/>
        </w:r>
        <w:r>
          <w:rPr>
            <w:noProof/>
            <w:webHidden/>
          </w:rPr>
          <w:fldChar w:fldCharType="begin"/>
        </w:r>
        <w:r>
          <w:rPr>
            <w:noProof/>
            <w:webHidden/>
          </w:rPr>
          <w:instrText xml:space="preserve"> PAGEREF _Toc22672751 \h </w:instrText>
        </w:r>
        <w:r>
          <w:rPr>
            <w:noProof/>
            <w:webHidden/>
          </w:rPr>
        </w:r>
        <w:r>
          <w:rPr>
            <w:noProof/>
            <w:webHidden/>
          </w:rPr>
          <w:fldChar w:fldCharType="separate"/>
        </w:r>
        <w:r>
          <w:rPr>
            <w:noProof/>
            <w:webHidden/>
          </w:rPr>
          <w:t>11</w:t>
        </w:r>
        <w:r>
          <w:rPr>
            <w:noProof/>
            <w:webHidden/>
          </w:rPr>
          <w:fldChar w:fldCharType="end"/>
        </w:r>
      </w:hyperlink>
    </w:p>
    <w:p w14:paraId="3AE05A4C" w14:textId="1D3A602A" w:rsidR="000643D6" w:rsidRPr="00D0158E" w:rsidRDefault="000643D6">
      <w:pPr>
        <w:pStyle w:val="TOC3"/>
        <w:rPr>
          <w:rFonts w:ascii="Calibri" w:hAnsi="Calibri"/>
          <w:noProof/>
          <w:sz w:val="22"/>
          <w:szCs w:val="22"/>
        </w:rPr>
      </w:pPr>
      <w:hyperlink w:anchor="_Toc22672752" w:history="1">
        <w:r w:rsidRPr="00330B11">
          <w:rPr>
            <w:rStyle w:val="Hyperlink"/>
            <w:rFonts w:ascii="Arial" w:hAnsi="Arial" w:cs="Arial"/>
            <w:bCs/>
            <w:iCs/>
            <w:noProof/>
          </w:rPr>
          <w:t>: CountVector Trigram Spars Matrix Snippet</w:t>
        </w:r>
        <w:r>
          <w:rPr>
            <w:noProof/>
            <w:webHidden/>
          </w:rPr>
          <w:tab/>
        </w:r>
        <w:r>
          <w:rPr>
            <w:noProof/>
            <w:webHidden/>
          </w:rPr>
          <w:fldChar w:fldCharType="begin"/>
        </w:r>
        <w:r>
          <w:rPr>
            <w:noProof/>
            <w:webHidden/>
          </w:rPr>
          <w:instrText xml:space="preserve"> PAGEREF _Toc22672752 \h </w:instrText>
        </w:r>
        <w:r>
          <w:rPr>
            <w:noProof/>
            <w:webHidden/>
          </w:rPr>
        </w:r>
        <w:r>
          <w:rPr>
            <w:noProof/>
            <w:webHidden/>
          </w:rPr>
          <w:fldChar w:fldCharType="separate"/>
        </w:r>
        <w:r>
          <w:rPr>
            <w:noProof/>
            <w:webHidden/>
          </w:rPr>
          <w:t>12</w:t>
        </w:r>
        <w:r>
          <w:rPr>
            <w:noProof/>
            <w:webHidden/>
          </w:rPr>
          <w:fldChar w:fldCharType="end"/>
        </w:r>
      </w:hyperlink>
    </w:p>
    <w:p w14:paraId="4BF4F225" w14:textId="17D93069" w:rsidR="000643D6" w:rsidRPr="00D0158E" w:rsidRDefault="000643D6">
      <w:pPr>
        <w:pStyle w:val="TOC3"/>
        <w:rPr>
          <w:rFonts w:ascii="Calibri" w:hAnsi="Calibri"/>
          <w:noProof/>
          <w:sz w:val="22"/>
          <w:szCs w:val="22"/>
        </w:rPr>
      </w:pPr>
      <w:hyperlink w:anchor="_Toc22672753" w:history="1">
        <w:r w:rsidRPr="00330B11">
          <w:rPr>
            <w:rStyle w:val="Hyperlink"/>
            <w:rFonts w:ascii="Arial" w:hAnsi="Arial" w:cs="Arial"/>
            <w:bCs/>
            <w:iCs/>
            <w:noProof/>
          </w:rPr>
          <w:t>: CountVector Unigram Feature Vector Output Example - single line for each of the NFL Teams -</w:t>
        </w:r>
        <w:r>
          <w:rPr>
            <w:noProof/>
            <w:webHidden/>
          </w:rPr>
          <w:tab/>
        </w:r>
        <w:r>
          <w:rPr>
            <w:noProof/>
            <w:webHidden/>
          </w:rPr>
          <w:fldChar w:fldCharType="begin"/>
        </w:r>
        <w:r>
          <w:rPr>
            <w:noProof/>
            <w:webHidden/>
          </w:rPr>
          <w:instrText xml:space="preserve"> PAGEREF _Toc22672753 \h </w:instrText>
        </w:r>
        <w:r>
          <w:rPr>
            <w:noProof/>
            <w:webHidden/>
          </w:rPr>
        </w:r>
        <w:r>
          <w:rPr>
            <w:noProof/>
            <w:webHidden/>
          </w:rPr>
          <w:fldChar w:fldCharType="separate"/>
        </w:r>
        <w:r>
          <w:rPr>
            <w:noProof/>
            <w:webHidden/>
          </w:rPr>
          <w:t>12</w:t>
        </w:r>
        <w:r>
          <w:rPr>
            <w:noProof/>
            <w:webHidden/>
          </w:rPr>
          <w:fldChar w:fldCharType="end"/>
        </w:r>
      </w:hyperlink>
    </w:p>
    <w:p w14:paraId="0EFA5BCC" w14:textId="2BFBA64E" w:rsidR="000643D6" w:rsidRPr="00D0158E" w:rsidRDefault="000643D6">
      <w:pPr>
        <w:pStyle w:val="TOC3"/>
        <w:tabs>
          <w:tab w:val="left" w:pos="1702"/>
        </w:tabs>
        <w:rPr>
          <w:rFonts w:ascii="Calibri" w:hAnsi="Calibri"/>
          <w:noProof/>
          <w:sz w:val="22"/>
          <w:szCs w:val="22"/>
        </w:rPr>
      </w:pPr>
      <w:hyperlink w:anchor="_Toc22672754" w:history="1">
        <w:r w:rsidRPr="00330B11">
          <w:rPr>
            <w:rStyle w:val="Hyperlink"/>
            <w:noProof/>
          </w:rPr>
          <w:t>3.1.2</w:t>
        </w:r>
        <w:r w:rsidRPr="00D0158E">
          <w:rPr>
            <w:rFonts w:ascii="Calibri" w:hAnsi="Calibri"/>
            <w:noProof/>
            <w:sz w:val="22"/>
            <w:szCs w:val="22"/>
          </w:rPr>
          <w:tab/>
        </w:r>
        <w:r w:rsidRPr="00330B11">
          <w:rPr>
            <w:rStyle w:val="Hyperlink"/>
            <w:noProof/>
          </w:rPr>
          <w:t>TfidfVectorizer - Vectorize Team Text Documents</w:t>
        </w:r>
        <w:r>
          <w:rPr>
            <w:noProof/>
            <w:webHidden/>
          </w:rPr>
          <w:tab/>
        </w:r>
        <w:r>
          <w:rPr>
            <w:noProof/>
            <w:webHidden/>
          </w:rPr>
          <w:fldChar w:fldCharType="begin"/>
        </w:r>
        <w:r>
          <w:rPr>
            <w:noProof/>
            <w:webHidden/>
          </w:rPr>
          <w:instrText xml:space="preserve"> PAGEREF _Toc22672754 \h </w:instrText>
        </w:r>
        <w:r>
          <w:rPr>
            <w:noProof/>
            <w:webHidden/>
          </w:rPr>
        </w:r>
        <w:r>
          <w:rPr>
            <w:noProof/>
            <w:webHidden/>
          </w:rPr>
          <w:fldChar w:fldCharType="separate"/>
        </w:r>
        <w:r>
          <w:rPr>
            <w:noProof/>
            <w:webHidden/>
          </w:rPr>
          <w:t>13</w:t>
        </w:r>
        <w:r>
          <w:rPr>
            <w:noProof/>
            <w:webHidden/>
          </w:rPr>
          <w:fldChar w:fldCharType="end"/>
        </w:r>
      </w:hyperlink>
    </w:p>
    <w:p w14:paraId="35A0593B" w14:textId="007FBC7C" w:rsidR="000643D6" w:rsidRPr="00D0158E" w:rsidRDefault="000643D6">
      <w:pPr>
        <w:pStyle w:val="TOC3"/>
        <w:rPr>
          <w:rFonts w:ascii="Calibri" w:hAnsi="Calibri"/>
          <w:noProof/>
          <w:sz w:val="22"/>
          <w:szCs w:val="22"/>
        </w:rPr>
      </w:pPr>
      <w:hyperlink w:anchor="_Toc22672755" w:history="1">
        <w:r w:rsidRPr="00330B11">
          <w:rPr>
            <w:rStyle w:val="Hyperlink"/>
            <w:rFonts w:ascii="Arial" w:hAnsi="Arial" w:cs="Arial"/>
            <w:bCs/>
            <w:iCs/>
            <w:noProof/>
          </w:rPr>
          <w:t>: TfidfVector Unigram Feature Vector Output Example - single line for each of the NFL Teams -</w:t>
        </w:r>
        <w:r>
          <w:rPr>
            <w:noProof/>
            <w:webHidden/>
          </w:rPr>
          <w:tab/>
        </w:r>
        <w:r>
          <w:rPr>
            <w:noProof/>
            <w:webHidden/>
          </w:rPr>
          <w:fldChar w:fldCharType="begin"/>
        </w:r>
        <w:r>
          <w:rPr>
            <w:noProof/>
            <w:webHidden/>
          </w:rPr>
          <w:instrText xml:space="preserve"> PAGEREF _Toc22672755 \h </w:instrText>
        </w:r>
        <w:r>
          <w:rPr>
            <w:noProof/>
            <w:webHidden/>
          </w:rPr>
        </w:r>
        <w:r>
          <w:rPr>
            <w:noProof/>
            <w:webHidden/>
          </w:rPr>
          <w:fldChar w:fldCharType="separate"/>
        </w:r>
        <w:r>
          <w:rPr>
            <w:noProof/>
            <w:webHidden/>
          </w:rPr>
          <w:t>14</w:t>
        </w:r>
        <w:r>
          <w:rPr>
            <w:noProof/>
            <w:webHidden/>
          </w:rPr>
          <w:fldChar w:fldCharType="end"/>
        </w:r>
      </w:hyperlink>
    </w:p>
    <w:p w14:paraId="638C0825" w14:textId="19DDD314" w:rsidR="000643D6" w:rsidRPr="00D0158E" w:rsidRDefault="000643D6">
      <w:pPr>
        <w:pStyle w:val="TOC3"/>
        <w:rPr>
          <w:rFonts w:ascii="Calibri" w:hAnsi="Calibri"/>
          <w:noProof/>
          <w:sz w:val="22"/>
          <w:szCs w:val="22"/>
        </w:rPr>
      </w:pPr>
      <w:hyperlink w:anchor="_Toc22672756" w:history="1">
        <w:r w:rsidRPr="00330B11">
          <w:rPr>
            <w:rStyle w:val="Hyperlink"/>
            <w:rFonts w:ascii="Arial" w:hAnsi="Arial" w:cs="Arial"/>
            <w:bCs/>
            <w:iCs/>
            <w:noProof/>
          </w:rPr>
          <w:t>: TfidfVector Bigram Feature Vector Output Example - single line for each of the NFL Teams -</w:t>
        </w:r>
        <w:r>
          <w:rPr>
            <w:noProof/>
            <w:webHidden/>
          </w:rPr>
          <w:tab/>
        </w:r>
        <w:r>
          <w:rPr>
            <w:noProof/>
            <w:webHidden/>
          </w:rPr>
          <w:fldChar w:fldCharType="begin"/>
        </w:r>
        <w:r>
          <w:rPr>
            <w:noProof/>
            <w:webHidden/>
          </w:rPr>
          <w:instrText xml:space="preserve"> PAGEREF _Toc22672756 \h </w:instrText>
        </w:r>
        <w:r>
          <w:rPr>
            <w:noProof/>
            <w:webHidden/>
          </w:rPr>
        </w:r>
        <w:r>
          <w:rPr>
            <w:noProof/>
            <w:webHidden/>
          </w:rPr>
          <w:fldChar w:fldCharType="separate"/>
        </w:r>
        <w:r>
          <w:rPr>
            <w:noProof/>
            <w:webHidden/>
          </w:rPr>
          <w:t>16</w:t>
        </w:r>
        <w:r>
          <w:rPr>
            <w:noProof/>
            <w:webHidden/>
          </w:rPr>
          <w:fldChar w:fldCharType="end"/>
        </w:r>
      </w:hyperlink>
    </w:p>
    <w:p w14:paraId="0E2159DF" w14:textId="3DDB2726" w:rsidR="000643D6" w:rsidRPr="00D0158E" w:rsidRDefault="000643D6">
      <w:pPr>
        <w:pStyle w:val="TOC3"/>
        <w:rPr>
          <w:rFonts w:ascii="Calibri" w:hAnsi="Calibri"/>
          <w:noProof/>
          <w:sz w:val="22"/>
          <w:szCs w:val="22"/>
        </w:rPr>
      </w:pPr>
      <w:hyperlink w:anchor="_Toc22672757" w:history="1">
        <w:r w:rsidRPr="00330B11">
          <w:rPr>
            <w:rStyle w:val="Hyperlink"/>
            <w:rFonts w:ascii="Arial" w:hAnsi="Arial" w:cs="Arial"/>
            <w:bCs/>
            <w:iCs/>
            <w:noProof/>
          </w:rPr>
          <w:t>: TfidfVector Trigram Feature Vector Output Example - single line for each of the NFL Teams -</w:t>
        </w:r>
        <w:r>
          <w:rPr>
            <w:noProof/>
            <w:webHidden/>
          </w:rPr>
          <w:tab/>
        </w:r>
        <w:r>
          <w:rPr>
            <w:noProof/>
            <w:webHidden/>
          </w:rPr>
          <w:fldChar w:fldCharType="begin"/>
        </w:r>
        <w:r>
          <w:rPr>
            <w:noProof/>
            <w:webHidden/>
          </w:rPr>
          <w:instrText xml:space="preserve"> PAGEREF _Toc22672757 \h </w:instrText>
        </w:r>
        <w:r>
          <w:rPr>
            <w:noProof/>
            <w:webHidden/>
          </w:rPr>
        </w:r>
        <w:r>
          <w:rPr>
            <w:noProof/>
            <w:webHidden/>
          </w:rPr>
          <w:fldChar w:fldCharType="separate"/>
        </w:r>
        <w:r>
          <w:rPr>
            <w:noProof/>
            <w:webHidden/>
          </w:rPr>
          <w:t>17</w:t>
        </w:r>
        <w:r>
          <w:rPr>
            <w:noProof/>
            <w:webHidden/>
          </w:rPr>
          <w:fldChar w:fldCharType="end"/>
        </w:r>
      </w:hyperlink>
    </w:p>
    <w:p w14:paraId="30817F1A" w14:textId="3AA21FEA" w:rsidR="000643D6" w:rsidRPr="00D0158E" w:rsidRDefault="000643D6">
      <w:pPr>
        <w:pStyle w:val="TOC3"/>
        <w:tabs>
          <w:tab w:val="left" w:pos="1702"/>
        </w:tabs>
        <w:rPr>
          <w:rFonts w:ascii="Calibri" w:hAnsi="Calibri"/>
          <w:noProof/>
          <w:sz w:val="22"/>
          <w:szCs w:val="22"/>
        </w:rPr>
      </w:pPr>
      <w:hyperlink w:anchor="_Toc22672758" w:history="1">
        <w:r w:rsidRPr="00330B11">
          <w:rPr>
            <w:rStyle w:val="Hyperlink"/>
            <w:noProof/>
          </w:rPr>
          <w:t>3.1.3</w:t>
        </w:r>
        <w:r w:rsidRPr="00D0158E">
          <w:rPr>
            <w:rFonts w:ascii="Calibri" w:hAnsi="Calibri"/>
            <w:noProof/>
            <w:sz w:val="22"/>
            <w:szCs w:val="22"/>
          </w:rPr>
          <w:tab/>
        </w:r>
        <w:r w:rsidRPr="00330B11">
          <w:rPr>
            <w:rStyle w:val="Hyperlink"/>
            <w:noProof/>
          </w:rPr>
          <w:t>Vectorization Classification Results</w:t>
        </w:r>
        <w:r>
          <w:rPr>
            <w:noProof/>
            <w:webHidden/>
          </w:rPr>
          <w:tab/>
        </w:r>
        <w:r>
          <w:rPr>
            <w:noProof/>
            <w:webHidden/>
          </w:rPr>
          <w:fldChar w:fldCharType="begin"/>
        </w:r>
        <w:r>
          <w:rPr>
            <w:noProof/>
            <w:webHidden/>
          </w:rPr>
          <w:instrText xml:space="preserve"> PAGEREF _Toc22672758 \h </w:instrText>
        </w:r>
        <w:r>
          <w:rPr>
            <w:noProof/>
            <w:webHidden/>
          </w:rPr>
        </w:r>
        <w:r>
          <w:rPr>
            <w:noProof/>
            <w:webHidden/>
          </w:rPr>
          <w:fldChar w:fldCharType="separate"/>
        </w:r>
        <w:r>
          <w:rPr>
            <w:noProof/>
            <w:webHidden/>
          </w:rPr>
          <w:t>18</w:t>
        </w:r>
        <w:r>
          <w:rPr>
            <w:noProof/>
            <w:webHidden/>
          </w:rPr>
          <w:fldChar w:fldCharType="end"/>
        </w:r>
      </w:hyperlink>
    </w:p>
    <w:p w14:paraId="72F5E009" w14:textId="56C4E7E5" w:rsidR="000643D6" w:rsidRPr="00D0158E" w:rsidRDefault="000643D6">
      <w:pPr>
        <w:pStyle w:val="TOC1"/>
        <w:tabs>
          <w:tab w:val="left" w:pos="432"/>
        </w:tabs>
        <w:rPr>
          <w:rFonts w:ascii="Calibri" w:hAnsi="Calibri"/>
          <w:b w:val="0"/>
          <w:noProof/>
          <w:color w:val="auto"/>
          <w:sz w:val="22"/>
          <w:szCs w:val="22"/>
        </w:rPr>
      </w:pPr>
      <w:hyperlink w:anchor="_Toc22672759" w:history="1">
        <w:r w:rsidRPr="00330B11">
          <w:rPr>
            <w:rStyle w:val="Hyperlink"/>
            <w:noProof/>
          </w:rPr>
          <w:t>4</w:t>
        </w:r>
        <w:r w:rsidRPr="00D0158E">
          <w:rPr>
            <w:rFonts w:ascii="Calibri" w:hAnsi="Calibri"/>
            <w:b w:val="0"/>
            <w:noProof/>
            <w:color w:val="auto"/>
            <w:sz w:val="22"/>
            <w:szCs w:val="22"/>
          </w:rPr>
          <w:tab/>
        </w:r>
        <w:r w:rsidRPr="00330B11">
          <w:rPr>
            <w:rStyle w:val="Hyperlink"/>
            <w:noProof/>
          </w:rPr>
          <w:t>Conclusions</w:t>
        </w:r>
        <w:r>
          <w:rPr>
            <w:noProof/>
            <w:webHidden/>
          </w:rPr>
          <w:tab/>
        </w:r>
        <w:r>
          <w:rPr>
            <w:noProof/>
            <w:webHidden/>
          </w:rPr>
          <w:fldChar w:fldCharType="begin"/>
        </w:r>
        <w:r>
          <w:rPr>
            <w:noProof/>
            <w:webHidden/>
          </w:rPr>
          <w:instrText xml:space="preserve"> PAGEREF _Toc22672759 \h </w:instrText>
        </w:r>
        <w:r>
          <w:rPr>
            <w:noProof/>
            <w:webHidden/>
          </w:rPr>
        </w:r>
        <w:r>
          <w:rPr>
            <w:noProof/>
            <w:webHidden/>
          </w:rPr>
          <w:fldChar w:fldCharType="separate"/>
        </w:r>
        <w:r>
          <w:rPr>
            <w:noProof/>
            <w:webHidden/>
          </w:rPr>
          <w:t>20</w:t>
        </w:r>
        <w:r>
          <w:rPr>
            <w:noProof/>
            <w:webHidden/>
          </w:rPr>
          <w:fldChar w:fldCharType="end"/>
        </w:r>
      </w:hyperlink>
    </w:p>
    <w:p w14:paraId="5AEBCB8D" w14:textId="340F491E" w:rsidR="00F87E4C" w:rsidRDefault="00F87E4C">
      <w:pPr>
        <w:pStyle w:val="VIBody"/>
        <w:ind w:right="720"/>
        <w:rPr>
          <w:rFonts w:ascii="Times New Roman" w:hAnsi="Times New Roman"/>
        </w:rPr>
      </w:pPr>
      <w:r>
        <w:rPr>
          <w:rFonts w:ascii="Times New Roman" w:hAnsi="Times New Roman"/>
        </w:rPr>
        <w:fldChar w:fldCharType="end"/>
      </w:r>
      <w:bookmarkStart w:id="0" w:name="_Toc456598586"/>
    </w:p>
    <w:p w14:paraId="22ECB964" w14:textId="77777777" w:rsidR="00F87E4C" w:rsidRDefault="00F87E4C">
      <w:pPr>
        <w:pStyle w:val="VIBody"/>
        <w:ind w:right="720"/>
      </w:pPr>
    </w:p>
    <w:p w14:paraId="6E90EAA5" w14:textId="77777777" w:rsidR="00F87E4C" w:rsidRDefault="00F87E4C">
      <w:pPr>
        <w:pStyle w:val="Heading1"/>
      </w:pPr>
      <w:bookmarkStart w:id="1" w:name="_Toc104888602"/>
      <w:bookmarkStart w:id="2" w:name="_Toc22672739"/>
      <w:bookmarkEnd w:id="0"/>
      <w:r>
        <w:lastRenderedPageBreak/>
        <w:t>Introduction</w:t>
      </w:r>
      <w:bookmarkEnd w:id="1"/>
      <w:bookmarkEnd w:id="2"/>
    </w:p>
    <w:p w14:paraId="6D5D22DB" w14:textId="3088F575" w:rsidR="00960C2D" w:rsidRPr="00EF4CE2" w:rsidRDefault="00891CFF" w:rsidP="00960C2D">
      <w:pPr>
        <w:widowControl/>
        <w:spacing w:line="240" w:lineRule="auto"/>
        <w:rPr>
          <w:rFonts w:cs="Arial"/>
          <w:color w:val="282828"/>
          <w:shd w:val="clear" w:color="auto" w:fill="FFFFFF"/>
        </w:rPr>
      </w:pPr>
      <w:bookmarkStart w:id="3" w:name="_Toc456598587"/>
      <w:bookmarkStart w:id="4" w:name="_Toc104888603"/>
      <w:r w:rsidRPr="00EF4CE2">
        <w:rPr>
          <w:rFonts w:cs="Arial"/>
          <w:color w:val="282828"/>
          <w:shd w:val="clear" w:color="auto" w:fill="FFFFFF"/>
        </w:rPr>
        <w:t xml:space="preserve">The NFL was already a lucrative business before Fantasy football took off, now </w:t>
      </w:r>
      <w:r w:rsidR="00CF7E15" w:rsidRPr="00EF4CE2">
        <w:rPr>
          <w:rFonts w:cs="Arial"/>
          <w:color w:val="282828"/>
          <w:shd w:val="clear" w:color="auto" w:fill="FFFFFF"/>
        </w:rPr>
        <w:t xml:space="preserve">you can't turn on a news program without hearing about Fantascy stats and which provider has better predictive modeling and real-time feedback on player's performance. According to Gallup, Football still overwhelmingly dominates American enthusiasm, with 37% calling it their favorite sport, compared to 11% for basketball, it's </w:t>
      </w:r>
      <w:r w:rsidR="00D07D6D">
        <w:rPr>
          <w:rFonts w:cs="Arial"/>
          <w:color w:val="282828"/>
          <w:shd w:val="clear" w:color="auto" w:fill="FFFFFF"/>
        </w:rPr>
        <w:t xml:space="preserve">the </w:t>
      </w:r>
      <w:r w:rsidR="00CF7E15" w:rsidRPr="00EF4CE2">
        <w:rPr>
          <w:rFonts w:cs="Arial"/>
          <w:color w:val="282828"/>
          <w:shd w:val="clear" w:color="auto" w:fill="FFFFFF"/>
        </w:rPr>
        <w:t>closest rival</w:t>
      </w:r>
      <w:r w:rsidR="00736479" w:rsidRPr="00EF4CE2">
        <w:rPr>
          <w:rFonts w:cs="Arial"/>
          <w:color w:val="282828"/>
          <w:shd w:val="clear" w:color="auto" w:fill="FFFFFF"/>
        </w:rPr>
        <w:t>;</w:t>
      </w:r>
      <w:r w:rsidR="00CF7E15" w:rsidRPr="00EF4CE2">
        <w:rPr>
          <w:rFonts w:cs="Arial"/>
          <w:color w:val="282828"/>
          <w:shd w:val="clear" w:color="auto" w:fill="FFFFFF"/>
        </w:rPr>
        <w:t xml:space="preserve"> Baseball is at 9%, after decades of declining stature. NFL revenue grew an estimated $900 million to $14 billion in 2017, in 2018 it generated about $15 billion</w:t>
      </w:r>
      <w:r w:rsidR="00736479" w:rsidRPr="00EF4CE2">
        <w:rPr>
          <w:rFonts w:cs="Arial"/>
          <w:color w:val="282828"/>
          <w:shd w:val="clear" w:color="auto" w:fill="FFFFFF"/>
        </w:rPr>
        <w:t>. The league announced in January that it's aiming to boost it's annual revenue to $25 billion by 2027. Fantasy football and the spread of legalized sports betting across the U.S. promises to lock in fans and keep them focused on the game.</w:t>
      </w:r>
    </w:p>
    <w:p w14:paraId="57B2F290" w14:textId="07106D49" w:rsidR="00736479" w:rsidRPr="00EF4CE2" w:rsidRDefault="00736479" w:rsidP="00960C2D">
      <w:pPr>
        <w:widowControl/>
        <w:spacing w:line="240" w:lineRule="auto"/>
        <w:rPr>
          <w:rFonts w:cs="Arial"/>
          <w:color w:val="282828"/>
          <w:shd w:val="clear" w:color="auto" w:fill="FFFFFF"/>
        </w:rPr>
      </w:pPr>
    </w:p>
    <w:p w14:paraId="57766B75" w14:textId="2C355FD4" w:rsidR="00C73FD1" w:rsidRPr="00EF4CE2" w:rsidRDefault="00AC2B8A" w:rsidP="00960C2D">
      <w:pPr>
        <w:widowControl/>
        <w:spacing w:line="240" w:lineRule="auto"/>
        <w:rPr>
          <w:rFonts w:cs="Arial"/>
          <w:color w:val="282828"/>
          <w:shd w:val="clear" w:color="auto" w:fill="FFFFFF"/>
        </w:rPr>
      </w:pPr>
      <w:r w:rsidRPr="00EF4CE2">
        <w:rPr>
          <w:rFonts w:cs="Arial"/>
          <w:color w:val="282828"/>
          <w:shd w:val="clear" w:color="auto" w:fill="FFFFFF"/>
        </w:rPr>
        <w:t>Data Science aims to be at the heart of how fantasy players and those gambling on teams make their choi</w:t>
      </w:r>
      <w:r w:rsidR="00D07D6D">
        <w:rPr>
          <w:rFonts w:cs="Arial"/>
          <w:color w:val="282828"/>
          <w:shd w:val="clear" w:color="auto" w:fill="FFFFFF"/>
        </w:rPr>
        <w:t>c</w:t>
      </w:r>
      <w:r w:rsidRPr="00EF4CE2">
        <w:rPr>
          <w:rFonts w:cs="Arial"/>
          <w:color w:val="282828"/>
          <w:shd w:val="clear" w:color="auto" w:fill="FFFFFF"/>
        </w:rPr>
        <w:t xml:space="preserve">es. </w:t>
      </w:r>
      <w:r w:rsidR="00C73FD1" w:rsidRPr="00EF4CE2">
        <w:rPr>
          <w:rFonts w:cs="Arial"/>
          <w:color w:val="282828"/>
          <w:shd w:val="clear" w:color="auto" w:fill="FFFFFF"/>
        </w:rPr>
        <w:t xml:space="preserve">IBM announced this 2019 season, "Fantasy Insights with Watson". "ESPN Fantasy Insights draws upon the latest in machine learning techniques to turn unstructured data into valuable insights. Nearly 10 million players rely on the combined resources of Watson Discovery and Watson OpenScale running on the IBM Cloud to give them a competitive edge." </w:t>
      </w:r>
    </w:p>
    <w:p w14:paraId="1C3D3D5F" w14:textId="1B3417F3" w:rsidR="00736479" w:rsidRPr="00EF4CE2" w:rsidRDefault="00C73FD1" w:rsidP="00960C2D">
      <w:pPr>
        <w:widowControl/>
        <w:spacing w:line="240" w:lineRule="auto"/>
        <w:rPr>
          <w:rFonts w:cs="Arial"/>
          <w:i/>
          <w:iCs/>
          <w:color w:val="282828"/>
          <w:shd w:val="clear" w:color="auto" w:fill="FFFFFF"/>
        </w:rPr>
      </w:pPr>
      <w:r w:rsidRPr="00EF4CE2">
        <w:rPr>
          <w:rFonts w:cs="Arial"/>
          <w:i/>
          <w:iCs/>
          <w:color w:val="282828"/>
          <w:shd w:val="clear" w:color="auto" w:fill="FFFFFF"/>
        </w:rPr>
        <w:t>- https://ibm.com/fantasy</w:t>
      </w:r>
    </w:p>
    <w:p w14:paraId="388796E0" w14:textId="44B3E1CC" w:rsidR="00CC0D9E" w:rsidRPr="00EF4CE2" w:rsidRDefault="00CC0D9E" w:rsidP="00960C2D">
      <w:pPr>
        <w:widowControl/>
        <w:spacing w:line="240" w:lineRule="auto"/>
        <w:rPr>
          <w:rFonts w:cs="Arial"/>
          <w:i/>
          <w:iCs/>
          <w:color w:val="282828"/>
          <w:shd w:val="clear" w:color="auto" w:fill="FFFFFF"/>
        </w:rPr>
      </w:pPr>
    </w:p>
    <w:p w14:paraId="43EA2175" w14:textId="1723E8C5" w:rsidR="00CC0D9E" w:rsidRPr="00EF4CE2" w:rsidRDefault="00FD1743" w:rsidP="00960C2D">
      <w:pPr>
        <w:widowControl/>
        <w:spacing w:line="240" w:lineRule="auto"/>
        <w:rPr>
          <w:rFonts w:cs="Arial"/>
          <w:color w:val="282828"/>
          <w:shd w:val="clear" w:color="auto" w:fill="FFFFFF"/>
        </w:rPr>
      </w:pPr>
      <w:r w:rsidRPr="00EF4CE2">
        <w:rPr>
          <w:rFonts w:cs="Arial"/>
          <w:color w:val="282828"/>
          <w:shd w:val="clear" w:color="auto" w:fill="FFFFFF"/>
        </w:rPr>
        <w:t>In this research the aim is to use text mining techniques on public news and media web sites to aggr</w:t>
      </w:r>
      <w:r w:rsidR="00D07D6D">
        <w:rPr>
          <w:rFonts w:cs="Arial"/>
          <w:color w:val="282828"/>
          <w:shd w:val="clear" w:color="auto" w:fill="FFFFFF"/>
        </w:rPr>
        <w:t>e</w:t>
      </w:r>
      <w:r w:rsidRPr="00EF4CE2">
        <w:rPr>
          <w:rFonts w:cs="Arial"/>
          <w:color w:val="282828"/>
          <w:shd w:val="clear" w:color="auto" w:fill="FFFFFF"/>
        </w:rPr>
        <w:t>gate data relating to NFL teams and it's players. For this initial problem, the goal is to vectorize the text data and explore the vectors for interesting patterns that could provide insights into possible next steps such as sentiment analysis and classification.</w:t>
      </w:r>
    </w:p>
    <w:p w14:paraId="73AA8C16" w14:textId="77777777" w:rsidR="008309B6" w:rsidRDefault="008309B6" w:rsidP="00A94A85">
      <w:pPr>
        <w:widowControl/>
        <w:spacing w:line="240" w:lineRule="auto"/>
        <w:rPr>
          <w:rFonts w:cs="Arial"/>
          <w:color w:val="282828"/>
          <w:sz w:val="22"/>
          <w:szCs w:val="22"/>
          <w:shd w:val="clear" w:color="auto" w:fill="FFFFFF"/>
        </w:rPr>
      </w:pPr>
    </w:p>
    <w:p w14:paraId="70CD1370" w14:textId="77777777" w:rsidR="00F87E4C" w:rsidRDefault="00F87E4C">
      <w:pPr>
        <w:pStyle w:val="Heading2"/>
      </w:pPr>
      <w:bookmarkStart w:id="5" w:name="_Toc22672740"/>
      <w:r>
        <w:t>Purpose</w:t>
      </w:r>
      <w:bookmarkEnd w:id="3"/>
      <w:bookmarkEnd w:id="4"/>
      <w:bookmarkEnd w:id="5"/>
    </w:p>
    <w:p w14:paraId="066F9BD0" w14:textId="6A896BF0" w:rsidR="00A94A85" w:rsidRPr="00EF4CE2" w:rsidRDefault="00911A9F" w:rsidP="00A94A85">
      <w:pPr>
        <w:pStyle w:val="VIBody"/>
        <w:rPr>
          <w:rFonts w:ascii="Arial" w:hAnsi="Arial"/>
          <w:lang w:val="en-US"/>
        </w:rPr>
      </w:pPr>
      <w:r w:rsidRPr="00EF4CE2">
        <w:rPr>
          <w:rFonts w:ascii="Arial" w:hAnsi="Arial"/>
          <w:lang w:val="en-US"/>
        </w:rPr>
        <w:t xml:space="preserve">Identify public sentiment toward </w:t>
      </w:r>
      <w:r w:rsidR="00513421" w:rsidRPr="00EF4CE2">
        <w:rPr>
          <w:rFonts w:ascii="Arial" w:hAnsi="Arial"/>
          <w:lang w:val="en-US"/>
        </w:rPr>
        <w:t xml:space="preserve">NFL teams and it's players that could help fans choose teams and players </w:t>
      </w:r>
      <w:r w:rsidR="007F11D4" w:rsidRPr="00EF4CE2">
        <w:rPr>
          <w:rFonts w:ascii="Arial" w:hAnsi="Arial"/>
          <w:lang w:val="en-US"/>
        </w:rPr>
        <w:t xml:space="preserve">to play </w:t>
      </w:r>
      <w:r w:rsidR="00513421" w:rsidRPr="00EF4CE2">
        <w:rPr>
          <w:rFonts w:ascii="Arial" w:hAnsi="Arial"/>
          <w:lang w:val="en-US"/>
        </w:rPr>
        <w:t>in their fantasy leag</w:t>
      </w:r>
      <w:r w:rsidR="006974D2">
        <w:rPr>
          <w:rFonts w:ascii="Arial" w:hAnsi="Arial"/>
          <w:lang w:val="en-US"/>
        </w:rPr>
        <w:t>u</w:t>
      </w:r>
      <w:r w:rsidR="00513421" w:rsidRPr="00EF4CE2">
        <w:rPr>
          <w:rFonts w:ascii="Arial" w:hAnsi="Arial"/>
          <w:lang w:val="en-US"/>
        </w:rPr>
        <w:t>es</w:t>
      </w:r>
      <w:r w:rsidRPr="00EF4CE2">
        <w:rPr>
          <w:rFonts w:ascii="Arial" w:hAnsi="Arial"/>
          <w:lang w:val="en-US"/>
        </w:rPr>
        <w:t xml:space="preserve">. </w:t>
      </w:r>
    </w:p>
    <w:p w14:paraId="02B9323D" w14:textId="5472359C" w:rsidR="00F87E4C" w:rsidRDefault="00F87E4C">
      <w:pPr>
        <w:pStyle w:val="Heading2"/>
      </w:pPr>
      <w:bookmarkStart w:id="6" w:name="_Toc456598588"/>
      <w:bookmarkStart w:id="7" w:name="_Toc104888604"/>
      <w:bookmarkStart w:id="8" w:name="_Toc22672741"/>
      <w:r>
        <w:t>Scope</w:t>
      </w:r>
      <w:bookmarkEnd w:id="6"/>
      <w:bookmarkEnd w:id="7"/>
      <w:bookmarkEnd w:id="8"/>
    </w:p>
    <w:p w14:paraId="3C7F82B4" w14:textId="6E96B1C2" w:rsidR="00944472" w:rsidRPr="00EF4CE2" w:rsidRDefault="008556E0" w:rsidP="00944472">
      <w:pPr>
        <w:pStyle w:val="VIBody"/>
        <w:rPr>
          <w:rFonts w:ascii="Arial" w:hAnsi="Arial"/>
          <w:lang w:val="en-US"/>
        </w:rPr>
      </w:pPr>
      <w:r w:rsidRPr="00EF4CE2">
        <w:rPr>
          <w:rFonts w:ascii="Arial" w:hAnsi="Arial"/>
          <w:lang w:val="en-US"/>
        </w:rPr>
        <w:t>Create an initial dataset from text mining an NFL media web site to be used as a baseline for sentiment analysis on teams and players</w:t>
      </w:r>
      <w:r w:rsidR="00944472" w:rsidRPr="00EF4CE2">
        <w:rPr>
          <w:rFonts w:ascii="Arial" w:hAnsi="Arial"/>
          <w:lang w:val="en-US"/>
        </w:rPr>
        <w:t>.</w:t>
      </w:r>
    </w:p>
    <w:p w14:paraId="15C90011" w14:textId="3C679EEE" w:rsidR="00D51E41" w:rsidRPr="00EF4CE2" w:rsidRDefault="008556E0" w:rsidP="00D51E41">
      <w:pPr>
        <w:pStyle w:val="VIBody"/>
        <w:numPr>
          <w:ilvl w:val="0"/>
          <w:numId w:val="9"/>
        </w:numPr>
        <w:spacing w:after="0"/>
        <w:rPr>
          <w:rFonts w:ascii="Arial" w:hAnsi="Arial"/>
          <w:lang w:val="en-US"/>
        </w:rPr>
      </w:pPr>
      <w:r w:rsidRPr="00EF4CE2">
        <w:rPr>
          <w:rFonts w:ascii="Arial" w:hAnsi="Arial"/>
          <w:lang w:val="en-US"/>
        </w:rPr>
        <w:t>Data on NFL teams and their rosters web scrapped from a single source.</w:t>
      </w:r>
    </w:p>
    <w:p w14:paraId="35A62434" w14:textId="2BBEF6AE" w:rsidR="00EE79CF" w:rsidRPr="00EF4CE2" w:rsidRDefault="00944472" w:rsidP="008556E0">
      <w:pPr>
        <w:pStyle w:val="VIBody"/>
        <w:numPr>
          <w:ilvl w:val="0"/>
          <w:numId w:val="9"/>
        </w:numPr>
        <w:spacing w:before="0"/>
        <w:rPr>
          <w:rFonts w:ascii="Arial" w:hAnsi="Arial"/>
          <w:lang w:val="en-US"/>
        </w:rPr>
      </w:pPr>
      <w:r w:rsidRPr="00EF4CE2">
        <w:rPr>
          <w:rFonts w:ascii="Arial" w:hAnsi="Arial"/>
          <w:lang w:val="en-US"/>
        </w:rPr>
        <w:t xml:space="preserve">Perform vectorization pre-processing steps </w:t>
      </w:r>
      <w:r w:rsidR="008556E0" w:rsidRPr="00EF4CE2">
        <w:rPr>
          <w:rFonts w:ascii="Arial" w:hAnsi="Arial"/>
          <w:lang w:val="en-US"/>
        </w:rPr>
        <w:t>on NFL teams text scrap</w:t>
      </w:r>
      <w:r w:rsidR="006974D2">
        <w:rPr>
          <w:rFonts w:ascii="Arial" w:hAnsi="Arial"/>
          <w:lang w:val="en-US"/>
        </w:rPr>
        <w:t>p</w:t>
      </w:r>
      <w:r w:rsidR="008556E0" w:rsidRPr="00EF4CE2">
        <w:rPr>
          <w:rFonts w:ascii="Arial" w:hAnsi="Arial"/>
          <w:lang w:val="en-US"/>
        </w:rPr>
        <w:t>ed from web site</w:t>
      </w:r>
    </w:p>
    <w:p w14:paraId="60242FC1" w14:textId="0A6810C1" w:rsidR="008556E0" w:rsidRPr="00EF4CE2" w:rsidRDefault="008556E0" w:rsidP="008556E0">
      <w:pPr>
        <w:pStyle w:val="VIBody"/>
        <w:numPr>
          <w:ilvl w:val="0"/>
          <w:numId w:val="9"/>
        </w:numPr>
        <w:spacing w:before="0"/>
        <w:rPr>
          <w:rFonts w:ascii="Arial" w:hAnsi="Arial"/>
          <w:lang w:val="en-US"/>
        </w:rPr>
      </w:pPr>
      <w:r w:rsidRPr="00EF4CE2">
        <w:rPr>
          <w:rFonts w:ascii="Arial" w:hAnsi="Arial"/>
          <w:lang w:val="en-US"/>
        </w:rPr>
        <w:t>Perform vectorization EDA to identify interesting patterns in the data.</w:t>
      </w:r>
    </w:p>
    <w:p w14:paraId="41C7A9AB" w14:textId="77777777" w:rsidR="00F87E4C" w:rsidRPr="00A372CA" w:rsidRDefault="00F87E4C" w:rsidP="00A372CA">
      <w:pPr>
        <w:jc w:val="right"/>
      </w:pPr>
    </w:p>
    <w:p w14:paraId="23C4E99A" w14:textId="77777777" w:rsidR="00F87E4C" w:rsidRDefault="00A94A85">
      <w:pPr>
        <w:pStyle w:val="Heading1"/>
      </w:pPr>
      <w:bookmarkStart w:id="9" w:name="_Toc22672742"/>
      <w:r>
        <w:lastRenderedPageBreak/>
        <w:t>Analysis and Models</w:t>
      </w:r>
      <w:bookmarkEnd w:id="9"/>
    </w:p>
    <w:p w14:paraId="544282AD" w14:textId="77777777" w:rsidR="00F87E4C" w:rsidRDefault="00A94A85">
      <w:pPr>
        <w:pStyle w:val="Heading2"/>
      </w:pPr>
      <w:bookmarkStart w:id="10" w:name="_Toc22672743"/>
      <w:r>
        <w:t>About the Data</w:t>
      </w:r>
      <w:bookmarkEnd w:id="10"/>
    </w:p>
    <w:p w14:paraId="101F8531" w14:textId="07A0A832" w:rsidR="00540F14" w:rsidRPr="00DC27D8" w:rsidRDefault="00540F14" w:rsidP="00A94A85">
      <w:pPr>
        <w:widowControl/>
        <w:spacing w:line="240" w:lineRule="auto"/>
        <w:rPr>
          <w:rFonts w:cs="Arial"/>
          <w:color w:val="282828"/>
          <w:shd w:val="clear" w:color="auto" w:fill="FFFFFF"/>
        </w:rPr>
      </w:pPr>
      <w:r w:rsidRPr="00DC27D8">
        <w:rPr>
          <w:rFonts w:cs="Arial"/>
          <w:color w:val="282828"/>
          <w:shd w:val="clear" w:color="auto" w:fill="FFFFFF"/>
        </w:rPr>
        <w:t xml:space="preserve">Teams and Players data was mined from </w:t>
      </w:r>
      <w:r w:rsidRPr="00DC27D8">
        <w:rPr>
          <w:rFonts w:cs="Arial"/>
          <w:i/>
          <w:iCs/>
          <w:color w:val="4472C4"/>
          <w:shd w:val="clear" w:color="auto" w:fill="FFFFFF"/>
        </w:rPr>
        <w:t>https://www.lineups.com</w:t>
      </w:r>
      <w:r w:rsidRPr="00DC27D8">
        <w:rPr>
          <w:rFonts w:cs="Arial"/>
          <w:color w:val="282828"/>
          <w:shd w:val="clear" w:color="auto" w:fill="FFFFFF"/>
        </w:rPr>
        <w:t xml:space="preserve"> website. Focusing on Teams for this research, the Team data object created has the following characteristics:</w:t>
      </w:r>
    </w:p>
    <w:p w14:paraId="3961324C" w14:textId="6D21C8E7" w:rsidR="00540F14" w:rsidRPr="00DC27D8" w:rsidRDefault="00540F14" w:rsidP="00540F14">
      <w:pPr>
        <w:widowControl/>
        <w:numPr>
          <w:ilvl w:val="0"/>
          <w:numId w:val="27"/>
        </w:numPr>
        <w:spacing w:line="240" w:lineRule="auto"/>
        <w:rPr>
          <w:rFonts w:cs="Arial"/>
          <w:color w:val="282828"/>
          <w:shd w:val="clear" w:color="auto" w:fill="FFFFFF"/>
        </w:rPr>
      </w:pPr>
      <w:r w:rsidRPr="00DC27D8">
        <w:rPr>
          <w:rFonts w:cs="Arial"/>
          <w:color w:val="282828"/>
          <w:shd w:val="clear" w:color="auto" w:fill="FFFFFF"/>
        </w:rPr>
        <w:t>Team</w:t>
      </w:r>
      <w:r w:rsidR="005E7382" w:rsidRPr="00DC27D8">
        <w:rPr>
          <w:rFonts w:cs="Arial"/>
          <w:color w:val="282828"/>
          <w:shd w:val="clear" w:color="auto" w:fill="FFFFFF"/>
        </w:rPr>
        <w:t xml:space="preserve"> name</w:t>
      </w:r>
    </w:p>
    <w:p w14:paraId="6DFB3E4E" w14:textId="2948B085" w:rsidR="00540F14" w:rsidRPr="00DC27D8" w:rsidRDefault="00540F14" w:rsidP="00540F14">
      <w:pPr>
        <w:widowControl/>
        <w:numPr>
          <w:ilvl w:val="0"/>
          <w:numId w:val="27"/>
        </w:numPr>
        <w:spacing w:line="240" w:lineRule="auto"/>
        <w:rPr>
          <w:rFonts w:cs="Arial"/>
          <w:color w:val="282828"/>
          <w:shd w:val="clear" w:color="auto" w:fill="FFFFFF"/>
        </w:rPr>
      </w:pPr>
      <w:r w:rsidRPr="00DC27D8">
        <w:rPr>
          <w:rFonts w:cs="Arial"/>
          <w:color w:val="282828"/>
          <w:shd w:val="clear" w:color="auto" w:fill="FFFFFF"/>
        </w:rPr>
        <w:t xml:space="preserve">Team </w:t>
      </w:r>
      <w:r w:rsidR="005E7382" w:rsidRPr="00DC27D8">
        <w:rPr>
          <w:rFonts w:cs="Arial"/>
          <w:color w:val="282828"/>
          <w:shd w:val="clear" w:color="auto" w:fill="FFFFFF"/>
        </w:rPr>
        <w:t>player roster year</w:t>
      </w:r>
    </w:p>
    <w:p w14:paraId="42776C27" w14:textId="6122819A" w:rsidR="00540F14" w:rsidRPr="00DC27D8" w:rsidRDefault="00540F14" w:rsidP="00540F14">
      <w:pPr>
        <w:widowControl/>
        <w:numPr>
          <w:ilvl w:val="0"/>
          <w:numId w:val="27"/>
        </w:numPr>
        <w:spacing w:line="240" w:lineRule="auto"/>
        <w:rPr>
          <w:rFonts w:cs="Arial"/>
          <w:color w:val="282828"/>
          <w:shd w:val="clear" w:color="auto" w:fill="FFFFFF"/>
        </w:rPr>
      </w:pPr>
      <w:r w:rsidRPr="00DC27D8">
        <w:rPr>
          <w:rFonts w:cs="Arial"/>
          <w:color w:val="282828"/>
          <w:shd w:val="clear" w:color="auto" w:fill="FFFFFF"/>
        </w:rPr>
        <w:t>A collection of active players that make up its roster</w:t>
      </w:r>
    </w:p>
    <w:p w14:paraId="5D473FE4" w14:textId="524A3222" w:rsidR="00540F14" w:rsidRPr="00DC27D8" w:rsidRDefault="00540F14" w:rsidP="00540F14">
      <w:pPr>
        <w:widowControl/>
        <w:numPr>
          <w:ilvl w:val="0"/>
          <w:numId w:val="27"/>
        </w:numPr>
        <w:spacing w:line="240" w:lineRule="auto"/>
        <w:rPr>
          <w:rFonts w:cs="Arial"/>
          <w:color w:val="282828"/>
          <w:shd w:val="clear" w:color="auto" w:fill="FFFFFF"/>
        </w:rPr>
      </w:pPr>
      <w:r w:rsidRPr="00DC27D8">
        <w:rPr>
          <w:rFonts w:cs="Arial"/>
          <w:color w:val="282828"/>
          <w:shd w:val="clear" w:color="auto" w:fill="FFFFFF"/>
        </w:rPr>
        <w:t xml:space="preserve">Team </w:t>
      </w:r>
      <w:r w:rsidR="005E7382" w:rsidRPr="00DC27D8">
        <w:rPr>
          <w:rFonts w:cs="Arial"/>
          <w:color w:val="282828"/>
          <w:shd w:val="clear" w:color="auto" w:fill="FFFFFF"/>
        </w:rPr>
        <w:t>roster player summary statistics</w:t>
      </w:r>
    </w:p>
    <w:p w14:paraId="0372245D" w14:textId="101BFCF4" w:rsidR="005E7382" w:rsidRPr="00DC27D8" w:rsidRDefault="005E7382" w:rsidP="00540F14">
      <w:pPr>
        <w:widowControl/>
        <w:numPr>
          <w:ilvl w:val="0"/>
          <w:numId w:val="27"/>
        </w:numPr>
        <w:spacing w:line="240" w:lineRule="auto"/>
        <w:rPr>
          <w:rFonts w:cs="Arial"/>
          <w:color w:val="282828"/>
          <w:shd w:val="clear" w:color="auto" w:fill="FFFFFF"/>
        </w:rPr>
      </w:pPr>
      <w:r w:rsidRPr="00DC27D8">
        <w:rPr>
          <w:rFonts w:cs="Arial"/>
          <w:color w:val="282828"/>
          <w:shd w:val="clear" w:color="auto" w:fill="FFFFFF"/>
        </w:rPr>
        <w:t>Team text to be used as baseline vectorization text</w:t>
      </w:r>
    </w:p>
    <w:p w14:paraId="1CC3DD02" w14:textId="4C7787A0" w:rsidR="002C2170" w:rsidRPr="00DC27D8" w:rsidRDefault="002C2170" w:rsidP="002C2170">
      <w:pPr>
        <w:widowControl/>
        <w:numPr>
          <w:ilvl w:val="1"/>
          <w:numId w:val="27"/>
        </w:numPr>
        <w:spacing w:line="240" w:lineRule="auto"/>
        <w:rPr>
          <w:rFonts w:cs="Arial"/>
          <w:color w:val="282828"/>
          <w:shd w:val="clear" w:color="auto" w:fill="FFFFFF"/>
        </w:rPr>
      </w:pPr>
      <w:r w:rsidRPr="00DC27D8">
        <w:rPr>
          <w:rFonts w:cs="Arial"/>
          <w:color w:val="282828"/>
          <w:shd w:val="clear" w:color="auto" w:fill="FFFFFF"/>
        </w:rPr>
        <w:t>Data scrapped from subsite specific to each team</w:t>
      </w:r>
      <w:r w:rsidR="001D2659">
        <w:rPr>
          <w:rFonts w:cs="Arial"/>
          <w:color w:val="282828"/>
          <w:shd w:val="clear" w:color="auto" w:fill="FFFFFF"/>
        </w:rPr>
        <w:t>'</w:t>
      </w:r>
      <w:r w:rsidRPr="00DC27D8">
        <w:rPr>
          <w:rFonts w:cs="Arial"/>
          <w:color w:val="282828"/>
          <w:shd w:val="clear" w:color="auto" w:fill="FFFFFF"/>
        </w:rPr>
        <w:t>s active players roster</w:t>
      </w:r>
      <w:r w:rsidR="0034725D" w:rsidRPr="00DC27D8">
        <w:rPr>
          <w:rFonts w:cs="Arial"/>
          <w:color w:val="282828"/>
          <w:shd w:val="clear" w:color="auto" w:fill="FFFFFF"/>
        </w:rPr>
        <w:t>. It represents this specific website commentary on each teams prior year performance and outlook for the new season. It poses team questions and opinions on what the teams should do if they want to have a winning season.</w:t>
      </w:r>
    </w:p>
    <w:p w14:paraId="1C9B9469" w14:textId="162AE948" w:rsidR="00402961" w:rsidRPr="00DC27D8" w:rsidRDefault="00402961" w:rsidP="002C2170">
      <w:pPr>
        <w:widowControl/>
        <w:numPr>
          <w:ilvl w:val="1"/>
          <w:numId w:val="27"/>
        </w:numPr>
        <w:spacing w:line="240" w:lineRule="auto"/>
        <w:rPr>
          <w:rFonts w:cs="Arial"/>
          <w:color w:val="282828"/>
          <w:shd w:val="clear" w:color="auto" w:fill="FFFFFF"/>
        </w:rPr>
      </w:pPr>
      <w:r w:rsidRPr="00DC27D8">
        <w:rPr>
          <w:rFonts w:cs="Arial"/>
          <w:color w:val="282828"/>
          <w:shd w:val="clear" w:color="auto" w:fill="FFFFFF"/>
        </w:rPr>
        <w:t>All text scrapped from this site was cleaned of any HTML tags before storing it for use in the following modeling steps.</w:t>
      </w:r>
    </w:p>
    <w:p w14:paraId="07442ACE" w14:textId="76C6240B" w:rsidR="00201A3F" w:rsidRPr="00DC27D8" w:rsidRDefault="00201A3F" w:rsidP="002C2170">
      <w:pPr>
        <w:widowControl/>
        <w:numPr>
          <w:ilvl w:val="1"/>
          <w:numId w:val="27"/>
        </w:numPr>
        <w:spacing w:line="240" w:lineRule="auto"/>
        <w:rPr>
          <w:rFonts w:cs="Arial"/>
          <w:color w:val="282828"/>
          <w:shd w:val="clear" w:color="auto" w:fill="FFFFFF"/>
        </w:rPr>
      </w:pPr>
      <w:r w:rsidRPr="00DC27D8">
        <w:rPr>
          <w:rFonts w:cs="Arial"/>
          <w:color w:val="282828"/>
          <w:shd w:val="clear" w:color="auto" w:fill="FFFFFF"/>
        </w:rPr>
        <w:t>The text scrapped was stored in this object under a hierarchy as:</w:t>
      </w:r>
    </w:p>
    <w:p w14:paraId="2A61A31F" w14:textId="08FACFF6" w:rsidR="00201A3F" w:rsidRPr="00DC27D8" w:rsidRDefault="00201A3F" w:rsidP="00201A3F">
      <w:pPr>
        <w:widowControl/>
        <w:numPr>
          <w:ilvl w:val="2"/>
          <w:numId w:val="27"/>
        </w:numPr>
        <w:spacing w:line="240" w:lineRule="auto"/>
        <w:rPr>
          <w:rFonts w:cs="Arial"/>
          <w:color w:val="282828"/>
          <w:shd w:val="clear" w:color="auto" w:fill="FFFFFF"/>
        </w:rPr>
      </w:pPr>
      <w:r w:rsidRPr="00DC27D8">
        <w:rPr>
          <w:rFonts w:cs="Arial"/>
          <w:color w:val="282828"/>
          <w:shd w:val="clear" w:color="auto" w:fill="FFFFFF"/>
        </w:rPr>
        <w:t>source='lineups.com'</w:t>
      </w:r>
    </w:p>
    <w:p w14:paraId="1908D06F" w14:textId="48E7972D" w:rsidR="00201A3F" w:rsidRPr="00DC27D8" w:rsidRDefault="00201A3F" w:rsidP="00201A3F">
      <w:pPr>
        <w:widowControl/>
        <w:numPr>
          <w:ilvl w:val="3"/>
          <w:numId w:val="27"/>
        </w:numPr>
        <w:spacing w:line="240" w:lineRule="auto"/>
        <w:rPr>
          <w:rFonts w:cs="Arial"/>
          <w:color w:val="282828"/>
          <w:shd w:val="clear" w:color="auto" w:fill="FFFFFF"/>
        </w:rPr>
      </w:pPr>
      <w:r w:rsidRPr="00DC27D8">
        <w:rPr>
          <w:rFonts w:cs="Arial"/>
          <w:color w:val="282828"/>
          <w:shd w:val="clear" w:color="auto" w:fill="FFFFFF"/>
        </w:rPr>
        <w:t>text_topic='team_roster_news'</w:t>
      </w:r>
    </w:p>
    <w:p w14:paraId="779F6E50" w14:textId="6DA3CC04" w:rsidR="00201A3F" w:rsidRPr="00DC27D8" w:rsidRDefault="00201A3F" w:rsidP="00201A3F">
      <w:pPr>
        <w:widowControl/>
        <w:numPr>
          <w:ilvl w:val="4"/>
          <w:numId w:val="27"/>
        </w:numPr>
        <w:spacing w:line="240" w:lineRule="auto"/>
        <w:rPr>
          <w:rFonts w:cs="Arial"/>
          <w:color w:val="282828"/>
          <w:shd w:val="clear" w:color="auto" w:fill="FFFFFF"/>
        </w:rPr>
      </w:pPr>
      <w:r w:rsidRPr="00DC27D8">
        <w:rPr>
          <w:rFonts w:cs="Arial"/>
          <w:color w:val="282828"/>
          <w:shd w:val="clear" w:color="auto" w:fill="FFFFFF"/>
        </w:rPr>
        <w:t>datetime stamp -&gt; this represents the point in time when the data was collected</w:t>
      </w:r>
    </w:p>
    <w:p w14:paraId="3FD6B14F" w14:textId="5247E18B" w:rsidR="00201A3F" w:rsidRPr="00DC27D8" w:rsidRDefault="00201A3F" w:rsidP="00201A3F">
      <w:pPr>
        <w:widowControl/>
        <w:numPr>
          <w:ilvl w:val="5"/>
          <w:numId w:val="27"/>
        </w:numPr>
        <w:spacing w:line="240" w:lineRule="auto"/>
        <w:rPr>
          <w:rFonts w:cs="Arial"/>
          <w:color w:val="282828"/>
          <w:shd w:val="clear" w:color="auto" w:fill="FFFFFF"/>
        </w:rPr>
      </w:pPr>
      <w:r w:rsidRPr="00DC27D8">
        <w:rPr>
          <w:rFonts w:cs="Arial"/>
          <w:color w:val="282828"/>
          <w:shd w:val="clear" w:color="auto" w:fill="FFFFFF"/>
        </w:rPr>
        <w:t>text data scrapped</w:t>
      </w:r>
    </w:p>
    <w:p w14:paraId="75AC1543" w14:textId="0E67E5FE" w:rsidR="00D3247C" w:rsidRPr="00DC27D8" w:rsidRDefault="00D3247C" w:rsidP="00540F14">
      <w:pPr>
        <w:widowControl/>
        <w:numPr>
          <w:ilvl w:val="0"/>
          <w:numId w:val="27"/>
        </w:numPr>
        <w:spacing w:line="240" w:lineRule="auto"/>
        <w:rPr>
          <w:rFonts w:cs="Arial"/>
          <w:color w:val="282828"/>
          <w:shd w:val="clear" w:color="auto" w:fill="FFFFFF"/>
        </w:rPr>
      </w:pPr>
      <w:r w:rsidRPr="00DC27D8">
        <w:rPr>
          <w:rFonts w:cs="Arial"/>
          <w:color w:val="282828"/>
          <w:shd w:val="clear" w:color="auto" w:fill="FFFFFF"/>
        </w:rPr>
        <w:t>Player text to be used for follow on analysis focusing on players</w:t>
      </w:r>
    </w:p>
    <w:p w14:paraId="5F201DE4" w14:textId="77777777" w:rsidR="00A16C28" w:rsidRPr="00DC27D8" w:rsidRDefault="00A16C28" w:rsidP="00A16C28">
      <w:pPr>
        <w:widowControl/>
        <w:spacing w:line="240" w:lineRule="auto"/>
        <w:rPr>
          <w:rFonts w:cs="Arial"/>
          <w:color w:val="282828"/>
          <w:shd w:val="clear" w:color="auto" w:fill="FFFFFF"/>
        </w:rPr>
      </w:pPr>
    </w:p>
    <w:p w14:paraId="4A63553E" w14:textId="7D78F60C" w:rsidR="00DA4A6C" w:rsidRPr="00DC27D8" w:rsidRDefault="00DA4A6C" w:rsidP="00A94A85">
      <w:pPr>
        <w:widowControl/>
        <w:spacing w:line="240" w:lineRule="auto"/>
        <w:rPr>
          <w:rFonts w:cs="Arial"/>
          <w:color w:val="282828"/>
          <w:shd w:val="clear" w:color="auto" w:fill="FFFFFF"/>
        </w:rPr>
      </w:pPr>
      <w:r w:rsidRPr="00DC27D8">
        <w:rPr>
          <w:rFonts w:cs="Arial"/>
          <w:color w:val="282828"/>
          <w:shd w:val="clear" w:color="auto" w:fill="FFFFFF"/>
        </w:rPr>
        <w:t>Note that this dataset is just a small sampling, it</w:t>
      </w:r>
      <w:r w:rsidR="00A16C28" w:rsidRPr="00DC27D8">
        <w:rPr>
          <w:rFonts w:cs="Arial"/>
          <w:color w:val="282828"/>
          <w:shd w:val="clear" w:color="auto" w:fill="FFFFFF"/>
        </w:rPr>
        <w:t xml:space="preserve"> is not a good representation of the overall public </w:t>
      </w:r>
      <w:r w:rsidRPr="00DC27D8">
        <w:rPr>
          <w:rFonts w:cs="Arial"/>
          <w:color w:val="282828"/>
          <w:shd w:val="clear" w:color="auto" w:fill="FFFFFF"/>
        </w:rPr>
        <w:t xml:space="preserve">and media </w:t>
      </w:r>
      <w:r w:rsidR="00A16C28" w:rsidRPr="00DC27D8">
        <w:rPr>
          <w:rFonts w:cs="Arial"/>
          <w:color w:val="282828"/>
          <w:shd w:val="clear" w:color="auto" w:fill="FFFFFF"/>
        </w:rPr>
        <w:t>sentiment on</w:t>
      </w:r>
      <w:r w:rsidRPr="00DC27D8">
        <w:rPr>
          <w:rFonts w:cs="Arial"/>
          <w:color w:val="282828"/>
          <w:shd w:val="clear" w:color="auto" w:fill="FFFFFF"/>
        </w:rPr>
        <w:t xml:space="preserve"> the</w:t>
      </w:r>
      <w:r w:rsidR="00A16C28" w:rsidRPr="00DC27D8">
        <w:rPr>
          <w:rFonts w:cs="Arial"/>
          <w:color w:val="282828"/>
          <w:shd w:val="clear" w:color="auto" w:fill="FFFFFF"/>
        </w:rPr>
        <w:t xml:space="preserve"> </w:t>
      </w:r>
      <w:r w:rsidRPr="00DC27D8">
        <w:rPr>
          <w:rFonts w:cs="Arial"/>
          <w:color w:val="282828"/>
          <w:shd w:val="clear" w:color="auto" w:fill="FFFFFF"/>
        </w:rPr>
        <w:t>NFL Teams</w:t>
      </w:r>
      <w:r w:rsidR="00A16C28" w:rsidRPr="00DC27D8">
        <w:rPr>
          <w:rFonts w:cs="Arial"/>
          <w:color w:val="282828"/>
          <w:shd w:val="clear" w:color="auto" w:fill="FFFFFF"/>
        </w:rPr>
        <w:t xml:space="preserve">. </w:t>
      </w:r>
      <w:r w:rsidRPr="00DC27D8">
        <w:rPr>
          <w:rFonts w:cs="Arial"/>
          <w:color w:val="282828"/>
          <w:shd w:val="clear" w:color="auto" w:fill="FFFFFF"/>
        </w:rPr>
        <w:t>More robust data mining will be conducted for follow-on analysis.</w:t>
      </w:r>
    </w:p>
    <w:p w14:paraId="02525E2E" w14:textId="77777777" w:rsidR="00A94A85" w:rsidRDefault="00A94A85" w:rsidP="00A94A85">
      <w:pPr>
        <w:pStyle w:val="Heading3"/>
      </w:pPr>
      <w:bookmarkStart w:id="11" w:name="_Toc22672744"/>
      <w:r>
        <w:t>Dataset Info</w:t>
      </w:r>
      <w:bookmarkEnd w:id="11"/>
    </w:p>
    <w:p w14:paraId="0315BB84" w14:textId="7097194E" w:rsidR="00957A62" w:rsidRPr="00DC27D8" w:rsidRDefault="00D30169" w:rsidP="00957A62">
      <w:pPr>
        <w:pStyle w:val="VIBody"/>
        <w:spacing w:before="0" w:after="0"/>
        <w:rPr>
          <w:rFonts w:ascii="Arial" w:hAnsi="Arial"/>
          <w:lang w:val="en-US"/>
        </w:rPr>
      </w:pPr>
      <w:r w:rsidRPr="00DC27D8">
        <w:rPr>
          <w:rFonts w:ascii="Arial" w:hAnsi="Arial"/>
          <w:lang w:val="en-US"/>
        </w:rPr>
        <w:t>A c</w:t>
      </w:r>
      <w:r w:rsidR="005C4C17" w:rsidRPr="00DC27D8">
        <w:rPr>
          <w:rFonts w:ascii="Arial" w:hAnsi="Arial"/>
          <w:lang w:val="en-US"/>
        </w:rPr>
        <w:t xml:space="preserve">ollection of </w:t>
      </w:r>
      <w:r w:rsidRPr="00DC27D8">
        <w:rPr>
          <w:rFonts w:ascii="Arial" w:hAnsi="Arial"/>
          <w:lang w:val="en-US"/>
        </w:rPr>
        <w:t>32 NFL teams media text data</w:t>
      </w:r>
      <w:r w:rsidR="007568A8" w:rsidRPr="00DC27D8">
        <w:rPr>
          <w:rFonts w:ascii="Arial" w:hAnsi="Arial"/>
          <w:lang w:val="en-US"/>
        </w:rPr>
        <w:t xml:space="preserve"> scrapped from the above</w:t>
      </w:r>
      <w:r w:rsidR="001D2659">
        <w:rPr>
          <w:rFonts w:ascii="Arial" w:hAnsi="Arial"/>
          <w:lang w:val="en-US"/>
        </w:rPr>
        <w:t>-</w:t>
      </w:r>
      <w:r w:rsidR="007568A8" w:rsidRPr="00DC27D8">
        <w:rPr>
          <w:rFonts w:ascii="Arial" w:hAnsi="Arial"/>
          <w:lang w:val="en-US"/>
        </w:rPr>
        <w:t>mentioned website</w:t>
      </w:r>
      <w:r w:rsidRPr="00DC27D8">
        <w:rPr>
          <w:rFonts w:ascii="Arial" w:hAnsi="Arial"/>
          <w:lang w:val="en-US"/>
        </w:rPr>
        <w:t>. Each team</w:t>
      </w:r>
      <w:r w:rsidR="001D2659">
        <w:rPr>
          <w:rFonts w:ascii="Arial" w:hAnsi="Arial"/>
          <w:lang w:val="en-US"/>
        </w:rPr>
        <w:t>'</w:t>
      </w:r>
      <w:r w:rsidRPr="00DC27D8">
        <w:rPr>
          <w:rFonts w:ascii="Arial" w:hAnsi="Arial"/>
          <w:lang w:val="en-US"/>
        </w:rPr>
        <w:t>s text data is its own document and the collection of these team documents makes up the overall vocabulary corpus to be analyzed for this study.</w:t>
      </w:r>
    </w:p>
    <w:p w14:paraId="3EFE5312" w14:textId="07E20235" w:rsidR="007568A8" w:rsidRPr="00DC27D8" w:rsidRDefault="007568A8" w:rsidP="00957A62">
      <w:pPr>
        <w:pStyle w:val="VIBody"/>
        <w:spacing w:before="0" w:after="0"/>
        <w:rPr>
          <w:rFonts w:ascii="Arial" w:hAnsi="Arial"/>
          <w:lang w:val="en-US"/>
        </w:rPr>
      </w:pPr>
    </w:p>
    <w:p w14:paraId="047B6E9E" w14:textId="3729B875" w:rsidR="007568A8" w:rsidRPr="00DC27D8" w:rsidRDefault="007568A8" w:rsidP="00957A62">
      <w:pPr>
        <w:pStyle w:val="VIBody"/>
        <w:spacing w:before="0" w:after="0"/>
        <w:rPr>
          <w:rFonts w:ascii="Arial" w:hAnsi="Arial"/>
          <w:lang w:val="en-US"/>
        </w:rPr>
      </w:pPr>
      <w:r w:rsidRPr="00DC27D8">
        <w:rPr>
          <w:rFonts w:ascii="Arial" w:hAnsi="Arial"/>
          <w:lang w:val="en-US"/>
        </w:rPr>
        <w:t xml:space="preserve">The overall data set collection memory size is: </w:t>
      </w:r>
      <w:r w:rsidRPr="00DC27D8">
        <w:rPr>
          <w:rFonts w:ascii="Arial" w:hAnsi="Arial"/>
          <w:b/>
          <w:bCs/>
          <w:lang w:val="en-US"/>
        </w:rPr>
        <w:t>248 KB</w:t>
      </w:r>
      <w:r w:rsidRPr="00DC27D8">
        <w:rPr>
          <w:rFonts w:ascii="Arial" w:hAnsi="Arial"/>
          <w:lang w:val="en-US"/>
        </w:rPr>
        <w:t>.</w:t>
      </w:r>
    </w:p>
    <w:p w14:paraId="25C705F0" w14:textId="77777777" w:rsidR="00957A62" w:rsidRPr="00957A62" w:rsidRDefault="00957A62" w:rsidP="00957A62">
      <w:pPr>
        <w:pStyle w:val="VIBody"/>
        <w:spacing w:before="0" w:after="0"/>
        <w:rPr>
          <w:rFonts w:ascii="Arial" w:hAnsi="Arial"/>
          <w:sz w:val="22"/>
          <w:szCs w:val="22"/>
          <w:lang w:val="en-US"/>
        </w:rPr>
      </w:pPr>
    </w:p>
    <w:p w14:paraId="1D6C8DC5" w14:textId="77777777" w:rsidR="00A94A85" w:rsidRDefault="00A94A85" w:rsidP="00A94A85">
      <w:pPr>
        <w:pStyle w:val="Heading3"/>
      </w:pPr>
      <w:bookmarkStart w:id="12" w:name="_Toc22672745"/>
      <w:r>
        <w:t>Data Exploration &amp; Cleaning</w:t>
      </w:r>
      <w:bookmarkEnd w:id="12"/>
    </w:p>
    <w:p w14:paraId="68878380" w14:textId="07300EFF" w:rsidR="00391012" w:rsidRPr="00DC27D8" w:rsidRDefault="00391012" w:rsidP="00117016">
      <w:pPr>
        <w:pStyle w:val="VIBody"/>
        <w:spacing w:after="0"/>
        <w:rPr>
          <w:rFonts w:ascii="Arial" w:hAnsi="Arial"/>
          <w:lang w:val="en-US"/>
        </w:rPr>
      </w:pPr>
      <w:r w:rsidRPr="00DC27D8">
        <w:rPr>
          <w:rFonts w:ascii="Arial" w:hAnsi="Arial"/>
          <w:lang w:val="en-US"/>
        </w:rPr>
        <w:t xml:space="preserve">The following cleaning and transformation techniques were performed programmatically in python using a jupyter notebook for code execution and visualization. The python version </w:t>
      </w:r>
      <w:r w:rsidR="00117016" w:rsidRPr="00DC27D8">
        <w:rPr>
          <w:rFonts w:ascii="Arial" w:hAnsi="Arial"/>
          <w:lang w:val="en-US"/>
        </w:rPr>
        <w:t xml:space="preserve">used </w:t>
      </w:r>
      <w:r w:rsidRPr="00DC27D8">
        <w:rPr>
          <w:rFonts w:ascii="Arial" w:hAnsi="Arial"/>
          <w:lang w:val="en-US"/>
        </w:rPr>
        <w:t>was Anaconda 3.6.</w:t>
      </w:r>
    </w:p>
    <w:p w14:paraId="59BC031C" w14:textId="3FC756B7" w:rsidR="004D6FF0" w:rsidRPr="00DC27D8" w:rsidRDefault="004D6FF0" w:rsidP="00117016">
      <w:pPr>
        <w:pStyle w:val="VIBody"/>
        <w:spacing w:after="0"/>
        <w:rPr>
          <w:rFonts w:ascii="Arial" w:hAnsi="Arial"/>
          <w:lang w:val="en-US"/>
        </w:rPr>
      </w:pPr>
      <w:r w:rsidRPr="00DC27D8">
        <w:rPr>
          <w:rFonts w:ascii="Arial" w:hAnsi="Arial"/>
          <w:lang w:val="en-US"/>
        </w:rPr>
        <w:t xml:space="preserve">Focusing on the goal of vectorizing </w:t>
      </w:r>
      <w:r w:rsidR="006B0116" w:rsidRPr="00DC27D8">
        <w:rPr>
          <w:rFonts w:ascii="Arial" w:hAnsi="Arial"/>
          <w:lang w:val="en-US"/>
        </w:rPr>
        <w:t>team</w:t>
      </w:r>
      <w:r w:rsidRPr="00DC27D8">
        <w:rPr>
          <w:rFonts w:ascii="Arial" w:hAnsi="Arial"/>
          <w:lang w:val="en-US"/>
        </w:rPr>
        <w:t xml:space="preserve"> text as individual documents to be used as a corpus for analyzing </w:t>
      </w:r>
      <w:r w:rsidR="006B0116" w:rsidRPr="00DC27D8">
        <w:rPr>
          <w:rFonts w:ascii="Arial" w:hAnsi="Arial"/>
          <w:lang w:val="en-US"/>
        </w:rPr>
        <w:t>media and public</w:t>
      </w:r>
      <w:r w:rsidRPr="00DC27D8">
        <w:rPr>
          <w:rFonts w:ascii="Arial" w:hAnsi="Arial"/>
          <w:lang w:val="en-US"/>
        </w:rPr>
        <w:t xml:space="preserve"> sentiment toward </w:t>
      </w:r>
      <w:r w:rsidR="006B0116" w:rsidRPr="00DC27D8">
        <w:rPr>
          <w:rFonts w:ascii="Arial" w:hAnsi="Arial"/>
          <w:lang w:val="en-US"/>
        </w:rPr>
        <w:t>NFL teams</w:t>
      </w:r>
      <w:r w:rsidRPr="00DC27D8">
        <w:rPr>
          <w:rFonts w:ascii="Arial" w:hAnsi="Arial"/>
          <w:lang w:val="en-US"/>
        </w:rPr>
        <w:t>, the following text preparation pipeline steps were taken:</w:t>
      </w:r>
    </w:p>
    <w:p w14:paraId="177778DC" w14:textId="6FB2C649" w:rsidR="000A0992" w:rsidRPr="00DC27D8" w:rsidRDefault="004D6FF0" w:rsidP="0024754B">
      <w:pPr>
        <w:pStyle w:val="VIBody"/>
        <w:numPr>
          <w:ilvl w:val="0"/>
          <w:numId w:val="21"/>
        </w:numPr>
        <w:spacing w:before="0" w:after="0"/>
        <w:rPr>
          <w:rFonts w:ascii="Arial" w:hAnsi="Arial"/>
          <w:lang w:val="en-US"/>
        </w:rPr>
      </w:pPr>
      <w:r w:rsidRPr="00DC27D8">
        <w:rPr>
          <w:rFonts w:ascii="Arial" w:hAnsi="Arial"/>
          <w:lang w:val="en-US"/>
        </w:rPr>
        <w:t>Load the text</w:t>
      </w:r>
      <w:r w:rsidR="0024754B" w:rsidRPr="00DC27D8">
        <w:rPr>
          <w:rFonts w:ascii="Arial" w:hAnsi="Arial"/>
          <w:lang w:val="en-US"/>
        </w:rPr>
        <w:t xml:space="preserve"> for each NFL team as </w:t>
      </w:r>
      <w:r w:rsidR="001D2659">
        <w:rPr>
          <w:rFonts w:ascii="Arial" w:hAnsi="Arial"/>
          <w:lang w:val="en-US"/>
        </w:rPr>
        <w:t xml:space="preserve">an </w:t>
      </w:r>
      <w:r w:rsidR="0024754B" w:rsidRPr="00DC27D8">
        <w:rPr>
          <w:rFonts w:ascii="Arial" w:hAnsi="Arial"/>
          <w:lang w:val="en-US"/>
        </w:rPr>
        <w:t>individual document</w:t>
      </w:r>
    </w:p>
    <w:p w14:paraId="4D986416" w14:textId="1B4F840D" w:rsidR="0024754B" w:rsidRPr="00DC27D8" w:rsidRDefault="0024754B" w:rsidP="0024754B">
      <w:pPr>
        <w:pStyle w:val="VIBody"/>
        <w:numPr>
          <w:ilvl w:val="0"/>
          <w:numId w:val="21"/>
        </w:numPr>
        <w:spacing w:before="0" w:after="0"/>
        <w:rPr>
          <w:rFonts w:ascii="Arial" w:hAnsi="Arial"/>
          <w:lang w:val="en-US"/>
        </w:rPr>
      </w:pPr>
      <w:r w:rsidRPr="00DC27D8">
        <w:rPr>
          <w:rFonts w:ascii="Arial" w:hAnsi="Arial"/>
          <w:lang w:val="en-US"/>
        </w:rPr>
        <w:t>Tokenize each document</w:t>
      </w:r>
    </w:p>
    <w:p w14:paraId="54899554" w14:textId="6543E7A0" w:rsidR="002E539C" w:rsidRPr="00DC27D8" w:rsidRDefault="002E539C" w:rsidP="002E539C">
      <w:pPr>
        <w:pStyle w:val="VIBody"/>
        <w:numPr>
          <w:ilvl w:val="1"/>
          <w:numId w:val="21"/>
        </w:numPr>
        <w:spacing w:before="0" w:after="0"/>
        <w:rPr>
          <w:rFonts w:ascii="Arial" w:hAnsi="Arial"/>
          <w:lang w:val="en-US"/>
        </w:rPr>
      </w:pPr>
      <w:r w:rsidRPr="00DC27D8">
        <w:rPr>
          <w:rFonts w:ascii="Arial" w:hAnsi="Arial"/>
          <w:lang w:val="en-US"/>
        </w:rPr>
        <w:t xml:space="preserve">The </w:t>
      </w:r>
      <w:r w:rsidRPr="00DC27D8">
        <w:rPr>
          <w:rFonts w:ascii="Arial" w:hAnsi="Arial"/>
          <w:b/>
          <w:bCs/>
          <w:lang w:val="en-US"/>
        </w:rPr>
        <w:t>nltk word_tokenize</w:t>
      </w:r>
      <w:r w:rsidRPr="00DC27D8">
        <w:rPr>
          <w:rFonts w:ascii="Arial" w:hAnsi="Arial"/>
          <w:lang w:val="en-US"/>
        </w:rPr>
        <w:t xml:space="preserve"> class was used for this step.</w:t>
      </w:r>
    </w:p>
    <w:p w14:paraId="0BB0C6E6" w14:textId="0DB93F11" w:rsidR="0024754B" w:rsidRPr="00DC27D8" w:rsidRDefault="0024754B" w:rsidP="0024754B">
      <w:pPr>
        <w:pStyle w:val="VIBody"/>
        <w:numPr>
          <w:ilvl w:val="0"/>
          <w:numId w:val="21"/>
        </w:numPr>
        <w:spacing w:before="0" w:after="0"/>
        <w:rPr>
          <w:rFonts w:ascii="Arial" w:hAnsi="Arial"/>
          <w:lang w:val="en-US"/>
        </w:rPr>
      </w:pPr>
      <w:r w:rsidRPr="00DC27D8">
        <w:rPr>
          <w:rFonts w:ascii="Arial" w:hAnsi="Arial"/>
          <w:lang w:val="en-US"/>
        </w:rPr>
        <w:t>Perform Bag Of Words analysis</w:t>
      </w:r>
    </w:p>
    <w:p w14:paraId="16B52667" w14:textId="67C18B13" w:rsidR="0024754B" w:rsidRPr="00DC27D8" w:rsidRDefault="0024754B" w:rsidP="0024754B">
      <w:pPr>
        <w:pStyle w:val="VIBody"/>
        <w:numPr>
          <w:ilvl w:val="0"/>
          <w:numId w:val="21"/>
        </w:numPr>
        <w:spacing w:before="0" w:after="0"/>
        <w:rPr>
          <w:rFonts w:ascii="Arial" w:hAnsi="Arial"/>
          <w:lang w:val="en-US"/>
        </w:rPr>
      </w:pPr>
      <w:r w:rsidRPr="00DC27D8">
        <w:rPr>
          <w:rFonts w:ascii="Arial" w:hAnsi="Arial"/>
          <w:lang w:val="en-US"/>
        </w:rPr>
        <w:t>Clean each doc</w:t>
      </w:r>
      <w:r w:rsidR="001D2659">
        <w:rPr>
          <w:rFonts w:ascii="Arial" w:hAnsi="Arial"/>
          <w:lang w:val="en-US"/>
        </w:rPr>
        <w:t>u</w:t>
      </w:r>
      <w:r w:rsidRPr="00DC27D8">
        <w:rPr>
          <w:rFonts w:ascii="Arial" w:hAnsi="Arial"/>
          <w:lang w:val="en-US"/>
        </w:rPr>
        <w:t>ments tokens:</w:t>
      </w:r>
    </w:p>
    <w:p w14:paraId="169ECD91" w14:textId="302DF486" w:rsidR="0024754B" w:rsidRPr="00DC27D8" w:rsidRDefault="0024754B" w:rsidP="0024754B">
      <w:pPr>
        <w:pStyle w:val="VIBody"/>
        <w:numPr>
          <w:ilvl w:val="1"/>
          <w:numId w:val="21"/>
        </w:numPr>
        <w:spacing w:before="0" w:after="0"/>
        <w:rPr>
          <w:rFonts w:ascii="Arial" w:hAnsi="Arial"/>
          <w:lang w:val="en-US"/>
        </w:rPr>
      </w:pPr>
      <w:r w:rsidRPr="00DC27D8">
        <w:rPr>
          <w:rFonts w:ascii="Arial" w:hAnsi="Arial"/>
          <w:lang w:val="en-US"/>
        </w:rPr>
        <w:t>Remove punctuation</w:t>
      </w:r>
    </w:p>
    <w:p w14:paraId="4F8E85F4" w14:textId="31D51705" w:rsidR="0024754B" w:rsidRPr="00DC27D8" w:rsidRDefault="0024754B" w:rsidP="0024754B">
      <w:pPr>
        <w:pStyle w:val="VIBody"/>
        <w:numPr>
          <w:ilvl w:val="1"/>
          <w:numId w:val="21"/>
        </w:numPr>
        <w:spacing w:before="0" w:after="0"/>
        <w:rPr>
          <w:rFonts w:ascii="Arial" w:hAnsi="Arial"/>
          <w:lang w:val="en-US"/>
        </w:rPr>
      </w:pPr>
      <w:r w:rsidRPr="00DC27D8">
        <w:rPr>
          <w:rFonts w:ascii="Arial" w:hAnsi="Arial"/>
          <w:lang w:val="en-US"/>
        </w:rPr>
        <w:lastRenderedPageBreak/>
        <w:t>Remove non-alphabetic</w:t>
      </w:r>
    </w:p>
    <w:p w14:paraId="56E0EB37" w14:textId="5432953E" w:rsidR="0024754B" w:rsidRPr="00DC27D8" w:rsidRDefault="0024754B" w:rsidP="0024754B">
      <w:pPr>
        <w:pStyle w:val="VIBody"/>
        <w:numPr>
          <w:ilvl w:val="1"/>
          <w:numId w:val="21"/>
        </w:numPr>
        <w:spacing w:before="0" w:after="0"/>
        <w:rPr>
          <w:rFonts w:ascii="Arial" w:hAnsi="Arial"/>
          <w:lang w:val="en-US"/>
        </w:rPr>
      </w:pPr>
      <w:r w:rsidRPr="00DC27D8">
        <w:rPr>
          <w:rFonts w:ascii="Arial" w:hAnsi="Arial"/>
          <w:lang w:val="en-US"/>
        </w:rPr>
        <w:t>Lower case text</w:t>
      </w:r>
    </w:p>
    <w:p w14:paraId="3B9017F8" w14:textId="3B06393D" w:rsidR="002E539C" w:rsidRPr="00DC27D8" w:rsidRDefault="0024754B" w:rsidP="002E539C">
      <w:pPr>
        <w:pStyle w:val="VIBody"/>
        <w:numPr>
          <w:ilvl w:val="1"/>
          <w:numId w:val="21"/>
        </w:numPr>
        <w:spacing w:before="0" w:after="0"/>
        <w:rPr>
          <w:rFonts w:ascii="Arial" w:hAnsi="Arial"/>
          <w:lang w:val="en-US"/>
        </w:rPr>
      </w:pPr>
      <w:r w:rsidRPr="00DC27D8">
        <w:rPr>
          <w:rFonts w:ascii="Arial" w:hAnsi="Arial"/>
          <w:lang w:val="en-US"/>
        </w:rPr>
        <w:t>Remove stop words</w:t>
      </w:r>
    </w:p>
    <w:p w14:paraId="35DC94A7" w14:textId="77777777" w:rsidR="002E539C" w:rsidRPr="00DC27D8" w:rsidRDefault="002E539C" w:rsidP="002E539C">
      <w:pPr>
        <w:pStyle w:val="VIBody"/>
        <w:spacing w:before="0" w:after="0"/>
        <w:rPr>
          <w:rFonts w:ascii="Arial" w:hAnsi="Arial"/>
          <w:lang w:val="en-US"/>
        </w:rPr>
      </w:pPr>
    </w:p>
    <w:p w14:paraId="4C3CA1D1" w14:textId="6F465083" w:rsidR="00871698" w:rsidRPr="00DC27D8" w:rsidRDefault="00486880" w:rsidP="00486880">
      <w:pPr>
        <w:pStyle w:val="VIBody"/>
        <w:spacing w:after="0"/>
        <w:rPr>
          <w:rFonts w:ascii="Arial" w:hAnsi="Arial"/>
          <w:lang w:val="en-US"/>
        </w:rPr>
      </w:pPr>
      <w:r w:rsidRPr="00DC27D8">
        <w:rPr>
          <w:rFonts w:ascii="Arial" w:hAnsi="Arial"/>
          <w:lang w:val="en-US"/>
        </w:rPr>
        <w:t>This section will cover the cleaning steps leaving the vectorization steps to be discussed in the Modeling section below.</w:t>
      </w:r>
    </w:p>
    <w:p w14:paraId="45FECEFB" w14:textId="7FA59BFA" w:rsidR="00871698" w:rsidRDefault="00871698" w:rsidP="00D61070">
      <w:pPr>
        <w:pStyle w:val="Heading40"/>
      </w:pPr>
      <w:r w:rsidRPr="00871698">
        <w:t>Cleaning Steps Taken:</w:t>
      </w:r>
    </w:p>
    <w:p w14:paraId="0F5DD1DD" w14:textId="28BF82BF" w:rsidR="00871698" w:rsidRDefault="002E539C" w:rsidP="00D61070">
      <w:pPr>
        <w:pStyle w:val="Heading5"/>
      </w:pPr>
      <w:r>
        <w:t>Initial Tokenization</w:t>
      </w:r>
      <w:r w:rsidR="00D61070">
        <w:t xml:space="preserve"> </w:t>
      </w:r>
      <w:r>
        <w:t>Team</w:t>
      </w:r>
      <w:r w:rsidR="00D61070">
        <w:t xml:space="preserve"> Text</w:t>
      </w:r>
    </w:p>
    <w:p w14:paraId="5607AAD5" w14:textId="58DD3E25" w:rsidR="00161A35" w:rsidRPr="00DC27D8" w:rsidRDefault="003A561C" w:rsidP="00161A35">
      <w:pPr>
        <w:pStyle w:val="VIBody"/>
        <w:rPr>
          <w:rFonts w:ascii="Arial" w:hAnsi="Arial"/>
          <w:lang w:val="en-US"/>
        </w:rPr>
      </w:pPr>
      <w:r w:rsidRPr="00DC27D8">
        <w:rPr>
          <w:rFonts w:ascii="Arial" w:hAnsi="Arial"/>
          <w:lang w:val="en-US"/>
        </w:rPr>
        <w:t>Using the nltk word_tokenize class, each line the individual team</w:t>
      </w:r>
      <w:r w:rsidR="001D2659">
        <w:rPr>
          <w:rFonts w:ascii="Arial" w:hAnsi="Arial"/>
          <w:lang w:val="en-US"/>
        </w:rPr>
        <w:t>'</w:t>
      </w:r>
      <w:r w:rsidRPr="00DC27D8">
        <w:rPr>
          <w:rFonts w:ascii="Arial" w:hAnsi="Arial"/>
          <w:lang w:val="en-US"/>
        </w:rPr>
        <w:t>s text document was tokenized.</w:t>
      </w:r>
      <w:r w:rsidR="00C73FB8" w:rsidRPr="00DC27D8">
        <w:rPr>
          <w:rFonts w:ascii="Arial" w:hAnsi="Arial"/>
          <w:lang w:val="en-US"/>
        </w:rPr>
        <w:t xml:space="preserve"> These figures represent pre-cleaning numbers.</w:t>
      </w:r>
    </w:p>
    <w:p w14:paraId="72FC0320" w14:textId="47238566" w:rsidR="00D61070" w:rsidRDefault="00D61070" w:rsidP="00D61070">
      <w:pPr>
        <w:pStyle w:val="VIBody"/>
        <w:spacing w:before="0" w:after="0"/>
        <w:rPr>
          <w:rFonts w:ascii="Arial" w:hAnsi="Arial"/>
          <w:sz w:val="22"/>
          <w:szCs w:val="22"/>
          <w:lang w:val="en-US"/>
        </w:rPr>
      </w:pPr>
    </w:p>
    <w:tbl>
      <w:tblPr>
        <w:tblW w:w="0" w:type="auto"/>
        <w:tblBorders>
          <w:top w:val="single" w:sz="12" w:space="0" w:color="008000"/>
          <w:bottom w:val="single" w:sz="12" w:space="0" w:color="008000"/>
        </w:tblBorders>
        <w:tblLook w:val="04A0" w:firstRow="1" w:lastRow="0" w:firstColumn="1" w:lastColumn="0" w:noHBand="0" w:noVBand="1"/>
      </w:tblPr>
      <w:tblGrid>
        <w:gridCol w:w="4950"/>
        <w:gridCol w:w="4986"/>
      </w:tblGrid>
      <w:tr w:rsidR="00EA1E66" w14:paraId="293B7680" w14:textId="77777777" w:rsidTr="00491E58">
        <w:trPr>
          <w:trHeight w:val="7010"/>
        </w:trPr>
        <w:tc>
          <w:tcPr>
            <w:tcW w:w="4968" w:type="dxa"/>
            <w:tcBorders>
              <w:bottom w:val="single" w:sz="6" w:space="0" w:color="008000"/>
            </w:tcBorders>
            <w:shd w:val="clear" w:color="auto" w:fill="auto"/>
          </w:tcPr>
          <w:p w14:paraId="08776AC8" w14:textId="0B510E8C" w:rsidR="00EA1E66" w:rsidRPr="00491E58" w:rsidRDefault="00EA1E66" w:rsidP="00491E58">
            <w:pPr>
              <w:pStyle w:val="VIBody"/>
              <w:widowControl w:val="0"/>
              <w:spacing w:before="0" w:after="0"/>
              <w:rPr>
                <w:rFonts w:ascii="Arial" w:hAnsi="Arial"/>
                <w:lang w:val="en-US"/>
              </w:rPr>
            </w:pPr>
            <w:r w:rsidRPr="00491E58">
              <w:rPr>
                <w:rFonts w:ascii="Arial" w:hAnsi="Arial"/>
                <w:lang w:val="en-US"/>
              </w:rPr>
              <w:t>Table 2.1: Team text total token count sample and d</w:t>
            </w:r>
            <w:r w:rsidR="001D2659">
              <w:rPr>
                <w:rFonts w:ascii="Arial" w:hAnsi="Arial"/>
                <w:lang w:val="en-US"/>
              </w:rPr>
              <w:t>e</w:t>
            </w:r>
            <w:r w:rsidRPr="00491E58">
              <w:rPr>
                <w:rFonts w:ascii="Arial" w:hAnsi="Arial"/>
                <w:lang w:val="en-US"/>
              </w:rPr>
              <w:t>scriptive stats:</w:t>
            </w:r>
          </w:p>
          <w:p w14:paraId="203A3A95" w14:textId="77777777" w:rsidR="00EA1E66" w:rsidRPr="00491E58" w:rsidRDefault="00EA1E66" w:rsidP="00491E58">
            <w:pPr>
              <w:pStyle w:val="VIBody"/>
              <w:widowControl w:val="0"/>
              <w:spacing w:before="0" w:after="0"/>
              <w:rPr>
                <w:rFonts w:ascii="Arial" w:hAnsi="Arial"/>
                <w:lang w:val="en-US"/>
              </w:rPr>
            </w:pPr>
          </w:p>
          <w:p w14:paraId="3DC6DA92" w14:textId="5A8D89D7" w:rsidR="00EA1E66" w:rsidRPr="00491E58" w:rsidRDefault="00ED6431" w:rsidP="00491E58">
            <w:pPr>
              <w:pStyle w:val="VIBody"/>
              <w:widowControl w:val="0"/>
              <w:spacing w:before="0" w:after="0"/>
              <w:rPr>
                <w:rFonts w:ascii="Arial" w:hAnsi="Arial"/>
                <w:lang w:val="en-US"/>
              </w:rPr>
            </w:pPr>
            <w:r>
              <w:rPr>
                <w:rFonts w:ascii="Arial" w:hAnsi="Arial"/>
                <w:noProof/>
                <w:lang w:val="en-US"/>
              </w:rPr>
              <w:pict w14:anchorId="72A8F3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margin-left:6.75pt;margin-top:130.5pt;width:73.5pt;height:76.35pt;z-index:2;visibility:visible;mso-wrap-style:square;mso-position-horizontal-relative:margin;mso-position-vertical-relative:text">
                  <v:imagedata r:id="rId9" o:title=""/>
                  <w10:wrap type="square" anchorx="margin"/>
                </v:shape>
              </w:pict>
            </w:r>
            <w:r>
              <w:rPr>
                <w:noProof/>
              </w:rPr>
              <w:pict w14:anchorId="17E173E6">
                <v:shape id="Picture 1" o:spid="_x0000_s1047" type="#_x0000_t75" style="position:absolute;margin-left:0;margin-top:1.25pt;width:230.25pt;height:120pt;z-index:1;visibility:visible;mso-wrap-style:square;mso-position-horizontal-relative:margin;mso-position-vertical-relative:text">
                  <v:imagedata r:id="rId10" o:title=""/>
                  <w10:wrap type="square" anchorx="margin"/>
                </v:shape>
              </w:pict>
            </w:r>
          </w:p>
          <w:p w14:paraId="14F9BFB9" w14:textId="77777777" w:rsidR="00EA1E66" w:rsidRPr="00491E58" w:rsidRDefault="00EA1E66" w:rsidP="00491E58">
            <w:pPr>
              <w:pStyle w:val="VIBody"/>
              <w:widowControl w:val="0"/>
              <w:spacing w:before="0" w:after="0"/>
              <w:rPr>
                <w:rFonts w:ascii="Arial" w:hAnsi="Arial"/>
                <w:lang w:val="en-US"/>
              </w:rPr>
            </w:pPr>
          </w:p>
          <w:p w14:paraId="55796CEA" w14:textId="77777777" w:rsidR="00EA1E66" w:rsidRPr="00491E58" w:rsidRDefault="00EA1E66" w:rsidP="00491E58">
            <w:pPr>
              <w:pStyle w:val="VIBody"/>
              <w:widowControl w:val="0"/>
              <w:spacing w:before="0" w:after="0"/>
              <w:rPr>
                <w:rFonts w:ascii="Arial" w:hAnsi="Arial"/>
                <w:lang w:val="en-US"/>
              </w:rPr>
            </w:pPr>
          </w:p>
          <w:p w14:paraId="70CCFD30" w14:textId="77777777" w:rsidR="00EA1E66" w:rsidRPr="00491E58" w:rsidRDefault="00EA1E66" w:rsidP="00491E58">
            <w:pPr>
              <w:pStyle w:val="VIBody"/>
              <w:widowControl w:val="0"/>
              <w:spacing w:before="0" w:after="0"/>
              <w:rPr>
                <w:rFonts w:ascii="Arial" w:hAnsi="Arial"/>
                <w:lang w:val="en-US"/>
              </w:rPr>
            </w:pPr>
          </w:p>
          <w:p w14:paraId="17A5C38F" w14:textId="77777777" w:rsidR="00EA1E66" w:rsidRPr="00491E58" w:rsidRDefault="00EA1E66" w:rsidP="00491E58">
            <w:pPr>
              <w:pStyle w:val="VIBody"/>
              <w:widowControl w:val="0"/>
              <w:spacing w:before="0" w:after="0"/>
              <w:rPr>
                <w:rFonts w:ascii="Arial" w:hAnsi="Arial"/>
                <w:lang w:val="en-US"/>
              </w:rPr>
            </w:pPr>
          </w:p>
          <w:p w14:paraId="75FF3C59" w14:textId="77777777" w:rsidR="00EA1E66" w:rsidRPr="00491E58" w:rsidRDefault="00EA1E66" w:rsidP="00491E58">
            <w:pPr>
              <w:pStyle w:val="VIBody"/>
              <w:widowControl w:val="0"/>
              <w:spacing w:before="0" w:after="0"/>
              <w:rPr>
                <w:rFonts w:ascii="Arial" w:hAnsi="Arial"/>
                <w:lang w:val="en-US"/>
              </w:rPr>
            </w:pPr>
          </w:p>
          <w:p w14:paraId="5499657C" w14:textId="77777777" w:rsidR="00EA1E66" w:rsidRPr="00491E58" w:rsidRDefault="00EA1E66" w:rsidP="00491E58">
            <w:pPr>
              <w:pStyle w:val="VIBody"/>
              <w:widowControl w:val="0"/>
              <w:spacing w:before="0" w:after="0"/>
              <w:rPr>
                <w:rFonts w:ascii="Arial" w:hAnsi="Arial"/>
                <w:lang w:val="en-US"/>
              </w:rPr>
            </w:pPr>
          </w:p>
          <w:p w14:paraId="5E94A797" w14:textId="77777777" w:rsidR="00EA1E66" w:rsidRPr="00491E58" w:rsidRDefault="00EA1E66" w:rsidP="00491E58">
            <w:pPr>
              <w:pStyle w:val="VIBody"/>
              <w:widowControl w:val="0"/>
              <w:spacing w:before="0" w:after="0"/>
              <w:rPr>
                <w:rFonts w:ascii="Arial" w:hAnsi="Arial"/>
                <w:lang w:val="en-US"/>
              </w:rPr>
            </w:pPr>
          </w:p>
          <w:p w14:paraId="07D04010" w14:textId="77777777" w:rsidR="001000AF" w:rsidRPr="00491E58" w:rsidRDefault="001000AF" w:rsidP="00491E58">
            <w:pPr>
              <w:pStyle w:val="VIBody"/>
              <w:widowControl w:val="0"/>
              <w:spacing w:before="0" w:after="0"/>
              <w:rPr>
                <w:rFonts w:ascii="Arial" w:hAnsi="Arial"/>
                <w:lang w:val="en-US"/>
              </w:rPr>
            </w:pPr>
          </w:p>
          <w:p w14:paraId="4F4E5A94" w14:textId="77777777" w:rsidR="001000AF" w:rsidRPr="00491E58" w:rsidRDefault="001000AF" w:rsidP="00491E58">
            <w:pPr>
              <w:pStyle w:val="VIBody"/>
              <w:widowControl w:val="0"/>
              <w:spacing w:before="0" w:after="0"/>
              <w:rPr>
                <w:rFonts w:ascii="Arial" w:hAnsi="Arial"/>
                <w:lang w:val="en-US"/>
              </w:rPr>
            </w:pPr>
          </w:p>
          <w:p w14:paraId="0B2BE9C9" w14:textId="0FD9B0E8" w:rsidR="001000AF" w:rsidRPr="00491E58" w:rsidRDefault="001000AF" w:rsidP="00491E58">
            <w:pPr>
              <w:pStyle w:val="VIBody"/>
              <w:widowControl w:val="0"/>
              <w:spacing w:before="0" w:after="0"/>
              <w:rPr>
                <w:rFonts w:ascii="Arial" w:hAnsi="Arial"/>
                <w:lang w:val="en-US"/>
              </w:rPr>
            </w:pPr>
            <w:r w:rsidRPr="00491E58">
              <w:rPr>
                <w:rFonts w:ascii="Arial" w:hAnsi="Arial"/>
                <w:lang w:val="en-US"/>
              </w:rPr>
              <w:t>Table 2.2: Overall Team Text Corpus Feature Count - Top 20</w:t>
            </w:r>
          </w:p>
          <w:p w14:paraId="5BF19977" w14:textId="49A9FB7E" w:rsidR="001000AF" w:rsidRPr="00491E58" w:rsidRDefault="00ED6431" w:rsidP="00491E58">
            <w:pPr>
              <w:pStyle w:val="VIBody"/>
              <w:widowControl w:val="0"/>
              <w:spacing w:before="0" w:after="0"/>
              <w:rPr>
                <w:rFonts w:ascii="Arial" w:hAnsi="Arial"/>
                <w:lang w:val="en-US"/>
              </w:rPr>
            </w:pPr>
            <w:r>
              <w:rPr>
                <w:noProof/>
              </w:rPr>
              <w:pict w14:anchorId="5664FB70">
                <v:shape id="_x0000_s1053" type="#_x0000_t75" style="position:absolute;margin-left:0;margin-top:6.75pt;width:78.75pt;height:269.15pt;z-index:5;visibility:visible;mso-wrap-style:square;mso-position-horizontal-relative:margin;mso-position-vertical-relative:text">
                  <v:imagedata r:id="rId11" o:title=""/>
                  <w10:wrap type="square" anchorx="margin"/>
                </v:shape>
              </w:pict>
            </w:r>
          </w:p>
          <w:p w14:paraId="7754464A" w14:textId="77777777" w:rsidR="001000AF" w:rsidRPr="00491E58" w:rsidRDefault="001000AF" w:rsidP="00491E58">
            <w:pPr>
              <w:pStyle w:val="VIBody"/>
              <w:widowControl w:val="0"/>
              <w:spacing w:before="0" w:after="0"/>
              <w:rPr>
                <w:rFonts w:ascii="Arial" w:hAnsi="Arial"/>
                <w:lang w:val="en-US"/>
              </w:rPr>
            </w:pPr>
          </w:p>
          <w:p w14:paraId="28A073EA" w14:textId="77777777" w:rsidR="001000AF" w:rsidRPr="00491E58" w:rsidRDefault="001000AF" w:rsidP="00491E58">
            <w:pPr>
              <w:pStyle w:val="VIBody"/>
              <w:widowControl w:val="0"/>
              <w:spacing w:before="0" w:after="0"/>
              <w:rPr>
                <w:rFonts w:ascii="Arial" w:hAnsi="Arial"/>
                <w:lang w:val="en-US"/>
              </w:rPr>
            </w:pPr>
          </w:p>
          <w:p w14:paraId="3D24C6AE" w14:textId="77777777" w:rsidR="001000AF" w:rsidRPr="00491E58" w:rsidRDefault="001000AF" w:rsidP="00491E58">
            <w:pPr>
              <w:pStyle w:val="VIBody"/>
              <w:widowControl w:val="0"/>
              <w:spacing w:before="0" w:after="0"/>
              <w:rPr>
                <w:rFonts w:ascii="Arial" w:hAnsi="Arial"/>
                <w:lang w:val="en-US"/>
              </w:rPr>
            </w:pPr>
          </w:p>
          <w:p w14:paraId="43A88C6D" w14:textId="77777777" w:rsidR="001000AF" w:rsidRPr="00491E58" w:rsidRDefault="001000AF" w:rsidP="00491E58">
            <w:pPr>
              <w:pStyle w:val="VIBody"/>
              <w:widowControl w:val="0"/>
              <w:spacing w:before="0" w:after="0"/>
              <w:rPr>
                <w:rFonts w:ascii="Arial" w:hAnsi="Arial"/>
                <w:lang w:val="en-US"/>
              </w:rPr>
            </w:pPr>
          </w:p>
          <w:p w14:paraId="4AB18CE3" w14:textId="77777777" w:rsidR="001000AF" w:rsidRPr="00491E58" w:rsidRDefault="001000AF" w:rsidP="00491E58">
            <w:pPr>
              <w:pStyle w:val="VIBody"/>
              <w:widowControl w:val="0"/>
              <w:spacing w:before="0" w:after="0"/>
              <w:rPr>
                <w:rFonts w:ascii="Arial" w:hAnsi="Arial"/>
                <w:lang w:val="en-US"/>
              </w:rPr>
            </w:pPr>
          </w:p>
          <w:p w14:paraId="1F09A62C" w14:textId="77777777" w:rsidR="001000AF" w:rsidRPr="00491E58" w:rsidRDefault="001000AF" w:rsidP="00491E58">
            <w:pPr>
              <w:pStyle w:val="VIBody"/>
              <w:widowControl w:val="0"/>
              <w:spacing w:before="0" w:after="0"/>
              <w:rPr>
                <w:rFonts w:ascii="Arial" w:hAnsi="Arial"/>
                <w:lang w:val="en-US"/>
              </w:rPr>
            </w:pPr>
          </w:p>
          <w:p w14:paraId="293B54D2" w14:textId="77777777" w:rsidR="001000AF" w:rsidRPr="00491E58" w:rsidRDefault="001000AF" w:rsidP="00491E58">
            <w:pPr>
              <w:pStyle w:val="VIBody"/>
              <w:widowControl w:val="0"/>
              <w:spacing w:before="0" w:after="0"/>
              <w:rPr>
                <w:rFonts w:ascii="Arial" w:hAnsi="Arial"/>
                <w:lang w:val="en-US"/>
              </w:rPr>
            </w:pPr>
          </w:p>
          <w:p w14:paraId="65D9AE34" w14:textId="77777777" w:rsidR="001000AF" w:rsidRPr="00491E58" w:rsidRDefault="001000AF" w:rsidP="00491E58">
            <w:pPr>
              <w:pStyle w:val="VIBody"/>
              <w:widowControl w:val="0"/>
              <w:spacing w:before="0" w:after="0"/>
              <w:rPr>
                <w:rFonts w:ascii="Arial" w:hAnsi="Arial"/>
                <w:lang w:val="en-US"/>
              </w:rPr>
            </w:pPr>
          </w:p>
          <w:p w14:paraId="03B8CE95" w14:textId="77777777" w:rsidR="001000AF" w:rsidRPr="00491E58" w:rsidRDefault="001000AF" w:rsidP="00491E58">
            <w:pPr>
              <w:pStyle w:val="VIBody"/>
              <w:widowControl w:val="0"/>
              <w:spacing w:before="0" w:after="0"/>
              <w:rPr>
                <w:rFonts w:ascii="Arial" w:hAnsi="Arial"/>
                <w:lang w:val="en-US"/>
              </w:rPr>
            </w:pPr>
          </w:p>
          <w:p w14:paraId="3570F381" w14:textId="77777777" w:rsidR="001000AF" w:rsidRPr="00491E58" w:rsidRDefault="001000AF" w:rsidP="00491E58">
            <w:pPr>
              <w:pStyle w:val="VIBody"/>
              <w:widowControl w:val="0"/>
              <w:spacing w:before="0" w:after="0"/>
              <w:rPr>
                <w:rFonts w:ascii="Arial" w:hAnsi="Arial"/>
                <w:lang w:val="en-US"/>
              </w:rPr>
            </w:pPr>
          </w:p>
          <w:p w14:paraId="5EF6B7C6" w14:textId="77777777" w:rsidR="001000AF" w:rsidRPr="00491E58" w:rsidRDefault="001000AF" w:rsidP="00491E58">
            <w:pPr>
              <w:pStyle w:val="VIBody"/>
              <w:widowControl w:val="0"/>
              <w:spacing w:before="0" w:after="0"/>
              <w:rPr>
                <w:rFonts w:ascii="Arial" w:hAnsi="Arial"/>
                <w:lang w:val="en-US"/>
              </w:rPr>
            </w:pPr>
          </w:p>
          <w:p w14:paraId="08E04396" w14:textId="77777777" w:rsidR="001000AF" w:rsidRPr="00491E58" w:rsidRDefault="001000AF" w:rsidP="00491E58">
            <w:pPr>
              <w:pStyle w:val="VIBody"/>
              <w:widowControl w:val="0"/>
              <w:spacing w:before="0" w:after="0"/>
              <w:rPr>
                <w:rFonts w:ascii="Arial" w:hAnsi="Arial"/>
                <w:lang w:val="en-US"/>
              </w:rPr>
            </w:pPr>
          </w:p>
          <w:p w14:paraId="343EC645" w14:textId="77777777" w:rsidR="001000AF" w:rsidRPr="00491E58" w:rsidRDefault="001000AF" w:rsidP="00491E58">
            <w:pPr>
              <w:pStyle w:val="VIBody"/>
              <w:widowControl w:val="0"/>
              <w:spacing w:before="0" w:after="0"/>
              <w:rPr>
                <w:rFonts w:ascii="Arial" w:hAnsi="Arial"/>
                <w:lang w:val="en-US"/>
              </w:rPr>
            </w:pPr>
          </w:p>
          <w:p w14:paraId="795C1129" w14:textId="77777777" w:rsidR="001000AF" w:rsidRPr="00491E58" w:rsidRDefault="001000AF" w:rsidP="00491E58">
            <w:pPr>
              <w:pStyle w:val="VIBody"/>
              <w:widowControl w:val="0"/>
              <w:spacing w:before="0" w:after="0"/>
              <w:rPr>
                <w:rFonts w:ascii="Arial" w:hAnsi="Arial"/>
                <w:lang w:val="en-US"/>
              </w:rPr>
            </w:pPr>
          </w:p>
          <w:p w14:paraId="3714B4F4" w14:textId="77777777" w:rsidR="001000AF" w:rsidRPr="00491E58" w:rsidRDefault="001000AF" w:rsidP="00491E58">
            <w:pPr>
              <w:pStyle w:val="VIBody"/>
              <w:widowControl w:val="0"/>
              <w:spacing w:before="0" w:after="0"/>
              <w:rPr>
                <w:rFonts w:ascii="Arial" w:hAnsi="Arial"/>
                <w:lang w:val="en-US"/>
              </w:rPr>
            </w:pPr>
          </w:p>
          <w:p w14:paraId="25337F06" w14:textId="77777777" w:rsidR="001000AF" w:rsidRPr="00491E58" w:rsidRDefault="001000AF" w:rsidP="00491E58">
            <w:pPr>
              <w:pStyle w:val="VIBody"/>
              <w:widowControl w:val="0"/>
              <w:spacing w:before="0" w:after="0"/>
              <w:rPr>
                <w:rFonts w:ascii="Arial" w:hAnsi="Arial"/>
                <w:lang w:val="en-US"/>
              </w:rPr>
            </w:pPr>
          </w:p>
          <w:p w14:paraId="700F5E6A" w14:textId="77777777" w:rsidR="001000AF" w:rsidRPr="00491E58" w:rsidRDefault="001000AF" w:rsidP="00491E58">
            <w:pPr>
              <w:pStyle w:val="VIBody"/>
              <w:widowControl w:val="0"/>
              <w:spacing w:before="0" w:after="0"/>
              <w:rPr>
                <w:rFonts w:ascii="Arial" w:hAnsi="Arial"/>
                <w:lang w:val="en-US"/>
              </w:rPr>
            </w:pPr>
          </w:p>
          <w:p w14:paraId="3369EE25" w14:textId="77777777" w:rsidR="001000AF" w:rsidRPr="00491E58" w:rsidRDefault="001000AF" w:rsidP="00491E58">
            <w:pPr>
              <w:pStyle w:val="VIBody"/>
              <w:widowControl w:val="0"/>
              <w:spacing w:before="0" w:after="0"/>
              <w:rPr>
                <w:rFonts w:ascii="Arial" w:hAnsi="Arial"/>
                <w:lang w:val="en-US"/>
              </w:rPr>
            </w:pPr>
          </w:p>
          <w:p w14:paraId="5024D0A6" w14:textId="77777777" w:rsidR="001000AF" w:rsidRPr="00491E58" w:rsidRDefault="001000AF" w:rsidP="00491E58">
            <w:pPr>
              <w:pStyle w:val="VIBody"/>
              <w:widowControl w:val="0"/>
              <w:spacing w:before="0" w:after="0"/>
              <w:rPr>
                <w:rFonts w:ascii="Arial" w:hAnsi="Arial"/>
                <w:lang w:val="en-US"/>
              </w:rPr>
            </w:pPr>
          </w:p>
          <w:p w14:paraId="5AD4C1E2" w14:textId="77777777" w:rsidR="001000AF" w:rsidRPr="00491E58" w:rsidRDefault="001000AF" w:rsidP="00491E58">
            <w:pPr>
              <w:pStyle w:val="VIBody"/>
              <w:widowControl w:val="0"/>
              <w:spacing w:before="0" w:after="0"/>
              <w:rPr>
                <w:rFonts w:ascii="Arial" w:hAnsi="Arial"/>
                <w:lang w:val="en-US"/>
              </w:rPr>
            </w:pPr>
          </w:p>
          <w:p w14:paraId="4FE4104E" w14:textId="77777777" w:rsidR="001000AF" w:rsidRPr="00491E58" w:rsidRDefault="001000AF" w:rsidP="00491E58">
            <w:pPr>
              <w:pStyle w:val="VIBody"/>
              <w:widowControl w:val="0"/>
              <w:spacing w:before="0" w:after="0"/>
              <w:rPr>
                <w:rFonts w:ascii="Arial" w:hAnsi="Arial"/>
                <w:lang w:val="en-US"/>
              </w:rPr>
            </w:pPr>
          </w:p>
          <w:p w14:paraId="2143430E" w14:textId="77777777" w:rsidR="001000AF" w:rsidRPr="00491E58" w:rsidRDefault="001000AF" w:rsidP="00491E58">
            <w:pPr>
              <w:pStyle w:val="VIBody"/>
              <w:widowControl w:val="0"/>
              <w:spacing w:before="0" w:after="0"/>
              <w:rPr>
                <w:rFonts w:ascii="Arial" w:hAnsi="Arial"/>
                <w:lang w:val="en-US"/>
              </w:rPr>
            </w:pPr>
          </w:p>
          <w:p w14:paraId="69F66499" w14:textId="77777777" w:rsidR="001000AF" w:rsidRPr="00491E58" w:rsidRDefault="001000AF" w:rsidP="00491E58">
            <w:pPr>
              <w:pStyle w:val="VIBody"/>
              <w:widowControl w:val="0"/>
              <w:spacing w:before="0" w:after="0"/>
              <w:rPr>
                <w:rFonts w:ascii="Arial" w:hAnsi="Arial"/>
                <w:lang w:val="en-US"/>
              </w:rPr>
            </w:pPr>
          </w:p>
          <w:p w14:paraId="7DCF05D1" w14:textId="77777777" w:rsidR="001000AF" w:rsidRPr="00491E58" w:rsidRDefault="001000AF" w:rsidP="00491E58">
            <w:pPr>
              <w:pStyle w:val="VIBody"/>
              <w:widowControl w:val="0"/>
              <w:spacing w:before="0" w:after="0"/>
              <w:rPr>
                <w:rFonts w:ascii="Arial" w:hAnsi="Arial"/>
                <w:lang w:val="en-US"/>
              </w:rPr>
            </w:pPr>
          </w:p>
          <w:p w14:paraId="6DA7DF6B" w14:textId="364703DE" w:rsidR="001000AF" w:rsidRPr="00491E58" w:rsidRDefault="00ED4C49" w:rsidP="00491E58">
            <w:pPr>
              <w:pStyle w:val="VIBody"/>
              <w:widowControl w:val="0"/>
              <w:numPr>
                <w:ilvl w:val="0"/>
                <w:numId w:val="28"/>
              </w:numPr>
              <w:spacing w:before="0" w:after="0"/>
              <w:rPr>
                <w:rFonts w:ascii="Arial" w:hAnsi="Arial"/>
                <w:lang w:val="en-US"/>
              </w:rPr>
            </w:pPr>
            <w:r w:rsidRPr="00491E58">
              <w:rPr>
                <w:rFonts w:ascii="Arial" w:hAnsi="Arial"/>
                <w:lang w:val="en-US"/>
              </w:rPr>
              <w:t xml:space="preserve">Total Tokens Prior to Vectorization Cleaning: </w:t>
            </w:r>
            <w:r w:rsidRPr="00491E58">
              <w:rPr>
                <w:rFonts w:ascii="Arial" w:hAnsi="Arial"/>
                <w:b/>
                <w:bCs/>
                <w:lang w:val="en-US"/>
              </w:rPr>
              <w:t>21237</w:t>
            </w:r>
          </w:p>
        </w:tc>
        <w:tc>
          <w:tcPr>
            <w:tcW w:w="4968" w:type="dxa"/>
            <w:tcBorders>
              <w:bottom w:val="single" w:sz="6" w:space="0" w:color="008000"/>
            </w:tcBorders>
            <w:shd w:val="clear" w:color="auto" w:fill="auto"/>
          </w:tcPr>
          <w:p w14:paraId="37888F98" w14:textId="281D6B9E" w:rsidR="00EA1E66" w:rsidRPr="00491E58" w:rsidRDefault="00ED6431" w:rsidP="00491E58">
            <w:pPr>
              <w:pStyle w:val="VIBody"/>
              <w:widowControl w:val="0"/>
              <w:spacing w:before="0" w:after="0"/>
              <w:rPr>
                <w:rFonts w:ascii="Arial" w:hAnsi="Arial"/>
                <w:lang w:val="en-US"/>
              </w:rPr>
            </w:pPr>
            <w:r>
              <w:rPr>
                <w:rFonts w:ascii="Arial" w:hAnsi="Arial"/>
                <w:noProof/>
                <w:lang w:val="en-US"/>
              </w:rPr>
              <w:lastRenderedPageBreak/>
              <w:pict w14:anchorId="28D90DDA">
                <v:shape id="_x0000_s1051" type="#_x0000_t75" style="position:absolute;margin-left:-.9pt;margin-top:27.75pt;width:220.05pt;height:166.85pt;z-index:3;visibility:visible;mso-wrap-style:square;mso-position-horizontal-relative:margin;mso-position-vertical-relative:text">
                  <v:imagedata r:id="rId12" o:title=""/>
                  <w10:wrap type="square" anchorx="margin"/>
                </v:shape>
              </w:pict>
            </w:r>
            <w:r>
              <w:rPr>
                <w:noProof/>
              </w:rPr>
              <w:pict w14:anchorId="0F106C84">
                <v:shape id="_x0000_s1052" type="#_x0000_t75" style="position:absolute;margin-left:5.4pt;margin-top:211.15pt;width:211.5pt;height:159.75pt;z-index:4;visibility:visible;mso-wrap-style:square;mso-position-horizontal-relative:margin;mso-position-vertical-relative:margin">
                  <v:imagedata r:id="rId13" o:title=""/>
                  <w10:wrap type="square" anchorx="margin" anchory="margin"/>
                </v:shape>
              </w:pict>
            </w:r>
            <w:r w:rsidR="00EA1E66" w:rsidRPr="00491E58">
              <w:rPr>
                <w:rFonts w:ascii="Arial" w:hAnsi="Arial"/>
                <w:lang w:val="en-US"/>
              </w:rPr>
              <w:t>Figure 2.1: Sampling of Team Text Bag Of Words Word Clouds</w:t>
            </w:r>
          </w:p>
          <w:p w14:paraId="7235847D" w14:textId="77777777" w:rsidR="006B3043" w:rsidRPr="00491E58" w:rsidRDefault="006B3043" w:rsidP="00491E58">
            <w:pPr>
              <w:pStyle w:val="VIBody"/>
              <w:widowControl w:val="0"/>
              <w:spacing w:before="0" w:after="0"/>
              <w:rPr>
                <w:rFonts w:ascii="Arial" w:hAnsi="Arial"/>
                <w:lang w:val="en-US"/>
              </w:rPr>
            </w:pPr>
          </w:p>
          <w:p w14:paraId="7BA1DEC7" w14:textId="693CEAF0" w:rsidR="006B3043" w:rsidRPr="00491E58" w:rsidRDefault="00ED4C49" w:rsidP="00491E58">
            <w:pPr>
              <w:pStyle w:val="VIBody"/>
              <w:widowControl w:val="0"/>
              <w:spacing w:before="0" w:after="0"/>
              <w:rPr>
                <w:rFonts w:ascii="Arial" w:hAnsi="Arial"/>
                <w:lang w:val="en-US"/>
              </w:rPr>
            </w:pPr>
            <w:r w:rsidRPr="00491E58">
              <w:rPr>
                <w:rFonts w:ascii="Arial" w:hAnsi="Arial"/>
                <w:lang w:val="en-US"/>
              </w:rPr>
              <w:t>Figure 2.2: Overall Team Text Corpus Bag Of Words Word Cloud</w:t>
            </w:r>
          </w:p>
          <w:p w14:paraId="7D9F6F85" w14:textId="6886451D" w:rsidR="00ED4C49" w:rsidRPr="00491E58" w:rsidRDefault="00ED4C49" w:rsidP="00491E58">
            <w:pPr>
              <w:pStyle w:val="VIBody"/>
              <w:widowControl w:val="0"/>
              <w:spacing w:before="0" w:after="0"/>
              <w:rPr>
                <w:rFonts w:ascii="Arial" w:hAnsi="Arial"/>
                <w:lang w:val="en-US"/>
              </w:rPr>
            </w:pPr>
          </w:p>
          <w:p w14:paraId="1141759D" w14:textId="3FA7BC05" w:rsidR="00DB4B1B" w:rsidRPr="00491E58" w:rsidRDefault="00ED6431" w:rsidP="00491E58">
            <w:pPr>
              <w:pStyle w:val="VIBody"/>
              <w:widowControl w:val="0"/>
              <w:spacing w:before="0" w:after="0"/>
              <w:rPr>
                <w:rFonts w:ascii="Arial" w:hAnsi="Arial"/>
                <w:lang w:val="en-US"/>
              </w:rPr>
            </w:pPr>
            <w:r>
              <w:rPr>
                <w:noProof/>
              </w:rPr>
              <w:lastRenderedPageBreak/>
              <w:pict w14:anchorId="7068849C">
                <v:shape id="_x0000_s1054" type="#_x0000_t75" style="position:absolute;margin-left:0;margin-top:10.15pt;width:238.5pt;height:171.75pt;z-index:6;visibility:visible;mso-wrap-style:square;mso-position-horizontal-relative:margin;mso-position-vertical-relative:text">
                  <v:imagedata r:id="rId14" o:title=""/>
                  <w10:wrap type="square" anchorx="margin"/>
                </v:shape>
              </w:pict>
            </w:r>
          </w:p>
          <w:p w14:paraId="041E4896" w14:textId="77777777" w:rsidR="00DB4B1B" w:rsidRPr="00491E58" w:rsidRDefault="00DB4B1B" w:rsidP="00491E58">
            <w:pPr>
              <w:pStyle w:val="VIBody"/>
              <w:widowControl w:val="0"/>
              <w:spacing w:before="0" w:after="0"/>
              <w:rPr>
                <w:rFonts w:ascii="Arial" w:hAnsi="Arial"/>
                <w:lang w:val="en-US"/>
              </w:rPr>
            </w:pPr>
          </w:p>
          <w:p w14:paraId="7DFAA3BF" w14:textId="77777777" w:rsidR="00DB4B1B" w:rsidRPr="00491E58" w:rsidRDefault="00DB4B1B" w:rsidP="00491E58">
            <w:pPr>
              <w:pStyle w:val="VIBody"/>
              <w:widowControl w:val="0"/>
              <w:spacing w:before="0" w:after="0"/>
              <w:rPr>
                <w:rFonts w:ascii="Arial" w:hAnsi="Arial"/>
                <w:lang w:val="en-US"/>
              </w:rPr>
            </w:pPr>
          </w:p>
          <w:p w14:paraId="35F2AB79" w14:textId="77777777" w:rsidR="00DB4B1B" w:rsidRPr="00491E58" w:rsidRDefault="00DB4B1B" w:rsidP="00491E58">
            <w:pPr>
              <w:pStyle w:val="VIBody"/>
              <w:widowControl w:val="0"/>
              <w:spacing w:before="0" w:after="0"/>
              <w:rPr>
                <w:rFonts w:ascii="Arial" w:hAnsi="Arial"/>
                <w:lang w:val="en-US"/>
              </w:rPr>
            </w:pPr>
          </w:p>
          <w:p w14:paraId="5C32F059" w14:textId="6D3C1B5D" w:rsidR="00DB4B1B" w:rsidRPr="00491E58" w:rsidRDefault="00DB4B1B" w:rsidP="00491E58">
            <w:pPr>
              <w:pStyle w:val="VIBody"/>
              <w:widowControl w:val="0"/>
              <w:spacing w:before="0" w:after="0"/>
              <w:rPr>
                <w:rFonts w:ascii="Arial" w:hAnsi="Arial"/>
                <w:lang w:val="en-US"/>
              </w:rPr>
            </w:pPr>
          </w:p>
        </w:tc>
      </w:tr>
    </w:tbl>
    <w:p w14:paraId="15EC6FC2" w14:textId="77777777" w:rsidR="002C6FD8" w:rsidRDefault="002C6FD8" w:rsidP="00D660EB">
      <w:pPr>
        <w:pStyle w:val="VIBody"/>
        <w:spacing w:before="0" w:after="0"/>
        <w:rPr>
          <w:rFonts w:ascii="Arial" w:hAnsi="Arial"/>
          <w:sz w:val="22"/>
          <w:szCs w:val="22"/>
          <w:lang w:val="en-US"/>
        </w:rPr>
      </w:pPr>
    </w:p>
    <w:p w14:paraId="3183E72C" w14:textId="2B068A6C" w:rsidR="0043011C" w:rsidRDefault="0056057C" w:rsidP="00D61070">
      <w:pPr>
        <w:pStyle w:val="Heading5"/>
      </w:pPr>
      <w:r>
        <w:t>Vectorization Preprocessing Steps</w:t>
      </w:r>
      <w:r w:rsidR="00072845">
        <w:t xml:space="preserve"> </w:t>
      </w:r>
    </w:p>
    <w:p w14:paraId="565C57EA" w14:textId="1164F41D" w:rsidR="0056057C" w:rsidRPr="00DC27D8" w:rsidRDefault="0056057C" w:rsidP="0056057C">
      <w:pPr>
        <w:pStyle w:val="VIBody"/>
        <w:rPr>
          <w:rFonts w:ascii="Arial" w:hAnsi="Arial"/>
          <w:lang w:val="en-US"/>
        </w:rPr>
      </w:pPr>
      <w:r w:rsidRPr="00DC27D8">
        <w:rPr>
          <w:rFonts w:ascii="Arial" w:hAnsi="Arial"/>
          <w:lang w:val="en-US"/>
        </w:rPr>
        <w:t xml:space="preserve">For each </w:t>
      </w:r>
      <w:r w:rsidR="003F3367" w:rsidRPr="00DC27D8">
        <w:rPr>
          <w:rFonts w:ascii="Arial" w:hAnsi="Arial"/>
          <w:lang w:val="en-US"/>
        </w:rPr>
        <w:t>text</w:t>
      </w:r>
      <w:r w:rsidRPr="00DC27D8">
        <w:rPr>
          <w:rFonts w:ascii="Arial" w:hAnsi="Arial"/>
          <w:lang w:val="en-US"/>
        </w:rPr>
        <w:t xml:space="preserve"> document, the following pre-processing vectorization steps were taken:</w:t>
      </w:r>
    </w:p>
    <w:p w14:paraId="6D16351A" w14:textId="021096F0" w:rsidR="00932A1D" w:rsidRPr="00DC27D8" w:rsidRDefault="00072845" w:rsidP="0056057C">
      <w:pPr>
        <w:pStyle w:val="VIBody"/>
        <w:spacing w:before="0" w:after="0"/>
        <w:rPr>
          <w:rFonts w:ascii="Arial" w:hAnsi="Arial"/>
          <w:lang w:val="en-US"/>
        </w:rPr>
      </w:pPr>
      <w:r w:rsidRPr="00DC27D8">
        <w:rPr>
          <w:rFonts w:ascii="Arial" w:hAnsi="Arial"/>
          <w:lang w:val="en-US"/>
        </w:rPr>
        <w:t>(note</w:t>
      </w:r>
      <w:r w:rsidR="0043011C" w:rsidRPr="00DC27D8">
        <w:rPr>
          <w:rFonts w:ascii="Arial" w:hAnsi="Arial"/>
          <w:lang w:val="en-US"/>
        </w:rPr>
        <w:t xml:space="preserve"> </w:t>
      </w:r>
      <w:r w:rsidRPr="00DC27D8">
        <w:rPr>
          <w:rFonts w:ascii="Arial" w:hAnsi="Arial"/>
          <w:lang w:val="en-US"/>
        </w:rPr>
        <w:t>-</w:t>
      </w:r>
      <w:r w:rsidR="0043011C" w:rsidRPr="00DC27D8">
        <w:rPr>
          <w:rFonts w:ascii="Arial" w:hAnsi="Arial"/>
          <w:lang w:val="en-US"/>
        </w:rPr>
        <w:t xml:space="preserve"> </w:t>
      </w:r>
      <w:r w:rsidRPr="00DC27D8">
        <w:rPr>
          <w:rFonts w:ascii="Arial" w:hAnsi="Arial"/>
          <w:lang w:val="en-US"/>
        </w:rPr>
        <w:t xml:space="preserve">each of the bellow steps </w:t>
      </w:r>
      <w:r w:rsidR="00077616" w:rsidRPr="00DC27D8">
        <w:rPr>
          <w:rFonts w:ascii="Arial" w:hAnsi="Arial"/>
          <w:lang w:val="en-US"/>
        </w:rPr>
        <w:t>is</w:t>
      </w:r>
      <w:r w:rsidRPr="00DC27D8">
        <w:rPr>
          <w:rFonts w:ascii="Arial" w:hAnsi="Arial"/>
          <w:lang w:val="en-US"/>
        </w:rPr>
        <w:t xml:space="preserve"> controlled via a Boolean True or False conditional statement that allowed the testing of each of these steps ind</w:t>
      </w:r>
      <w:r w:rsidR="00077616" w:rsidRPr="00DC27D8">
        <w:rPr>
          <w:rFonts w:ascii="Arial" w:hAnsi="Arial"/>
          <w:lang w:val="en-US"/>
        </w:rPr>
        <w:t>e</w:t>
      </w:r>
      <w:r w:rsidRPr="00DC27D8">
        <w:rPr>
          <w:rFonts w:ascii="Arial" w:hAnsi="Arial"/>
          <w:lang w:val="en-US"/>
        </w:rPr>
        <w:t xml:space="preserve">pendently </w:t>
      </w:r>
      <w:r w:rsidR="0043011C" w:rsidRPr="00DC27D8">
        <w:rPr>
          <w:rFonts w:ascii="Arial" w:hAnsi="Arial"/>
          <w:lang w:val="en-US"/>
        </w:rPr>
        <w:t>as well as</w:t>
      </w:r>
      <w:r w:rsidRPr="00DC27D8">
        <w:rPr>
          <w:rFonts w:ascii="Arial" w:hAnsi="Arial"/>
          <w:lang w:val="en-US"/>
        </w:rPr>
        <w:t xml:space="preserve"> in combination</w:t>
      </w:r>
      <w:r w:rsidR="0043011C" w:rsidRPr="00DC27D8">
        <w:rPr>
          <w:rFonts w:ascii="Arial" w:hAnsi="Arial"/>
          <w:lang w:val="en-US"/>
        </w:rPr>
        <w:t xml:space="preserve"> to evaluate optimal vectorization preparation)</w:t>
      </w:r>
    </w:p>
    <w:p w14:paraId="526FB22F" w14:textId="77777777" w:rsidR="0056057C" w:rsidRPr="00DC27D8" w:rsidRDefault="0056057C" w:rsidP="0056057C">
      <w:pPr>
        <w:pStyle w:val="VIBody"/>
        <w:spacing w:before="0" w:after="0"/>
        <w:rPr>
          <w:rFonts w:ascii="Arial" w:hAnsi="Arial"/>
          <w:lang w:val="en-US"/>
        </w:rPr>
      </w:pPr>
    </w:p>
    <w:p w14:paraId="12E0A056" w14:textId="18F8E0FF" w:rsidR="004A2749" w:rsidRPr="00DC27D8" w:rsidRDefault="004A2749" w:rsidP="004A2749">
      <w:pPr>
        <w:pStyle w:val="VIBody"/>
        <w:numPr>
          <w:ilvl w:val="1"/>
          <w:numId w:val="22"/>
        </w:numPr>
        <w:spacing w:before="0" w:after="0"/>
        <w:rPr>
          <w:rFonts w:ascii="Arial" w:hAnsi="Arial"/>
          <w:lang w:val="en-US"/>
        </w:rPr>
      </w:pPr>
      <w:r w:rsidRPr="00DC27D8">
        <w:rPr>
          <w:rFonts w:ascii="Arial" w:hAnsi="Arial"/>
          <w:lang w:val="en-US"/>
        </w:rPr>
        <w:t>All hashtag tokens were removed</w:t>
      </w:r>
    </w:p>
    <w:p w14:paraId="1EDC5BCC" w14:textId="62612A54" w:rsidR="004A2749" w:rsidRPr="00DC27D8" w:rsidRDefault="004A2749" w:rsidP="004A2749">
      <w:pPr>
        <w:pStyle w:val="VIBody"/>
        <w:numPr>
          <w:ilvl w:val="1"/>
          <w:numId w:val="22"/>
        </w:numPr>
        <w:spacing w:before="0" w:after="0"/>
        <w:rPr>
          <w:rFonts w:ascii="Arial" w:hAnsi="Arial"/>
          <w:lang w:val="en-US"/>
        </w:rPr>
      </w:pPr>
      <w:r w:rsidRPr="00DC27D8">
        <w:rPr>
          <w:rFonts w:ascii="Arial" w:hAnsi="Arial"/>
          <w:lang w:val="en-US"/>
        </w:rPr>
        <w:t>All URL tokens were removed</w:t>
      </w:r>
    </w:p>
    <w:p w14:paraId="207990D9" w14:textId="517B19E7" w:rsidR="004A2749" w:rsidRPr="00DC27D8" w:rsidRDefault="004A2749" w:rsidP="004A2749">
      <w:pPr>
        <w:pStyle w:val="VIBody"/>
        <w:numPr>
          <w:ilvl w:val="1"/>
          <w:numId w:val="22"/>
        </w:numPr>
        <w:spacing w:before="0" w:after="0"/>
        <w:rPr>
          <w:rFonts w:ascii="Arial" w:hAnsi="Arial"/>
          <w:lang w:val="en-US"/>
        </w:rPr>
      </w:pPr>
      <w:r w:rsidRPr="00DC27D8">
        <w:rPr>
          <w:rFonts w:ascii="Arial" w:hAnsi="Arial"/>
          <w:lang w:val="en-US"/>
        </w:rPr>
        <w:t>Punctuation was removed using the python string.</w:t>
      </w:r>
      <w:r w:rsidR="00077616" w:rsidRPr="00DC27D8">
        <w:rPr>
          <w:rFonts w:ascii="Arial" w:hAnsi="Arial"/>
          <w:lang w:val="en-US"/>
        </w:rPr>
        <w:t xml:space="preserve"> </w:t>
      </w:r>
      <w:r w:rsidRPr="00DC27D8">
        <w:rPr>
          <w:rFonts w:ascii="Arial" w:hAnsi="Arial"/>
          <w:lang w:val="en-US"/>
        </w:rPr>
        <w:t>punctuation values</w:t>
      </w:r>
    </w:p>
    <w:p w14:paraId="558D16FD" w14:textId="16E3C559" w:rsidR="004A2749" w:rsidRPr="00DC27D8" w:rsidRDefault="004A2749" w:rsidP="004A2749">
      <w:pPr>
        <w:pStyle w:val="VIBody"/>
        <w:numPr>
          <w:ilvl w:val="2"/>
          <w:numId w:val="22"/>
        </w:numPr>
        <w:spacing w:before="0" w:after="0"/>
        <w:rPr>
          <w:rFonts w:ascii="Arial" w:hAnsi="Arial"/>
          <w:lang w:val="en-US"/>
        </w:rPr>
      </w:pPr>
      <w:r w:rsidRPr="00DC27D8">
        <w:rPr>
          <w:rFonts w:ascii="Arial" w:hAnsi="Arial"/>
          <w:color w:val="000000"/>
        </w:rPr>
        <w:t>'!"#$%&amp;\'()*+,-./:;&lt;=&gt;?@[\\]^_`{|}~'</w:t>
      </w:r>
    </w:p>
    <w:p w14:paraId="3B16AF30" w14:textId="644C4E4C" w:rsidR="00B56C75" w:rsidRPr="00DC27D8" w:rsidRDefault="00762C64" w:rsidP="00B56C75">
      <w:pPr>
        <w:pStyle w:val="VIBody"/>
        <w:numPr>
          <w:ilvl w:val="1"/>
          <w:numId w:val="22"/>
        </w:numPr>
        <w:spacing w:before="0" w:after="0"/>
        <w:rPr>
          <w:rFonts w:ascii="Arial" w:hAnsi="Arial"/>
          <w:lang w:val="en-US"/>
        </w:rPr>
      </w:pPr>
      <w:r w:rsidRPr="00DC27D8">
        <w:rPr>
          <w:rFonts w:ascii="Arial" w:hAnsi="Arial"/>
          <w:lang w:val="en-US"/>
        </w:rPr>
        <w:t>Non-Alphabetic tokens were removed</w:t>
      </w:r>
      <w:r w:rsidR="00072845" w:rsidRPr="00DC27D8">
        <w:rPr>
          <w:rFonts w:ascii="Arial" w:hAnsi="Arial"/>
          <w:lang w:val="en-US"/>
        </w:rPr>
        <w:t xml:space="preserve"> using the python string method isalpha()</w:t>
      </w:r>
    </w:p>
    <w:p w14:paraId="0E00DD56" w14:textId="561217F3" w:rsidR="00072845" w:rsidRPr="00DC27D8" w:rsidRDefault="0026663B" w:rsidP="00B56C75">
      <w:pPr>
        <w:pStyle w:val="VIBody"/>
        <w:numPr>
          <w:ilvl w:val="1"/>
          <w:numId w:val="22"/>
        </w:numPr>
        <w:spacing w:before="0" w:after="0"/>
        <w:rPr>
          <w:rFonts w:ascii="Arial" w:hAnsi="Arial"/>
          <w:lang w:val="en-US"/>
        </w:rPr>
      </w:pPr>
      <w:r w:rsidRPr="00DC27D8">
        <w:rPr>
          <w:rFonts w:ascii="Arial" w:hAnsi="Arial"/>
          <w:lang w:val="en-US"/>
        </w:rPr>
        <w:t>Lowercase all of the token characters</w:t>
      </w:r>
    </w:p>
    <w:p w14:paraId="0F2DA2DE" w14:textId="2C6C9AA2" w:rsidR="0026663B" w:rsidRPr="00DC27D8" w:rsidRDefault="0026663B" w:rsidP="00B56C75">
      <w:pPr>
        <w:pStyle w:val="VIBody"/>
        <w:numPr>
          <w:ilvl w:val="1"/>
          <w:numId w:val="22"/>
        </w:numPr>
        <w:spacing w:before="0" w:after="0"/>
        <w:rPr>
          <w:rFonts w:ascii="Arial" w:hAnsi="Arial"/>
          <w:lang w:val="en-US"/>
        </w:rPr>
      </w:pPr>
      <w:r w:rsidRPr="00DC27D8">
        <w:rPr>
          <w:rFonts w:ascii="Arial" w:hAnsi="Arial"/>
          <w:lang w:val="en-US"/>
        </w:rPr>
        <w:t>Stop words were removed</w:t>
      </w:r>
      <w:r w:rsidR="00F35EC1" w:rsidRPr="00DC27D8">
        <w:rPr>
          <w:rFonts w:ascii="Arial" w:hAnsi="Arial"/>
          <w:lang w:val="en-US"/>
        </w:rPr>
        <w:t xml:space="preserve"> using the NLTK </w:t>
      </w:r>
      <w:r w:rsidR="00765A87">
        <w:rPr>
          <w:rFonts w:ascii="Arial" w:hAnsi="Arial"/>
          <w:lang w:val="en-US"/>
        </w:rPr>
        <w:t>E</w:t>
      </w:r>
      <w:r w:rsidR="00F35EC1" w:rsidRPr="00DC27D8">
        <w:rPr>
          <w:rFonts w:ascii="Arial" w:hAnsi="Arial"/>
          <w:lang w:val="en-US"/>
        </w:rPr>
        <w:t>nglish stopwords list</w:t>
      </w:r>
    </w:p>
    <w:p w14:paraId="6EA2CA9D" w14:textId="093396E5" w:rsidR="00F35EC1" w:rsidRPr="00DC27D8" w:rsidRDefault="00F35EC1" w:rsidP="00F35EC1">
      <w:pPr>
        <w:pStyle w:val="VIBody"/>
        <w:numPr>
          <w:ilvl w:val="2"/>
          <w:numId w:val="22"/>
        </w:numPr>
        <w:spacing w:before="0" w:after="0"/>
        <w:rPr>
          <w:rFonts w:ascii="Arial" w:hAnsi="Arial"/>
          <w:lang w:val="en-US"/>
        </w:rPr>
      </w:pPr>
      <w:r w:rsidRPr="00DC27D8">
        <w:rPr>
          <w:rFonts w:ascii="Arial" w:hAnsi="Arial"/>
          <w:lang w:val="en-US"/>
        </w:rPr>
        <w:t>additionally, this step allows the addition of custom stop words to be added to the list for fine</w:t>
      </w:r>
      <w:r w:rsidR="00077616" w:rsidRPr="00DC27D8">
        <w:rPr>
          <w:rFonts w:ascii="Arial" w:hAnsi="Arial"/>
          <w:lang w:val="en-US"/>
        </w:rPr>
        <w:t>-</w:t>
      </w:r>
      <w:r w:rsidRPr="00DC27D8">
        <w:rPr>
          <w:rFonts w:ascii="Arial" w:hAnsi="Arial"/>
          <w:lang w:val="en-US"/>
        </w:rPr>
        <w:t>tuning.</w:t>
      </w:r>
    </w:p>
    <w:p w14:paraId="663BFA3D" w14:textId="6C5DB398" w:rsidR="00D62117" w:rsidRPr="00DC27D8" w:rsidRDefault="00D62117" w:rsidP="00D62117">
      <w:pPr>
        <w:pStyle w:val="VIBody"/>
        <w:numPr>
          <w:ilvl w:val="1"/>
          <w:numId w:val="22"/>
        </w:numPr>
        <w:spacing w:before="0" w:after="0"/>
        <w:rPr>
          <w:rFonts w:ascii="Arial" w:hAnsi="Arial"/>
          <w:lang w:val="en-US"/>
        </w:rPr>
      </w:pPr>
      <w:r w:rsidRPr="00DC27D8">
        <w:rPr>
          <w:rFonts w:ascii="Arial" w:hAnsi="Arial"/>
          <w:lang w:val="en-US"/>
        </w:rPr>
        <w:t>Stemming was performed on one trial to evaluate any vocabulary reduction and to capture the new dataset for future evaluation trials.</w:t>
      </w:r>
    </w:p>
    <w:p w14:paraId="61BFAF53" w14:textId="2AFB543B" w:rsidR="00D62117" w:rsidRPr="00DC27D8" w:rsidRDefault="00D62117" w:rsidP="00D62117">
      <w:pPr>
        <w:pStyle w:val="VIBody"/>
        <w:numPr>
          <w:ilvl w:val="2"/>
          <w:numId w:val="22"/>
        </w:numPr>
        <w:spacing w:before="0" w:after="0"/>
        <w:rPr>
          <w:rFonts w:ascii="Arial" w:hAnsi="Arial"/>
          <w:lang w:val="en-US"/>
        </w:rPr>
      </w:pPr>
      <w:r w:rsidRPr="00DC27D8">
        <w:rPr>
          <w:rFonts w:ascii="Arial" w:hAnsi="Arial"/>
          <w:lang w:val="en-US"/>
        </w:rPr>
        <w:t>for reference, see 'kept_lower_stem_feature_counts.csv'</w:t>
      </w:r>
    </w:p>
    <w:p w14:paraId="06DB2325" w14:textId="1EEAEB49" w:rsidR="008457FC" w:rsidRPr="00DC27D8" w:rsidRDefault="008457FC" w:rsidP="008457FC">
      <w:pPr>
        <w:pStyle w:val="VIBody"/>
        <w:numPr>
          <w:ilvl w:val="1"/>
          <w:numId w:val="22"/>
        </w:numPr>
        <w:spacing w:before="0" w:after="0"/>
        <w:rPr>
          <w:rFonts w:ascii="Arial" w:hAnsi="Arial"/>
          <w:lang w:val="en-US"/>
        </w:rPr>
      </w:pPr>
      <w:r w:rsidRPr="00DC27D8">
        <w:rPr>
          <w:rFonts w:ascii="Arial" w:hAnsi="Arial"/>
          <w:lang w:val="en-US"/>
        </w:rPr>
        <w:lastRenderedPageBreak/>
        <w:t>A kept feature word count document was generated and stored for later evaluation as:</w:t>
      </w:r>
    </w:p>
    <w:p w14:paraId="3551229E" w14:textId="481B4071" w:rsidR="008457FC" w:rsidRPr="00DC27D8" w:rsidRDefault="008457FC" w:rsidP="008457FC">
      <w:pPr>
        <w:pStyle w:val="VIBody"/>
        <w:numPr>
          <w:ilvl w:val="2"/>
          <w:numId w:val="22"/>
        </w:numPr>
        <w:spacing w:before="0" w:after="0"/>
        <w:rPr>
          <w:rFonts w:ascii="Arial" w:hAnsi="Arial"/>
          <w:lang w:val="en-US"/>
        </w:rPr>
      </w:pPr>
      <w:r w:rsidRPr="00DC27D8">
        <w:rPr>
          <w:rFonts w:ascii="Arial" w:hAnsi="Arial"/>
          <w:lang w:val="en-US"/>
        </w:rPr>
        <w:t>./data/kept_features.csv</w:t>
      </w:r>
    </w:p>
    <w:p w14:paraId="58841879" w14:textId="05005698" w:rsidR="00D733A4" w:rsidRPr="00DC27D8" w:rsidRDefault="00D733A4" w:rsidP="00D733A4">
      <w:pPr>
        <w:pStyle w:val="VIBody"/>
        <w:numPr>
          <w:ilvl w:val="1"/>
          <w:numId w:val="22"/>
        </w:numPr>
        <w:spacing w:before="0" w:after="0"/>
        <w:rPr>
          <w:rFonts w:ascii="Arial" w:hAnsi="Arial"/>
          <w:lang w:val="en-US"/>
        </w:rPr>
      </w:pPr>
      <w:r w:rsidRPr="00DC27D8">
        <w:rPr>
          <w:rFonts w:ascii="Arial" w:hAnsi="Arial"/>
          <w:lang w:val="en-US"/>
        </w:rPr>
        <w:t>Integer feature vector mappings were created for wrapped retri</w:t>
      </w:r>
      <w:r w:rsidR="00765A87">
        <w:rPr>
          <w:rFonts w:ascii="Arial" w:hAnsi="Arial"/>
          <w:lang w:val="en-US"/>
        </w:rPr>
        <w:t>ev</w:t>
      </w:r>
      <w:r w:rsidRPr="00DC27D8">
        <w:rPr>
          <w:rFonts w:ascii="Arial" w:hAnsi="Arial"/>
          <w:lang w:val="en-US"/>
        </w:rPr>
        <w:t>al of features by an indexed id.</w:t>
      </w:r>
    </w:p>
    <w:p w14:paraId="675C3DE9" w14:textId="77777777" w:rsidR="008A0697" w:rsidRPr="00DC27D8" w:rsidRDefault="008A0697" w:rsidP="008A0697">
      <w:pPr>
        <w:pStyle w:val="VIBody"/>
        <w:spacing w:before="0" w:after="0"/>
        <w:rPr>
          <w:rFonts w:ascii="Arial" w:hAnsi="Arial"/>
          <w:lang w:val="en-US"/>
        </w:rPr>
      </w:pPr>
    </w:p>
    <w:p w14:paraId="54B20407" w14:textId="139782F1" w:rsidR="008A0697" w:rsidRPr="00DC27D8" w:rsidRDefault="008A0697" w:rsidP="008A0697">
      <w:pPr>
        <w:pStyle w:val="VIBody"/>
        <w:spacing w:before="0" w:after="0"/>
        <w:rPr>
          <w:rFonts w:ascii="Arial" w:hAnsi="Arial"/>
          <w:lang w:val="en-US"/>
        </w:rPr>
      </w:pPr>
      <w:r w:rsidRPr="00DC27D8">
        <w:rPr>
          <w:rFonts w:ascii="Arial" w:hAnsi="Arial"/>
          <w:lang w:val="en-US"/>
        </w:rPr>
        <w:t>Post</w:t>
      </w:r>
      <w:r w:rsidR="00765A87">
        <w:rPr>
          <w:rFonts w:ascii="Arial" w:hAnsi="Arial"/>
          <w:lang w:val="en-US"/>
        </w:rPr>
        <w:t>-</w:t>
      </w:r>
      <w:r w:rsidRPr="00DC27D8">
        <w:rPr>
          <w:rFonts w:ascii="Arial" w:hAnsi="Arial"/>
          <w:lang w:val="en-US"/>
        </w:rPr>
        <w:t xml:space="preserve">pre-processing: Each cleaned </w:t>
      </w:r>
      <w:r w:rsidR="003F3367" w:rsidRPr="00DC27D8">
        <w:rPr>
          <w:rFonts w:ascii="Arial" w:hAnsi="Arial"/>
          <w:lang w:val="en-US"/>
        </w:rPr>
        <w:t>text</w:t>
      </w:r>
      <w:r w:rsidRPr="00DC27D8">
        <w:rPr>
          <w:rFonts w:ascii="Arial" w:hAnsi="Arial"/>
          <w:lang w:val="en-US"/>
        </w:rPr>
        <w:t xml:space="preserve"> was saved to its own file to be used as a corpus of documents in the vectorization process. The file name is the </w:t>
      </w:r>
      <w:r w:rsidR="003F3367" w:rsidRPr="00DC27D8">
        <w:rPr>
          <w:rFonts w:ascii="Arial" w:hAnsi="Arial"/>
          <w:lang w:val="en-US"/>
        </w:rPr>
        <w:t>team name</w:t>
      </w:r>
      <w:r w:rsidRPr="00DC27D8">
        <w:rPr>
          <w:rFonts w:ascii="Arial" w:hAnsi="Arial"/>
          <w:lang w:val="en-US"/>
        </w:rPr>
        <w:t xml:space="preserve"> concat</w:t>
      </w:r>
      <w:r w:rsidR="001E7689" w:rsidRPr="00DC27D8">
        <w:rPr>
          <w:rFonts w:ascii="Arial" w:hAnsi="Arial"/>
          <w:lang w:val="en-US"/>
        </w:rPr>
        <w:t>e</w:t>
      </w:r>
      <w:r w:rsidRPr="00DC27D8">
        <w:rPr>
          <w:rFonts w:ascii="Arial" w:hAnsi="Arial"/>
          <w:lang w:val="en-US"/>
        </w:rPr>
        <w:t>nated to a string repr</w:t>
      </w:r>
      <w:r w:rsidR="001E7689" w:rsidRPr="00DC27D8">
        <w:rPr>
          <w:rFonts w:ascii="Arial" w:hAnsi="Arial"/>
          <w:lang w:val="en-US"/>
        </w:rPr>
        <w:t>es</w:t>
      </w:r>
      <w:r w:rsidRPr="00DC27D8">
        <w:rPr>
          <w:rFonts w:ascii="Arial" w:hAnsi="Arial"/>
          <w:lang w:val="en-US"/>
        </w:rPr>
        <w:t>enting the corpus category</w:t>
      </w:r>
      <w:r w:rsidR="003F3367" w:rsidRPr="00DC27D8">
        <w:rPr>
          <w:rFonts w:ascii="Arial" w:hAnsi="Arial"/>
          <w:lang w:val="en-US"/>
        </w:rPr>
        <w:t xml:space="preserve"> (_nfl_team_text.txt)</w:t>
      </w:r>
      <w:r w:rsidRPr="00DC27D8">
        <w:rPr>
          <w:rFonts w:ascii="Arial" w:hAnsi="Arial"/>
          <w:lang w:val="en-US"/>
        </w:rPr>
        <w:t>. In this case it looks like '{</w:t>
      </w:r>
      <w:r w:rsidR="003F3367" w:rsidRPr="00DC27D8">
        <w:rPr>
          <w:rFonts w:ascii="Arial" w:hAnsi="Arial"/>
          <w:lang w:val="en-US"/>
        </w:rPr>
        <w:t>team_name</w:t>
      </w:r>
      <w:r w:rsidRPr="00DC27D8">
        <w:rPr>
          <w:rFonts w:ascii="Arial" w:hAnsi="Arial"/>
          <w:lang w:val="en-US"/>
        </w:rPr>
        <w:t>}_</w:t>
      </w:r>
      <w:r w:rsidR="003F3367" w:rsidRPr="00DC27D8">
        <w:rPr>
          <w:rFonts w:ascii="Arial" w:hAnsi="Arial"/>
          <w:lang w:val="en-US"/>
        </w:rPr>
        <w:t xml:space="preserve"> nfl_team_text.txt </w:t>
      </w:r>
      <w:r w:rsidRPr="00DC27D8">
        <w:rPr>
          <w:rFonts w:ascii="Arial" w:hAnsi="Arial"/>
          <w:lang w:val="en-US"/>
        </w:rPr>
        <w:t>' and is loaded to a relative dir</w:t>
      </w:r>
      <w:r w:rsidR="001E7689" w:rsidRPr="00DC27D8">
        <w:rPr>
          <w:rFonts w:ascii="Arial" w:hAnsi="Arial"/>
          <w:lang w:val="en-US"/>
        </w:rPr>
        <w:t>e</w:t>
      </w:r>
      <w:r w:rsidRPr="00DC27D8">
        <w:rPr>
          <w:rFonts w:ascii="Arial" w:hAnsi="Arial"/>
          <w:lang w:val="en-US"/>
        </w:rPr>
        <w:t xml:space="preserve">ctory path </w:t>
      </w:r>
      <w:r w:rsidR="00613821" w:rsidRPr="00DC27D8">
        <w:rPr>
          <w:rFonts w:ascii="Arial" w:hAnsi="Arial"/>
          <w:lang w:val="en-US"/>
        </w:rPr>
        <w:t xml:space="preserve">as </w:t>
      </w:r>
      <w:r w:rsidRPr="00DC27D8">
        <w:rPr>
          <w:rFonts w:ascii="Arial" w:hAnsi="Arial"/>
          <w:lang w:val="en-US"/>
        </w:rPr>
        <w:t>'./corpus/</w:t>
      </w:r>
      <w:r w:rsidR="007E3D28" w:rsidRPr="00DC27D8">
        <w:rPr>
          <w:rFonts w:ascii="Arial" w:hAnsi="Arial"/>
          <w:lang w:val="en-US"/>
        </w:rPr>
        <w:t>teams/v2/cleaned/{team_name}_ nfl_team_text.txt</w:t>
      </w:r>
      <w:r w:rsidR="00613821" w:rsidRPr="00DC27D8">
        <w:rPr>
          <w:rFonts w:ascii="Arial" w:hAnsi="Arial"/>
          <w:lang w:val="en-US"/>
        </w:rPr>
        <w:t>.</w:t>
      </w:r>
    </w:p>
    <w:p w14:paraId="452AC8BB" w14:textId="5AFFCA2D" w:rsidR="00D62117" w:rsidRPr="00DC27D8" w:rsidRDefault="00D62117" w:rsidP="00D62117">
      <w:pPr>
        <w:pStyle w:val="VIBody"/>
        <w:spacing w:before="0" w:after="0"/>
        <w:rPr>
          <w:rFonts w:ascii="Arial" w:hAnsi="Arial"/>
          <w:lang w:val="en-US"/>
        </w:rPr>
      </w:pPr>
    </w:p>
    <w:p w14:paraId="0921D14B" w14:textId="78DF786C" w:rsidR="007C7AB0" w:rsidRPr="00DC27D8" w:rsidRDefault="007C7AB0" w:rsidP="00D62117">
      <w:pPr>
        <w:pStyle w:val="VIBody"/>
        <w:spacing w:before="0" w:after="0"/>
        <w:rPr>
          <w:rFonts w:ascii="Arial" w:hAnsi="Arial"/>
          <w:b/>
          <w:bCs/>
          <w:lang w:val="en-US"/>
        </w:rPr>
      </w:pPr>
      <w:r w:rsidRPr="00DC27D8">
        <w:rPr>
          <w:rFonts w:ascii="Arial" w:hAnsi="Arial"/>
          <w:lang w:val="en-US"/>
        </w:rPr>
        <w:t xml:space="preserve">Total Feature Count Prior to Vectorization Preprocessing: </w:t>
      </w:r>
      <w:r w:rsidR="00AE53CE" w:rsidRPr="00DC27D8">
        <w:rPr>
          <w:rFonts w:ascii="Arial" w:hAnsi="Arial"/>
          <w:b/>
          <w:bCs/>
          <w:lang w:val="en-US"/>
        </w:rPr>
        <w:t>21237</w:t>
      </w:r>
    </w:p>
    <w:p w14:paraId="4B99923B" w14:textId="77777777" w:rsidR="007C7AB0" w:rsidRPr="007C7AB0" w:rsidRDefault="007C7AB0" w:rsidP="00D62117">
      <w:pPr>
        <w:pStyle w:val="VIBody"/>
        <w:spacing w:before="0" w:after="0"/>
        <w:rPr>
          <w:rFonts w:ascii="Arial" w:hAnsi="Arial"/>
          <w:lang w:val="en-US"/>
        </w:rPr>
      </w:pPr>
    </w:p>
    <w:p w14:paraId="21FC02CE" w14:textId="11C58C54" w:rsidR="00D660EB" w:rsidRPr="00D660EB" w:rsidRDefault="00D660EB" w:rsidP="00D62117">
      <w:pPr>
        <w:pStyle w:val="VIBody"/>
        <w:spacing w:before="0" w:after="0"/>
        <w:rPr>
          <w:rFonts w:ascii="Arial" w:hAnsi="Arial"/>
          <w:sz w:val="18"/>
          <w:szCs w:val="18"/>
          <w:lang w:val="en-US"/>
        </w:rPr>
      </w:pPr>
      <w:r w:rsidRPr="00D660EB">
        <w:rPr>
          <w:rFonts w:ascii="Arial" w:hAnsi="Arial"/>
          <w:sz w:val="18"/>
          <w:szCs w:val="18"/>
          <w:lang w:val="en-US"/>
        </w:rPr>
        <w:t>Table 2.</w:t>
      </w:r>
      <w:r w:rsidR="00D22BD5">
        <w:rPr>
          <w:rFonts w:ascii="Arial" w:hAnsi="Arial"/>
          <w:sz w:val="18"/>
          <w:szCs w:val="18"/>
          <w:lang w:val="en-US"/>
        </w:rPr>
        <w:t>3</w:t>
      </w:r>
      <w:r w:rsidRPr="00D660EB">
        <w:rPr>
          <w:rFonts w:ascii="Arial" w:hAnsi="Arial"/>
          <w:sz w:val="18"/>
          <w:szCs w:val="18"/>
          <w:lang w:val="en-US"/>
        </w:rPr>
        <w:t>: Vocabulary Size Reduction Comparisons</w:t>
      </w:r>
      <w:r w:rsidR="00AE1575">
        <w:rPr>
          <w:rFonts w:ascii="Arial" w:hAnsi="Arial"/>
          <w:sz w:val="18"/>
          <w:szCs w:val="18"/>
          <w:lang w:val="en-US"/>
        </w:rPr>
        <w:t xml:space="preserve"> (small sample)</w:t>
      </w:r>
    </w:p>
    <w:p w14:paraId="245CECD9" w14:textId="044B413B" w:rsidR="0026663B" w:rsidRPr="004A2749" w:rsidRDefault="0026663B" w:rsidP="0026663B">
      <w:pPr>
        <w:pStyle w:val="VIBody"/>
        <w:spacing w:before="0" w:after="0"/>
        <w:ind w:left="1440"/>
        <w:rPr>
          <w:rFonts w:ascii="Arial" w:hAnsi="Arial"/>
          <w:sz w:val="22"/>
          <w:szCs w:val="22"/>
          <w:lang w:val="en-U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954"/>
        <w:gridCol w:w="1671"/>
        <w:gridCol w:w="1836"/>
        <w:gridCol w:w="1671"/>
        <w:gridCol w:w="1524"/>
        <w:gridCol w:w="1280"/>
      </w:tblGrid>
      <w:tr w:rsidR="00CC625A" w:rsidRPr="00CC625A" w14:paraId="3D6B16EB" w14:textId="0CA9AD18" w:rsidTr="00CC625A">
        <w:tc>
          <w:tcPr>
            <w:tcW w:w="1954" w:type="dxa"/>
            <w:tcBorders>
              <w:top w:val="nil"/>
              <w:left w:val="nil"/>
              <w:bottom w:val="single" w:sz="4" w:space="0" w:color="8EAADB"/>
              <w:right w:val="nil"/>
            </w:tcBorders>
            <w:shd w:val="clear" w:color="auto" w:fill="FFFFFF"/>
          </w:tcPr>
          <w:p w14:paraId="3CEA2B7E" w14:textId="77777777" w:rsidR="00D660EB" w:rsidRPr="00CC625A" w:rsidRDefault="00D660EB" w:rsidP="00CC625A">
            <w:pPr>
              <w:pStyle w:val="VIBody"/>
              <w:spacing w:before="0" w:after="0"/>
              <w:jc w:val="center"/>
              <w:rPr>
                <w:rFonts w:ascii="Arial" w:hAnsi="Arial"/>
                <w:b/>
                <w:bCs/>
                <w:i/>
                <w:iCs/>
                <w:color w:val="2F5496"/>
                <w:sz w:val="16"/>
                <w:szCs w:val="16"/>
                <w:lang w:val="en-US"/>
              </w:rPr>
            </w:pPr>
            <w:r w:rsidRPr="00CC625A">
              <w:rPr>
                <w:rFonts w:ascii="Arial" w:hAnsi="Arial"/>
                <w:b/>
                <w:bCs/>
                <w:i/>
                <w:iCs/>
                <w:color w:val="2F5496"/>
                <w:sz w:val="16"/>
                <w:szCs w:val="16"/>
                <w:lang w:val="en-US"/>
              </w:rPr>
              <w:t>After Preprocessing</w:t>
            </w:r>
          </w:p>
          <w:p w14:paraId="4202BB6A" w14:textId="7E93604E" w:rsidR="004F3ED4" w:rsidRPr="00CC625A" w:rsidRDefault="00D660EB" w:rsidP="00CC625A">
            <w:pPr>
              <w:pStyle w:val="VIBody"/>
              <w:spacing w:before="0" w:after="0"/>
              <w:jc w:val="center"/>
              <w:rPr>
                <w:rFonts w:ascii="Arial" w:hAnsi="Arial"/>
                <w:b/>
                <w:bCs/>
                <w:i/>
                <w:iCs/>
                <w:color w:val="2F5496"/>
                <w:sz w:val="18"/>
                <w:szCs w:val="18"/>
                <w:lang w:val="en-US"/>
              </w:rPr>
            </w:pPr>
            <w:r w:rsidRPr="00CC625A">
              <w:rPr>
                <w:rFonts w:ascii="Arial" w:hAnsi="Arial"/>
                <w:b/>
                <w:bCs/>
                <w:i/>
                <w:iCs/>
                <w:color w:val="2F5496"/>
                <w:sz w:val="16"/>
                <w:szCs w:val="16"/>
                <w:lang w:val="en-US"/>
              </w:rPr>
              <w:t>Feature Count</w:t>
            </w:r>
          </w:p>
        </w:tc>
        <w:tc>
          <w:tcPr>
            <w:tcW w:w="1671" w:type="dxa"/>
            <w:tcBorders>
              <w:top w:val="nil"/>
              <w:left w:val="nil"/>
              <w:right w:val="nil"/>
            </w:tcBorders>
            <w:shd w:val="clear" w:color="auto" w:fill="FFFFFF"/>
          </w:tcPr>
          <w:p w14:paraId="7DDCA37A" w14:textId="0212D691" w:rsidR="004F3ED4" w:rsidRPr="00CC625A" w:rsidRDefault="00D660EB" w:rsidP="00CC625A">
            <w:pPr>
              <w:pStyle w:val="VIBody"/>
              <w:spacing w:after="0"/>
              <w:jc w:val="center"/>
              <w:rPr>
                <w:rFonts w:ascii="Arial" w:hAnsi="Arial"/>
                <w:b/>
                <w:bCs/>
                <w:color w:val="2F5496"/>
                <w:sz w:val="18"/>
                <w:szCs w:val="18"/>
                <w:lang w:val="en-US"/>
              </w:rPr>
            </w:pPr>
            <w:r w:rsidRPr="00CC625A">
              <w:rPr>
                <w:rFonts w:ascii="Arial" w:hAnsi="Arial"/>
                <w:b/>
                <w:bCs/>
                <w:color w:val="2F5496"/>
                <w:sz w:val="16"/>
                <w:szCs w:val="16"/>
                <w:lang w:val="en-US"/>
              </w:rPr>
              <w:t>Remove Stop Word</w:t>
            </w:r>
          </w:p>
        </w:tc>
        <w:tc>
          <w:tcPr>
            <w:tcW w:w="1836" w:type="dxa"/>
            <w:tcBorders>
              <w:top w:val="nil"/>
              <w:left w:val="nil"/>
              <w:right w:val="nil"/>
            </w:tcBorders>
            <w:shd w:val="clear" w:color="auto" w:fill="FFFFFF"/>
          </w:tcPr>
          <w:p w14:paraId="14787496" w14:textId="3D991664" w:rsidR="004F3ED4" w:rsidRPr="00CC625A" w:rsidRDefault="00D660EB" w:rsidP="00CC625A">
            <w:pPr>
              <w:pStyle w:val="VIBody"/>
              <w:spacing w:after="0"/>
              <w:jc w:val="center"/>
              <w:rPr>
                <w:rFonts w:ascii="Arial" w:hAnsi="Arial"/>
                <w:b/>
                <w:bCs/>
                <w:color w:val="2F5496"/>
                <w:sz w:val="22"/>
                <w:szCs w:val="22"/>
                <w:lang w:val="en-US"/>
              </w:rPr>
            </w:pPr>
            <w:r w:rsidRPr="00CC625A">
              <w:rPr>
                <w:rFonts w:ascii="Arial" w:hAnsi="Arial"/>
                <w:b/>
                <w:bCs/>
                <w:color w:val="2F5496"/>
                <w:sz w:val="16"/>
                <w:szCs w:val="16"/>
                <w:lang w:val="en-US"/>
              </w:rPr>
              <w:t>Remove Punctuation</w:t>
            </w:r>
          </w:p>
        </w:tc>
        <w:tc>
          <w:tcPr>
            <w:tcW w:w="1671" w:type="dxa"/>
            <w:tcBorders>
              <w:top w:val="nil"/>
              <w:left w:val="nil"/>
              <w:right w:val="nil"/>
            </w:tcBorders>
            <w:shd w:val="clear" w:color="auto" w:fill="FFFFFF"/>
          </w:tcPr>
          <w:p w14:paraId="6C1D5C4E" w14:textId="63F2E9E0" w:rsidR="004F3ED4" w:rsidRPr="00CC625A" w:rsidRDefault="00D660EB" w:rsidP="00CC625A">
            <w:pPr>
              <w:pStyle w:val="VIBody"/>
              <w:spacing w:after="0"/>
              <w:jc w:val="center"/>
              <w:rPr>
                <w:rFonts w:ascii="Arial" w:hAnsi="Arial"/>
                <w:b/>
                <w:bCs/>
                <w:color w:val="2F5496"/>
                <w:sz w:val="22"/>
                <w:szCs w:val="22"/>
                <w:lang w:val="en-US"/>
              </w:rPr>
            </w:pPr>
            <w:r w:rsidRPr="00CC625A">
              <w:rPr>
                <w:rFonts w:ascii="Arial" w:hAnsi="Arial"/>
                <w:b/>
                <w:bCs/>
                <w:color w:val="2F5496"/>
                <w:sz w:val="16"/>
                <w:szCs w:val="16"/>
                <w:lang w:val="en-US"/>
              </w:rPr>
              <w:t>Remove Non-Alpha</w:t>
            </w:r>
          </w:p>
        </w:tc>
        <w:tc>
          <w:tcPr>
            <w:tcW w:w="1524" w:type="dxa"/>
            <w:tcBorders>
              <w:top w:val="nil"/>
              <w:left w:val="nil"/>
              <w:right w:val="nil"/>
            </w:tcBorders>
            <w:shd w:val="clear" w:color="auto" w:fill="FFFFFF"/>
          </w:tcPr>
          <w:p w14:paraId="73A75C01" w14:textId="67EAF151" w:rsidR="004F3ED4" w:rsidRPr="00CC625A" w:rsidRDefault="00D660EB" w:rsidP="00CC625A">
            <w:pPr>
              <w:pStyle w:val="VIBody"/>
              <w:spacing w:after="0"/>
              <w:jc w:val="center"/>
              <w:rPr>
                <w:rFonts w:ascii="Arial" w:hAnsi="Arial"/>
                <w:b/>
                <w:bCs/>
                <w:color w:val="2F5496"/>
                <w:sz w:val="22"/>
                <w:szCs w:val="22"/>
                <w:lang w:val="en-US"/>
              </w:rPr>
            </w:pPr>
            <w:r w:rsidRPr="00CC625A">
              <w:rPr>
                <w:rFonts w:ascii="Arial" w:hAnsi="Arial"/>
                <w:b/>
                <w:bCs/>
                <w:color w:val="2F5496"/>
                <w:sz w:val="16"/>
                <w:szCs w:val="16"/>
                <w:lang w:val="en-US"/>
              </w:rPr>
              <w:t>Lowercase</w:t>
            </w:r>
          </w:p>
        </w:tc>
        <w:tc>
          <w:tcPr>
            <w:tcW w:w="1280" w:type="dxa"/>
            <w:tcBorders>
              <w:top w:val="nil"/>
              <w:left w:val="nil"/>
              <w:right w:val="nil"/>
            </w:tcBorders>
            <w:shd w:val="clear" w:color="auto" w:fill="FFFFFF"/>
          </w:tcPr>
          <w:p w14:paraId="646224BE" w14:textId="78D6CFD9" w:rsidR="004F3ED4" w:rsidRPr="00CC625A" w:rsidRDefault="00D660EB" w:rsidP="00CC625A">
            <w:pPr>
              <w:pStyle w:val="VIBody"/>
              <w:spacing w:after="0"/>
              <w:jc w:val="center"/>
              <w:rPr>
                <w:rFonts w:ascii="Arial" w:hAnsi="Arial"/>
                <w:b/>
                <w:bCs/>
                <w:color w:val="2F5496"/>
                <w:sz w:val="22"/>
                <w:szCs w:val="22"/>
                <w:lang w:val="en-US"/>
              </w:rPr>
            </w:pPr>
            <w:r w:rsidRPr="00CC625A">
              <w:rPr>
                <w:rFonts w:ascii="Arial" w:hAnsi="Arial"/>
                <w:b/>
                <w:bCs/>
                <w:color w:val="2F5496"/>
                <w:sz w:val="16"/>
                <w:szCs w:val="16"/>
                <w:lang w:val="en-US"/>
              </w:rPr>
              <w:t>Stemming</w:t>
            </w:r>
          </w:p>
        </w:tc>
      </w:tr>
      <w:tr w:rsidR="00CC625A" w:rsidRPr="00CC625A" w14:paraId="1C511EC8" w14:textId="2428819D" w:rsidTr="00CC625A">
        <w:trPr>
          <w:trHeight w:val="260"/>
        </w:trPr>
        <w:tc>
          <w:tcPr>
            <w:tcW w:w="1954" w:type="dxa"/>
            <w:tcBorders>
              <w:top w:val="nil"/>
              <w:left w:val="nil"/>
              <w:bottom w:val="nil"/>
            </w:tcBorders>
            <w:shd w:val="clear" w:color="auto" w:fill="FFFFFF"/>
          </w:tcPr>
          <w:p w14:paraId="505B1581" w14:textId="556B9A09" w:rsidR="004F3ED4" w:rsidRPr="00CC625A" w:rsidRDefault="00BD16AC" w:rsidP="00CC625A">
            <w:pPr>
              <w:pStyle w:val="VIBody"/>
              <w:spacing w:after="0"/>
              <w:jc w:val="center"/>
              <w:rPr>
                <w:rFonts w:ascii="Arial" w:hAnsi="Arial"/>
                <w:i/>
                <w:iCs/>
                <w:color w:val="2F5496"/>
                <w:sz w:val="18"/>
                <w:szCs w:val="18"/>
                <w:lang w:val="en-US"/>
              </w:rPr>
            </w:pPr>
            <w:r>
              <w:rPr>
                <w:rFonts w:ascii="Arial" w:hAnsi="Arial"/>
                <w:i/>
                <w:iCs/>
                <w:color w:val="2F5496"/>
                <w:sz w:val="18"/>
                <w:szCs w:val="18"/>
                <w:lang w:val="en-US"/>
              </w:rPr>
              <w:t>9879</w:t>
            </w:r>
          </w:p>
        </w:tc>
        <w:tc>
          <w:tcPr>
            <w:tcW w:w="1671" w:type="dxa"/>
            <w:shd w:val="clear" w:color="auto" w:fill="D9E2F3"/>
          </w:tcPr>
          <w:p w14:paraId="5154D16D" w14:textId="4FC33F4F" w:rsidR="004F3ED4" w:rsidRPr="00CC625A" w:rsidRDefault="00D660EB"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836" w:type="dxa"/>
            <w:shd w:val="clear" w:color="auto" w:fill="D9E2F3"/>
          </w:tcPr>
          <w:p w14:paraId="3DF31B17" w14:textId="04724A7B" w:rsidR="004F3ED4" w:rsidRPr="00CC625A" w:rsidRDefault="00D660EB"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671" w:type="dxa"/>
            <w:shd w:val="clear" w:color="auto" w:fill="D9E2F3"/>
          </w:tcPr>
          <w:p w14:paraId="326308B0" w14:textId="6D5EC5BA" w:rsidR="004F3ED4" w:rsidRPr="00CC625A" w:rsidRDefault="00D660EB"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524" w:type="dxa"/>
            <w:shd w:val="clear" w:color="auto" w:fill="D9E2F3"/>
          </w:tcPr>
          <w:p w14:paraId="6059FF07" w14:textId="2560A9EC" w:rsidR="004F3ED4" w:rsidRPr="00CC625A" w:rsidRDefault="00D660EB"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280" w:type="dxa"/>
            <w:shd w:val="clear" w:color="auto" w:fill="D9E2F3"/>
          </w:tcPr>
          <w:p w14:paraId="41012FCA" w14:textId="0ACE9389" w:rsidR="004F3ED4" w:rsidRPr="00CC625A" w:rsidRDefault="00D660EB"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r>
      <w:tr w:rsidR="00CC625A" w:rsidRPr="00CC625A" w14:paraId="48D6729D" w14:textId="77777777" w:rsidTr="00CC625A">
        <w:tc>
          <w:tcPr>
            <w:tcW w:w="1954" w:type="dxa"/>
            <w:tcBorders>
              <w:left w:val="nil"/>
              <w:bottom w:val="nil"/>
            </w:tcBorders>
            <w:shd w:val="clear" w:color="auto" w:fill="FFFFFF"/>
          </w:tcPr>
          <w:p w14:paraId="5787BB27" w14:textId="6DEADB8D" w:rsidR="00650DF1" w:rsidRPr="00CC625A" w:rsidRDefault="00BD16AC" w:rsidP="00CC625A">
            <w:pPr>
              <w:pStyle w:val="VIBody"/>
              <w:spacing w:after="0"/>
              <w:jc w:val="center"/>
              <w:rPr>
                <w:rFonts w:ascii="Arial" w:hAnsi="Arial"/>
                <w:i/>
                <w:iCs/>
                <w:color w:val="2F5496"/>
                <w:sz w:val="18"/>
                <w:szCs w:val="18"/>
                <w:lang w:val="en-US"/>
              </w:rPr>
            </w:pPr>
            <w:r>
              <w:rPr>
                <w:rFonts w:ascii="Arial" w:hAnsi="Arial"/>
                <w:i/>
                <w:iCs/>
                <w:color w:val="2F5496"/>
                <w:sz w:val="18"/>
                <w:szCs w:val="18"/>
                <w:lang w:val="en-US"/>
              </w:rPr>
              <w:t>9879</w:t>
            </w:r>
          </w:p>
        </w:tc>
        <w:tc>
          <w:tcPr>
            <w:tcW w:w="1671" w:type="dxa"/>
            <w:shd w:val="clear" w:color="auto" w:fill="auto"/>
          </w:tcPr>
          <w:p w14:paraId="0D23AF9F" w14:textId="2F1FE382" w:rsidR="00650DF1"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836" w:type="dxa"/>
            <w:shd w:val="clear" w:color="auto" w:fill="auto"/>
          </w:tcPr>
          <w:p w14:paraId="2D15222E" w14:textId="45E48100" w:rsidR="00650DF1"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671" w:type="dxa"/>
            <w:shd w:val="clear" w:color="auto" w:fill="auto"/>
          </w:tcPr>
          <w:p w14:paraId="1ECD1A20" w14:textId="25DB1D52" w:rsidR="00650DF1"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524" w:type="dxa"/>
            <w:shd w:val="clear" w:color="auto" w:fill="auto"/>
          </w:tcPr>
          <w:p w14:paraId="3D70082E" w14:textId="015EE120" w:rsidR="00650DF1"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280" w:type="dxa"/>
            <w:shd w:val="clear" w:color="auto" w:fill="auto"/>
          </w:tcPr>
          <w:p w14:paraId="0DF69C4A" w14:textId="5BFFDA60" w:rsidR="00650DF1"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r>
      <w:tr w:rsidR="00CC625A" w:rsidRPr="00CC625A" w14:paraId="14D8CCDC" w14:textId="6593245C" w:rsidTr="00CC625A">
        <w:tc>
          <w:tcPr>
            <w:tcW w:w="1954" w:type="dxa"/>
            <w:tcBorders>
              <w:left w:val="nil"/>
              <w:bottom w:val="nil"/>
            </w:tcBorders>
            <w:shd w:val="clear" w:color="auto" w:fill="FFFFFF"/>
          </w:tcPr>
          <w:p w14:paraId="5B1691A7" w14:textId="6D5481FD" w:rsidR="004F3ED4" w:rsidRPr="00CC625A" w:rsidRDefault="00BD16AC" w:rsidP="00CC625A">
            <w:pPr>
              <w:pStyle w:val="VIBody"/>
              <w:spacing w:after="0"/>
              <w:jc w:val="center"/>
              <w:rPr>
                <w:rFonts w:ascii="Arial" w:hAnsi="Arial"/>
                <w:i/>
                <w:iCs/>
                <w:color w:val="2F5496"/>
                <w:sz w:val="18"/>
                <w:szCs w:val="18"/>
                <w:lang w:val="en-US"/>
              </w:rPr>
            </w:pPr>
            <w:r>
              <w:rPr>
                <w:rFonts w:ascii="Arial" w:hAnsi="Arial"/>
                <w:i/>
                <w:iCs/>
                <w:color w:val="2F5496"/>
                <w:sz w:val="18"/>
                <w:szCs w:val="18"/>
                <w:lang w:val="en-US"/>
              </w:rPr>
              <w:t>10460</w:t>
            </w:r>
          </w:p>
        </w:tc>
        <w:tc>
          <w:tcPr>
            <w:tcW w:w="1671" w:type="dxa"/>
            <w:shd w:val="clear" w:color="auto" w:fill="D9E2F3"/>
          </w:tcPr>
          <w:p w14:paraId="0BDEA44A" w14:textId="274DF075" w:rsidR="004F3ED4" w:rsidRPr="00CC625A" w:rsidRDefault="004F3ED4"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836" w:type="dxa"/>
            <w:shd w:val="clear" w:color="auto" w:fill="D9E2F3"/>
          </w:tcPr>
          <w:p w14:paraId="77515E95" w14:textId="3CC43F9D" w:rsidR="004F3ED4" w:rsidRPr="00CC625A" w:rsidRDefault="004F3ED4"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671" w:type="dxa"/>
            <w:shd w:val="clear" w:color="auto" w:fill="D9E2F3"/>
          </w:tcPr>
          <w:p w14:paraId="07A660B6" w14:textId="75837C7F" w:rsidR="004F3ED4" w:rsidRPr="00CC625A" w:rsidRDefault="004F3ED4"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524" w:type="dxa"/>
            <w:shd w:val="clear" w:color="auto" w:fill="D9E2F3"/>
          </w:tcPr>
          <w:p w14:paraId="5D684A86" w14:textId="0FE1BC6F" w:rsidR="004F3ED4" w:rsidRPr="00CC625A" w:rsidRDefault="003F0B89"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c>
          <w:tcPr>
            <w:tcW w:w="1280" w:type="dxa"/>
            <w:shd w:val="clear" w:color="auto" w:fill="D9E2F3"/>
          </w:tcPr>
          <w:p w14:paraId="58E6BE4E" w14:textId="50B038D0" w:rsidR="004F3ED4" w:rsidRPr="00CC625A" w:rsidRDefault="003F0B89"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r>
      <w:tr w:rsidR="00CC625A" w:rsidRPr="00CC625A" w14:paraId="0668D2D1" w14:textId="77777777" w:rsidTr="00CC625A">
        <w:tc>
          <w:tcPr>
            <w:tcW w:w="1954" w:type="dxa"/>
            <w:tcBorders>
              <w:left w:val="nil"/>
              <w:bottom w:val="nil"/>
            </w:tcBorders>
            <w:shd w:val="clear" w:color="auto" w:fill="FFFFFF"/>
          </w:tcPr>
          <w:p w14:paraId="1FFF2E2D" w14:textId="130D5145" w:rsidR="004F3ED4" w:rsidRPr="00CC625A" w:rsidRDefault="00BD16AC" w:rsidP="00CC625A">
            <w:pPr>
              <w:pStyle w:val="VIBody"/>
              <w:spacing w:after="0"/>
              <w:jc w:val="center"/>
              <w:rPr>
                <w:rFonts w:ascii="Arial" w:hAnsi="Arial"/>
                <w:i/>
                <w:iCs/>
                <w:color w:val="2F5496"/>
                <w:sz w:val="18"/>
                <w:szCs w:val="18"/>
                <w:lang w:val="en-US"/>
              </w:rPr>
            </w:pPr>
            <w:r>
              <w:rPr>
                <w:rFonts w:ascii="Arial" w:hAnsi="Arial"/>
                <w:i/>
                <w:iCs/>
                <w:color w:val="2F5496"/>
                <w:sz w:val="18"/>
                <w:szCs w:val="18"/>
                <w:lang w:val="en-US"/>
              </w:rPr>
              <w:t>18647</w:t>
            </w:r>
          </w:p>
        </w:tc>
        <w:tc>
          <w:tcPr>
            <w:tcW w:w="1671" w:type="dxa"/>
            <w:shd w:val="clear" w:color="auto" w:fill="auto"/>
          </w:tcPr>
          <w:p w14:paraId="1B9B2EB8" w14:textId="7F50F6AE" w:rsidR="004F3ED4" w:rsidRPr="00CC625A" w:rsidRDefault="00C0023F"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836" w:type="dxa"/>
            <w:shd w:val="clear" w:color="auto" w:fill="auto"/>
          </w:tcPr>
          <w:p w14:paraId="2B5C0F6E" w14:textId="0BBAEBCA" w:rsidR="004F3ED4" w:rsidRPr="00CC625A" w:rsidRDefault="00C0023F"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671" w:type="dxa"/>
            <w:shd w:val="clear" w:color="auto" w:fill="auto"/>
          </w:tcPr>
          <w:p w14:paraId="05C8A67D" w14:textId="516371E0" w:rsidR="004F3ED4" w:rsidRPr="00CC625A" w:rsidRDefault="00C0023F"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c>
          <w:tcPr>
            <w:tcW w:w="1524" w:type="dxa"/>
            <w:shd w:val="clear" w:color="auto" w:fill="auto"/>
          </w:tcPr>
          <w:p w14:paraId="7DA7AD5F" w14:textId="546BD13B" w:rsidR="004F3ED4" w:rsidRPr="00CC625A" w:rsidRDefault="00C0023F"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c>
          <w:tcPr>
            <w:tcW w:w="1280" w:type="dxa"/>
            <w:shd w:val="clear" w:color="auto" w:fill="auto"/>
          </w:tcPr>
          <w:p w14:paraId="24B31CE9" w14:textId="4991740A" w:rsidR="004F3ED4" w:rsidRPr="00CC625A" w:rsidRDefault="00C0023F"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r>
      <w:tr w:rsidR="00CC625A" w:rsidRPr="00CC625A" w14:paraId="610DC4BF" w14:textId="77777777" w:rsidTr="00CC625A">
        <w:tc>
          <w:tcPr>
            <w:tcW w:w="1954" w:type="dxa"/>
            <w:tcBorders>
              <w:left w:val="nil"/>
              <w:bottom w:val="nil"/>
            </w:tcBorders>
            <w:shd w:val="clear" w:color="auto" w:fill="FFFFFF"/>
          </w:tcPr>
          <w:p w14:paraId="1CEFBF0A" w14:textId="61071422" w:rsidR="00C0023F" w:rsidRPr="00CC625A" w:rsidRDefault="00BD16AC" w:rsidP="00CC625A">
            <w:pPr>
              <w:pStyle w:val="VIBody"/>
              <w:spacing w:after="0"/>
              <w:jc w:val="center"/>
              <w:rPr>
                <w:rFonts w:ascii="Arial" w:hAnsi="Arial"/>
                <w:i/>
                <w:iCs/>
                <w:color w:val="2F5496"/>
                <w:sz w:val="18"/>
                <w:szCs w:val="18"/>
                <w:lang w:val="en-US"/>
              </w:rPr>
            </w:pPr>
            <w:r>
              <w:rPr>
                <w:rFonts w:ascii="Arial" w:hAnsi="Arial"/>
                <w:i/>
                <w:iCs/>
                <w:color w:val="2F5496"/>
                <w:sz w:val="18"/>
                <w:szCs w:val="18"/>
                <w:lang w:val="en-US"/>
              </w:rPr>
              <w:t>18338</w:t>
            </w:r>
          </w:p>
        </w:tc>
        <w:tc>
          <w:tcPr>
            <w:tcW w:w="1671" w:type="dxa"/>
            <w:shd w:val="clear" w:color="auto" w:fill="D9E2F3"/>
          </w:tcPr>
          <w:p w14:paraId="3480B402" w14:textId="50168A0B" w:rsidR="00C0023F"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c>
          <w:tcPr>
            <w:tcW w:w="1836" w:type="dxa"/>
            <w:shd w:val="clear" w:color="auto" w:fill="D9E2F3"/>
          </w:tcPr>
          <w:p w14:paraId="48866E3E" w14:textId="3ABABF40" w:rsidR="00C0023F"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c>
          <w:tcPr>
            <w:tcW w:w="1671" w:type="dxa"/>
            <w:shd w:val="clear" w:color="auto" w:fill="D9E2F3"/>
          </w:tcPr>
          <w:p w14:paraId="68401F3B" w14:textId="7FB37600" w:rsidR="00C0023F"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c>
          <w:tcPr>
            <w:tcW w:w="1524" w:type="dxa"/>
            <w:shd w:val="clear" w:color="auto" w:fill="D9E2F3"/>
          </w:tcPr>
          <w:p w14:paraId="7EFB0B0C" w14:textId="2D71D3A6" w:rsidR="00C0023F"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False</w:t>
            </w:r>
          </w:p>
        </w:tc>
        <w:tc>
          <w:tcPr>
            <w:tcW w:w="1280" w:type="dxa"/>
            <w:shd w:val="clear" w:color="auto" w:fill="D9E2F3"/>
          </w:tcPr>
          <w:p w14:paraId="7FE3CBC8" w14:textId="0F706FD0" w:rsidR="00C0023F" w:rsidRPr="00CC625A" w:rsidRDefault="00650DF1" w:rsidP="00CC625A">
            <w:pPr>
              <w:pStyle w:val="VIBody"/>
              <w:spacing w:after="0"/>
              <w:jc w:val="center"/>
              <w:rPr>
                <w:rFonts w:ascii="Arial" w:hAnsi="Arial"/>
                <w:color w:val="2F5496"/>
                <w:sz w:val="16"/>
                <w:szCs w:val="16"/>
                <w:lang w:val="en-US"/>
              </w:rPr>
            </w:pPr>
            <w:r w:rsidRPr="00CC625A">
              <w:rPr>
                <w:rFonts w:ascii="Arial" w:hAnsi="Arial"/>
                <w:color w:val="2F5496"/>
                <w:sz w:val="16"/>
                <w:szCs w:val="16"/>
                <w:lang w:val="en-US"/>
              </w:rPr>
              <w:t>True</w:t>
            </w:r>
          </w:p>
        </w:tc>
      </w:tr>
      <w:tr w:rsidR="00CC625A" w:rsidRPr="00CC625A" w14:paraId="1B58ADBB" w14:textId="77777777" w:rsidTr="00CC625A">
        <w:tc>
          <w:tcPr>
            <w:tcW w:w="1954" w:type="dxa"/>
            <w:tcBorders>
              <w:left w:val="nil"/>
              <w:bottom w:val="nil"/>
            </w:tcBorders>
            <w:shd w:val="clear" w:color="auto" w:fill="FFFFFF"/>
          </w:tcPr>
          <w:p w14:paraId="1F6A1562" w14:textId="77777777" w:rsidR="00C0023F" w:rsidRPr="00CC625A" w:rsidRDefault="00C0023F" w:rsidP="00CC625A">
            <w:pPr>
              <w:pStyle w:val="VIBody"/>
              <w:spacing w:after="0"/>
              <w:jc w:val="center"/>
              <w:rPr>
                <w:rFonts w:ascii="Arial" w:hAnsi="Arial"/>
                <w:i/>
                <w:iCs/>
                <w:color w:val="2F5496"/>
                <w:sz w:val="18"/>
                <w:szCs w:val="18"/>
                <w:lang w:val="en-US"/>
              </w:rPr>
            </w:pPr>
          </w:p>
        </w:tc>
        <w:tc>
          <w:tcPr>
            <w:tcW w:w="1671" w:type="dxa"/>
            <w:shd w:val="clear" w:color="auto" w:fill="auto"/>
          </w:tcPr>
          <w:p w14:paraId="43C317EF" w14:textId="77777777" w:rsidR="00C0023F" w:rsidRPr="00CC625A" w:rsidRDefault="00C0023F" w:rsidP="00CC625A">
            <w:pPr>
              <w:pStyle w:val="VIBody"/>
              <w:spacing w:after="0"/>
              <w:jc w:val="center"/>
              <w:rPr>
                <w:rFonts w:ascii="Arial" w:hAnsi="Arial"/>
                <w:color w:val="2F5496"/>
                <w:sz w:val="16"/>
                <w:szCs w:val="16"/>
                <w:lang w:val="en-US"/>
              </w:rPr>
            </w:pPr>
          </w:p>
        </w:tc>
        <w:tc>
          <w:tcPr>
            <w:tcW w:w="1836" w:type="dxa"/>
            <w:shd w:val="clear" w:color="auto" w:fill="auto"/>
          </w:tcPr>
          <w:p w14:paraId="2E7A02AB" w14:textId="77777777" w:rsidR="00C0023F" w:rsidRPr="00CC625A" w:rsidRDefault="00C0023F" w:rsidP="00CC625A">
            <w:pPr>
              <w:pStyle w:val="VIBody"/>
              <w:spacing w:after="0"/>
              <w:jc w:val="center"/>
              <w:rPr>
                <w:rFonts w:ascii="Arial" w:hAnsi="Arial"/>
                <w:color w:val="2F5496"/>
                <w:sz w:val="16"/>
                <w:szCs w:val="16"/>
                <w:lang w:val="en-US"/>
              </w:rPr>
            </w:pPr>
          </w:p>
        </w:tc>
        <w:tc>
          <w:tcPr>
            <w:tcW w:w="1671" w:type="dxa"/>
            <w:shd w:val="clear" w:color="auto" w:fill="auto"/>
          </w:tcPr>
          <w:p w14:paraId="19C5219B" w14:textId="77777777" w:rsidR="00C0023F" w:rsidRPr="00CC625A" w:rsidRDefault="00C0023F" w:rsidP="00CC625A">
            <w:pPr>
              <w:pStyle w:val="VIBody"/>
              <w:spacing w:after="0"/>
              <w:jc w:val="center"/>
              <w:rPr>
                <w:rFonts w:ascii="Arial" w:hAnsi="Arial"/>
                <w:color w:val="2F5496"/>
                <w:sz w:val="16"/>
                <w:szCs w:val="16"/>
                <w:lang w:val="en-US"/>
              </w:rPr>
            </w:pPr>
          </w:p>
        </w:tc>
        <w:tc>
          <w:tcPr>
            <w:tcW w:w="1524" w:type="dxa"/>
            <w:shd w:val="clear" w:color="auto" w:fill="auto"/>
          </w:tcPr>
          <w:p w14:paraId="3AA6F5B9" w14:textId="77777777" w:rsidR="00C0023F" w:rsidRPr="00CC625A" w:rsidRDefault="00C0023F" w:rsidP="00CC625A">
            <w:pPr>
              <w:pStyle w:val="VIBody"/>
              <w:spacing w:after="0"/>
              <w:jc w:val="center"/>
              <w:rPr>
                <w:rFonts w:ascii="Arial" w:hAnsi="Arial"/>
                <w:color w:val="2F5496"/>
                <w:sz w:val="16"/>
                <w:szCs w:val="16"/>
                <w:lang w:val="en-US"/>
              </w:rPr>
            </w:pPr>
          </w:p>
        </w:tc>
        <w:tc>
          <w:tcPr>
            <w:tcW w:w="1280" w:type="dxa"/>
            <w:shd w:val="clear" w:color="auto" w:fill="auto"/>
          </w:tcPr>
          <w:p w14:paraId="322D9FD0" w14:textId="77777777" w:rsidR="00C0023F" w:rsidRPr="00CC625A" w:rsidRDefault="00C0023F" w:rsidP="00CC625A">
            <w:pPr>
              <w:pStyle w:val="VIBody"/>
              <w:spacing w:after="0"/>
              <w:jc w:val="center"/>
              <w:rPr>
                <w:rFonts w:ascii="Arial" w:hAnsi="Arial"/>
                <w:color w:val="2F5496"/>
                <w:sz w:val="16"/>
                <w:szCs w:val="16"/>
                <w:lang w:val="en-US"/>
              </w:rPr>
            </w:pPr>
          </w:p>
        </w:tc>
      </w:tr>
    </w:tbl>
    <w:p w14:paraId="5159C689" w14:textId="77777777" w:rsidR="00486880" w:rsidRPr="00DC27D8" w:rsidRDefault="00486880" w:rsidP="00486880">
      <w:pPr>
        <w:pStyle w:val="VIBody"/>
        <w:spacing w:after="0"/>
        <w:rPr>
          <w:rFonts w:ascii="Arial" w:hAnsi="Arial"/>
          <w:lang w:val="en-US"/>
        </w:rPr>
      </w:pPr>
    </w:p>
    <w:p w14:paraId="78299844" w14:textId="742B18E4" w:rsidR="004D6FF0" w:rsidRPr="00DC27D8" w:rsidRDefault="00AE1575" w:rsidP="00117016">
      <w:pPr>
        <w:pStyle w:val="VIBody"/>
        <w:spacing w:after="0"/>
        <w:rPr>
          <w:rFonts w:ascii="Arial" w:hAnsi="Arial"/>
          <w:lang w:val="en-US"/>
        </w:rPr>
      </w:pPr>
      <w:r w:rsidRPr="00DC27D8">
        <w:rPr>
          <w:rFonts w:ascii="Arial" w:hAnsi="Arial"/>
          <w:lang w:val="en-US"/>
        </w:rPr>
        <w:t>As shown above in Table 2.</w:t>
      </w:r>
      <w:r w:rsidR="00D22BD5" w:rsidRPr="00DC27D8">
        <w:rPr>
          <w:rFonts w:ascii="Arial" w:hAnsi="Arial"/>
          <w:lang w:val="en-US"/>
        </w:rPr>
        <w:t>3</w:t>
      </w:r>
      <w:r w:rsidRPr="00DC27D8">
        <w:rPr>
          <w:rFonts w:ascii="Arial" w:hAnsi="Arial"/>
          <w:lang w:val="en-US"/>
        </w:rPr>
        <w:t xml:space="preserve">, each of the cleaning steps </w:t>
      </w:r>
      <w:r w:rsidR="00077616" w:rsidRPr="00DC27D8">
        <w:rPr>
          <w:rFonts w:ascii="Arial" w:hAnsi="Arial"/>
          <w:lang w:val="en-US"/>
        </w:rPr>
        <w:t>a</w:t>
      </w:r>
      <w:r w:rsidRPr="00DC27D8">
        <w:rPr>
          <w:rFonts w:ascii="Arial" w:hAnsi="Arial"/>
          <w:lang w:val="en-US"/>
        </w:rPr>
        <w:t>ffect</w:t>
      </w:r>
      <w:r w:rsidR="001E7689" w:rsidRPr="00DC27D8">
        <w:rPr>
          <w:rFonts w:ascii="Arial" w:hAnsi="Arial"/>
          <w:lang w:val="en-US"/>
        </w:rPr>
        <w:t>s</w:t>
      </w:r>
      <w:r w:rsidRPr="00DC27D8">
        <w:rPr>
          <w:rFonts w:ascii="Arial" w:hAnsi="Arial"/>
          <w:lang w:val="en-US"/>
        </w:rPr>
        <w:t xml:space="preserve"> the total feature set vocabulary in var</w:t>
      </w:r>
      <w:r w:rsidR="00077616" w:rsidRPr="00DC27D8">
        <w:rPr>
          <w:rFonts w:ascii="Arial" w:hAnsi="Arial"/>
          <w:lang w:val="en-US"/>
        </w:rPr>
        <w:t>y</w:t>
      </w:r>
      <w:r w:rsidRPr="00DC27D8">
        <w:rPr>
          <w:rFonts w:ascii="Arial" w:hAnsi="Arial"/>
          <w:lang w:val="en-US"/>
        </w:rPr>
        <w:t xml:space="preserve">ing ways. Ideally, given the time, it's recommended to save a new file after each transformation to evaluate the linguistical impacts it has on the overall quality </w:t>
      </w:r>
      <w:r w:rsidR="00ED5DDD" w:rsidRPr="00DC27D8">
        <w:rPr>
          <w:rFonts w:ascii="Arial" w:hAnsi="Arial"/>
          <w:lang w:val="en-US"/>
        </w:rPr>
        <w:t>of the new dataset in performing sentiment analysis on the tweet texts.</w:t>
      </w:r>
    </w:p>
    <w:p w14:paraId="78C28648" w14:textId="76776CA1" w:rsidR="002B3548" w:rsidRPr="00DC27D8" w:rsidRDefault="00077C72" w:rsidP="00674A29">
      <w:pPr>
        <w:pStyle w:val="VIBody"/>
        <w:rPr>
          <w:rFonts w:ascii="Arial" w:hAnsi="Arial"/>
          <w:lang w:val="en-US"/>
        </w:rPr>
      </w:pPr>
      <w:r w:rsidRPr="00DC27D8">
        <w:rPr>
          <w:rFonts w:ascii="Arial" w:hAnsi="Arial"/>
          <w:lang w:val="en-US"/>
        </w:rPr>
        <w:t xml:space="preserve">One example </w:t>
      </w:r>
      <w:r w:rsidR="00077616" w:rsidRPr="00DC27D8">
        <w:rPr>
          <w:rFonts w:ascii="Arial" w:hAnsi="Arial"/>
          <w:lang w:val="en-US"/>
        </w:rPr>
        <w:t>of</w:t>
      </w:r>
      <w:r w:rsidRPr="00DC27D8">
        <w:rPr>
          <w:rFonts w:ascii="Arial" w:hAnsi="Arial"/>
          <w:lang w:val="en-US"/>
        </w:rPr>
        <w:t xml:space="preserve"> needing to run many scenarios to pick the best preprocessing techniques for this task is </w:t>
      </w:r>
      <w:r w:rsidR="00077616" w:rsidRPr="00DC27D8">
        <w:rPr>
          <w:rFonts w:ascii="Arial" w:hAnsi="Arial"/>
          <w:lang w:val="en-US"/>
        </w:rPr>
        <w:t xml:space="preserve">the </w:t>
      </w:r>
      <w:r w:rsidRPr="00DC27D8">
        <w:rPr>
          <w:rFonts w:ascii="Arial" w:hAnsi="Arial"/>
          <w:lang w:val="en-US"/>
        </w:rPr>
        <w:t xml:space="preserve">lowercasing </w:t>
      </w:r>
      <w:r w:rsidR="00077616" w:rsidRPr="00DC27D8">
        <w:rPr>
          <w:rFonts w:ascii="Arial" w:hAnsi="Arial"/>
          <w:lang w:val="en-US"/>
        </w:rPr>
        <w:t xml:space="preserve">of </w:t>
      </w:r>
      <w:r w:rsidRPr="00DC27D8">
        <w:rPr>
          <w:rFonts w:ascii="Arial" w:hAnsi="Arial"/>
          <w:lang w:val="en-US"/>
        </w:rPr>
        <w:t>the dataset. Often people use capitaliz</w:t>
      </w:r>
      <w:r w:rsidR="00077616" w:rsidRPr="00DC27D8">
        <w:rPr>
          <w:rFonts w:ascii="Arial" w:hAnsi="Arial"/>
          <w:lang w:val="en-US"/>
        </w:rPr>
        <w:t>a</w:t>
      </w:r>
      <w:r w:rsidRPr="00DC27D8">
        <w:rPr>
          <w:rFonts w:ascii="Arial" w:hAnsi="Arial"/>
          <w:lang w:val="en-US"/>
        </w:rPr>
        <w:t>tion to convey a tone and or strength to a stat</w:t>
      </w:r>
      <w:r w:rsidR="00077616" w:rsidRPr="00DC27D8">
        <w:rPr>
          <w:rFonts w:ascii="Arial" w:hAnsi="Arial"/>
          <w:lang w:val="en-US"/>
        </w:rPr>
        <w:t>e</w:t>
      </w:r>
      <w:r w:rsidRPr="00DC27D8">
        <w:rPr>
          <w:rFonts w:ascii="Arial" w:hAnsi="Arial"/>
          <w:lang w:val="en-US"/>
        </w:rPr>
        <w:t>ment they are making through text. By removing these human expressions of sentiment we're possibly missing out on valuable insights and could skew the data and it's meaning.</w:t>
      </w:r>
    </w:p>
    <w:p w14:paraId="4D833EE9" w14:textId="2CD8E476" w:rsidR="00255E61" w:rsidRPr="006A459C" w:rsidRDefault="00BE552F" w:rsidP="00674A29">
      <w:pPr>
        <w:pStyle w:val="VIBody"/>
        <w:rPr>
          <w:rFonts w:ascii="Arial" w:hAnsi="Arial"/>
          <w:lang w:val="en-US"/>
        </w:rPr>
      </w:pPr>
      <w:r w:rsidRPr="00DC27D8">
        <w:rPr>
          <w:rFonts w:ascii="Arial" w:hAnsi="Arial"/>
          <w:lang w:val="en-US"/>
        </w:rPr>
        <w:t>For our purposes of this trial the first configuration set shown above in Table 2.</w:t>
      </w:r>
      <w:r w:rsidR="00D22BD5" w:rsidRPr="00DC27D8">
        <w:rPr>
          <w:rFonts w:ascii="Arial" w:hAnsi="Arial"/>
          <w:lang w:val="en-US"/>
        </w:rPr>
        <w:t>3</w:t>
      </w:r>
      <w:r w:rsidRPr="00DC27D8">
        <w:rPr>
          <w:rFonts w:ascii="Arial" w:hAnsi="Arial"/>
          <w:lang w:val="en-US"/>
        </w:rPr>
        <w:t xml:space="preserve"> was used for the Vectorization modeling that will be described in section 3.</w:t>
      </w:r>
    </w:p>
    <w:p w14:paraId="14049880" w14:textId="0F5B1D93" w:rsidR="00255E61" w:rsidRDefault="00255E61" w:rsidP="00674A29">
      <w:pPr>
        <w:pStyle w:val="VIBody"/>
        <w:rPr>
          <w:rFonts w:ascii="Arial" w:hAnsi="Arial"/>
          <w:sz w:val="22"/>
          <w:szCs w:val="22"/>
          <w:lang w:val="en-US"/>
        </w:rPr>
      </w:pPr>
    </w:p>
    <w:p w14:paraId="358A5749" w14:textId="17435EEB" w:rsidR="00255E61" w:rsidRDefault="00255E61" w:rsidP="00674A29">
      <w:pPr>
        <w:pStyle w:val="VIBody"/>
        <w:rPr>
          <w:rFonts w:ascii="Arial" w:hAnsi="Arial"/>
          <w:sz w:val="22"/>
          <w:szCs w:val="22"/>
          <w:lang w:val="en-US"/>
        </w:rPr>
      </w:pPr>
    </w:p>
    <w:tbl>
      <w:tblPr>
        <w:tblW w:w="0" w:type="auto"/>
        <w:tblBorders>
          <w:top w:val="single" w:sz="12" w:space="0" w:color="008000"/>
          <w:bottom w:val="single" w:sz="12" w:space="0" w:color="008000"/>
        </w:tblBorders>
        <w:tblLook w:val="04A0" w:firstRow="1" w:lastRow="0" w:firstColumn="1" w:lastColumn="0" w:noHBand="0" w:noVBand="1"/>
      </w:tblPr>
      <w:tblGrid>
        <w:gridCol w:w="4968"/>
        <w:gridCol w:w="4968"/>
      </w:tblGrid>
      <w:tr w:rsidR="00255E61" w:rsidRPr="00491E58" w14:paraId="10613969" w14:textId="77777777" w:rsidTr="00491E58">
        <w:tc>
          <w:tcPr>
            <w:tcW w:w="4968" w:type="dxa"/>
            <w:tcBorders>
              <w:bottom w:val="single" w:sz="6" w:space="0" w:color="008000"/>
            </w:tcBorders>
            <w:shd w:val="clear" w:color="auto" w:fill="auto"/>
          </w:tcPr>
          <w:p w14:paraId="5707F1FE" w14:textId="2B40149F" w:rsidR="00255E61" w:rsidRPr="00491E58" w:rsidRDefault="00255E61" w:rsidP="00491E58">
            <w:pPr>
              <w:pStyle w:val="VIBody"/>
              <w:widowControl w:val="0"/>
              <w:rPr>
                <w:rFonts w:ascii="Arial" w:hAnsi="Arial"/>
                <w:sz w:val="18"/>
                <w:szCs w:val="18"/>
                <w:lang w:val="en-US"/>
              </w:rPr>
            </w:pPr>
            <w:r w:rsidRPr="00491E58">
              <w:rPr>
                <w:rFonts w:ascii="Arial" w:hAnsi="Arial"/>
                <w:sz w:val="18"/>
                <w:szCs w:val="18"/>
                <w:lang w:val="en-US"/>
              </w:rPr>
              <w:lastRenderedPageBreak/>
              <w:t>Figure 2.4: Top 10 Cleaned Feature Counts</w:t>
            </w:r>
          </w:p>
          <w:p w14:paraId="750E40E4" w14:textId="401ED11C" w:rsidR="00255E61" w:rsidRPr="00491E58" w:rsidRDefault="00ED6431" w:rsidP="00491E58">
            <w:pPr>
              <w:pStyle w:val="VIBody"/>
              <w:widowControl w:val="0"/>
              <w:numPr>
                <w:ilvl w:val="0"/>
                <w:numId w:val="24"/>
              </w:numPr>
              <w:rPr>
                <w:lang w:val="en-US"/>
              </w:rPr>
            </w:pPr>
            <w:r>
              <w:rPr>
                <w:noProof/>
              </w:rPr>
              <w:pict w14:anchorId="28111EB3">
                <v:shape id="_x0000_s1055" type="#_x0000_t75" style="position:absolute;left:0;text-align:left;margin-left:6.75pt;margin-top:6.5pt;width:84.75pt;height:177.9pt;z-index:7;visibility:visible;mso-wrap-style:square;mso-position-horizontal-relative:margin;mso-position-vertical-relative:text">
                  <v:imagedata r:id="rId15" o:title=""/>
                  <w10:wrap type="square" anchorx="margin"/>
                </v:shape>
              </w:pict>
            </w:r>
            <w:r w:rsidR="00255E61" w:rsidRPr="00491E58">
              <w:rPr>
                <w:lang w:val="en-US"/>
              </w:rPr>
              <w:t>Figure 2.3 is an output of the top 10 feature frequencies after vectorization preprocessing.</w:t>
            </w:r>
          </w:p>
          <w:p w14:paraId="0EB16B79" w14:textId="75157EA4" w:rsidR="00255E61" w:rsidRPr="00491E58" w:rsidRDefault="00255E61" w:rsidP="00491E58">
            <w:pPr>
              <w:pStyle w:val="VIBody"/>
              <w:widowControl w:val="0"/>
              <w:rPr>
                <w:rFonts w:ascii="Arial" w:hAnsi="Arial"/>
                <w:sz w:val="22"/>
                <w:szCs w:val="22"/>
                <w:lang w:val="en-US"/>
              </w:rPr>
            </w:pPr>
          </w:p>
          <w:p w14:paraId="66BE8F84" w14:textId="77777777" w:rsidR="00255E61" w:rsidRPr="00491E58" w:rsidRDefault="00255E61" w:rsidP="00491E58">
            <w:pPr>
              <w:pStyle w:val="VIBody"/>
              <w:widowControl w:val="0"/>
              <w:rPr>
                <w:rFonts w:ascii="Arial" w:hAnsi="Arial"/>
                <w:sz w:val="22"/>
                <w:szCs w:val="22"/>
                <w:lang w:val="en-US"/>
              </w:rPr>
            </w:pPr>
          </w:p>
          <w:p w14:paraId="5C36893C" w14:textId="77777777" w:rsidR="00255E61" w:rsidRPr="00491E58" w:rsidRDefault="00255E61" w:rsidP="00491E58">
            <w:pPr>
              <w:pStyle w:val="VIBody"/>
              <w:widowControl w:val="0"/>
              <w:rPr>
                <w:rFonts w:ascii="Arial" w:hAnsi="Arial"/>
                <w:sz w:val="22"/>
                <w:szCs w:val="22"/>
                <w:lang w:val="en-US"/>
              </w:rPr>
            </w:pPr>
          </w:p>
          <w:p w14:paraId="1062517C" w14:textId="77777777" w:rsidR="00255E61" w:rsidRPr="00491E58" w:rsidRDefault="00255E61" w:rsidP="00491E58">
            <w:pPr>
              <w:pStyle w:val="VIBody"/>
              <w:widowControl w:val="0"/>
              <w:rPr>
                <w:rFonts w:ascii="Arial" w:hAnsi="Arial"/>
                <w:sz w:val="22"/>
                <w:szCs w:val="22"/>
                <w:lang w:val="en-US"/>
              </w:rPr>
            </w:pPr>
          </w:p>
          <w:p w14:paraId="5284B9AE" w14:textId="4BD9DCF4" w:rsidR="00255E61" w:rsidRPr="00491E58" w:rsidRDefault="00255E61" w:rsidP="00491E58">
            <w:pPr>
              <w:pStyle w:val="VIBody"/>
              <w:widowControl w:val="0"/>
              <w:rPr>
                <w:rFonts w:ascii="Arial" w:hAnsi="Arial"/>
                <w:sz w:val="22"/>
                <w:szCs w:val="22"/>
                <w:lang w:val="en-US"/>
              </w:rPr>
            </w:pPr>
          </w:p>
        </w:tc>
        <w:tc>
          <w:tcPr>
            <w:tcW w:w="4968" w:type="dxa"/>
            <w:tcBorders>
              <w:bottom w:val="single" w:sz="6" w:space="0" w:color="008000"/>
            </w:tcBorders>
            <w:shd w:val="clear" w:color="auto" w:fill="auto"/>
          </w:tcPr>
          <w:p w14:paraId="0BD93E01" w14:textId="1EAC2191" w:rsidR="00255E61" w:rsidRPr="00491E58" w:rsidRDefault="00ED3D7B" w:rsidP="00491E58">
            <w:pPr>
              <w:pStyle w:val="VIBody"/>
              <w:widowControl w:val="0"/>
              <w:rPr>
                <w:rFonts w:ascii="Arial" w:hAnsi="Arial"/>
                <w:sz w:val="18"/>
                <w:szCs w:val="18"/>
                <w:lang w:val="en-US"/>
              </w:rPr>
            </w:pPr>
            <w:r w:rsidRPr="00491E58">
              <w:rPr>
                <w:rFonts w:ascii="Arial" w:hAnsi="Arial"/>
                <w:sz w:val="18"/>
                <w:szCs w:val="18"/>
                <w:lang w:val="en-US"/>
              </w:rPr>
              <w:t>Image 2.3: Word Cloud of full corpus cleaned</w:t>
            </w:r>
          </w:p>
          <w:p w14:paraId="4976CC00" w14:textId="33031C2F" w:rsidR="00255E61" w:rsidRPr="00491E58" w:rsidRDefault="00255E61" w:rsidP="00491E58">
            <w:pPr>
              <w:pStyle w:val="VIBody"/>
              <w:widowControl w:val="0"/>
              <w:numPr>
                <w:ilvl w:val="0"/>
                <w:numId w:val="24"/>
              </w:numPr>
              <w:rPr>
                <w:lang w:val="en-US"/>
              </w:rPr>
            </w:pPr>
            <w:r w:rsidRPr="00491E58">
              <w:rPr>
                <w:lang w:val="en-US"/>
              </w:rPr>
              <w:t>Image 2.</w:t>
            </w:r>
            <w:r w:rsidR="00637D6A" w:rsidRPr="00491E58">
              <w:rPr>
                <w:lang w:val="en-US"/>
              </w:rPr>
              <w:t>3</w:t>
            </w:r>
            <w:r w:rsidRPr="00491E58">
              <w:rPr>
                <w:lang w:val="en-US"/>
              </w:rPr>
              <w:t xml:space="preserve"> is a Word Cloud representation of the same dataset</w:t>
            </w:r>
          </w:p>
          <w:p w14:paraId="48D4377B" w14:textId="282C604A" w:rsidR="00255E61" w:rsidRPr="00491E58" w:rsidRDefault="00ED6431" w:rsidP="00491E58">
            <w:pPr>
              <w:pStyle w:val="VIBody"/>
              <w:widowControl w:val="0"/>
              <w:rPr>
                <w:rFonts w:ascii="Arial" w:hAnsi="Arial"/>
                <w:sz w:val="22"/>
                <w:szCs w:val="22"/>
                <w:lang w:val="en-US"/>
              </w:rPr>
            </w:pPr>
            <w:r>
              <w:rPr>
                <w:noProof/>
              </w:rPr>
              <w:pict w14:anchorId="7D391C74">
                <v:shape id="_x0000_s1056" type="#_x0000_t75" style="position:absolute;margin-left:5.85pt;margin-top:10.25pt;width:233.25pt;height:176.25pt;z-index:8;visibility:visible;mso-wrap-style:square;mso-position-horizontal-relative:margin;mso-position-vertical-relative:text">
                  <v:imagedata r:id="rId16" o:title=""/>
                  <w10:wrap type="square" anchorx="margin"/>
                </v:shape>
              </w:pict>
            </w:r>
          </w:p>
        </w:tc>
      </w:tr>
    </w:tbl>
    <w:p w14:paraId="0E9D1738" w14:textId="3B907B83" w:rsidR="00255E61" w:rsidRDefault="00255E61" w:rsidP="00674A29">
      <w:pPr>
        <w:pStyle w:val="VIBody"/>
        <w:rPr>
          <w:rFonts w:ascii="Arial" w:hAnsi="Arial"/>
          <w:sz w:val="22"/>
          <w:szCs w:val="22"/>
          <w:lang w:val="en-US"/>
        </w:rPr>
      </w:pPr>
    </w:p>
    <w:p w14:paraId="30DF24F6" w14:textId="7B99B912" w:rsidR="00255E61" w:rsidRDefault="00255E61" w:rsidP="00674A29">
      <w:pPr>
        <w:pStyle w:val="VIBody"/>
        <w:rPr>
          <w:rFonts w:ascii="Arial" w:hAnsi="Arial"/>
          <w:sz w:val="22"/>
          <w:szCs w:val="22"/>
          <w:lang w:val="en-US"/>
        </w:rPr>
      </w:pPr>
    </w:p>
    <w:p w14:paraId="535DE139" w14:textId="539620F2" w:rsidR="00255E61" w:rsidRDefault="00255E61" w:rsidP="00674A29">
      <w:pPr>
        <w:pStyle w:val="VIBody"/>
        <w:rPr>
          <w:rFonts w:ascii="Arial" w:hAnsi="Arial"/>
          <w:sz w:val="22"/>
          <w:szCs w:val="22"/>
          <w:lang w:val="en-US"/>
        </w:rPr>
      </w:pPr>
    </w:p>
    <w:p w14:paraId="417ACA91" w14:textId="77777777" w:rsidR="00255E61" w:rsidRPr="00077C72" w:rsidRDefault="00255E61" w:rsidP="00674A29">
      <w:pPr>
        <w:pStyle w:val="VIBody"/>
        <w:rPr>
          <w:rFonts w:ascii="Arial" w:hAnsi="Arial"/>
          <w:sz w:val="22"/>
          <w:szCs w:val="22"/>
          <w:lang w:val="en-US"/>
        </w:rPr>
      </w:pPr>
    </w:p>
    <w:p w14:paraId="76AACBFB" w14:textId="77777777" w:rsidR="00F87E4C" w:rsidRDefault="00B901C1" w:rsidP="00A3664A">
      <w:pPr>
        <w:pStyle w:val="Heading1"/>
      </w:pPr>
      <w:bookmarkStart w:id="13" w:name="_Toc22672746"/>
      <w:r>
        <w:lastRenderedPageBreak/>
        <w:t>Models</w:t>
      </w:r>
      <w:bookmarkEnd w:id="13"/>
    </w:p>
    <w:p w14:paraId="11604BFB" w14:textId="53EC5BB7" w:rsidR="00B901C1" w:rsidRDefault="00B149D9" w:rsidP="00B901C1">
      <w:pPr>
        <w:pStyle w:val="Heading3"/>
      </w:pPr>
      <w:bookmarkStart w:id="14" w:name="_Toc22672747"/>
      <w:r>
        <w:t>CountVectorizer</w:t>
      </w:r>
      <w:r w:rsidR="00125D34">
        <w:t xml:space="preserve"> - </w:t>
      </w:r>
      <w:r>
        <w:t xml:space="preserve">Vectorize </w:t>
      </w:r>
      <w:r w:rsidR="00873C6E">
        <w:t>Team</w:t>
      </w:r>
      <w:r>
        <w:t xml:space="preserve"> Text Documents</w:t>
      </w:r>
      <w:bookmarkEnd w:id="14"/>
    </w:p>
    <w:p w14:paraId="5902DA15" w14:textId="34B27A81" w:rsidR="00B149D9" w:rsidRPr="00C11C40" w:rsidRDefault="000C75AB" w:rsidP="00B149D9">
      <w:pPr>
        <w:pStyle w:val="VIBody"/>
        <w:rPr>
          <w:rFonts w:ascii="Arial" w:hAnsi="Arial"/>
          <w:lang w:val="en-US"/>
        </w:rPr>
      </w:pPr>
      <w:r w:rsidRPr="00C11C40">
        <w:rPr>
          <w:rFonts w:ascii="Arial" w:hAnsi="Arial"/>
          <w:lang w:val="en-US"/>
        </w:rPr>
        <w:t xml:space="preserve">Utilizing the python package </w:t>
      </w:r>
      <w:r w:rsidRPr="00C11C40">
        <w:rPr>
          <w:rFonts w:ascii="Arial" w:hAnsi="Arial"/>
          <w:b/>
          <w:bCs/>
          <w:lang w:val="en-US"/>
        </w:rPr>
        <w:t>sklearn.feature_extraction.text CountVectorizer</w:t>
      </w:r>
      <w:r w:rsidRPr="00C11C40">
        <w:rPr>
          <w:rFonts w:ascii="Arial" w:hAnsi="Arial"/>
          <w:lang w:val="en-US"/>
        </w:rPr>
        <w:t xml:space="preserve"> class, this model </w:t>
      </w:r>
      <w:r w:rsidR="005947B1" w:rsidRPr="00C11C40">
        <w:rPr>
          <w:rFonts w:ascii="Arial" w:hAnsi="Arial"/>
          <w:lang w:val="en-US"/>
        </w:rPr>
        <w:t xml:space="preserve">converts a collection of </w:t>
      </w:r>
      <w:r w:rsidR="00873C6E" w:rsidRPr="00C11C40">
        <w:rPr>
          <w:rFonts w:ascii="Arial" w:hAnsi="Arial"/>
          <w:lang w:val="en-US"/>
        </w:rPr>
        <w:t>team</w:t>
      </w:r>
      <w:r w:rsidR="005947B1" w:rsidRPr="00C11C40">
        <w:rPr>
          <w:rFonts w:ascii="Arial" w:hAnsi="Arial"/>
          <w:lang w:val="en-US"/>
        </w:rPr>
        <w:t xml:space="preserve"> text documents to a matrix of token counts. This implementation of CountVectorizer produces a sparse representation of the counts using scipy.sparse.coo_matrix.</w:t>
      </w:r>
    </w:p>
    <w:p w14:paraId="6C2C2A37" w14:textId="0380495B" w:rsidR="00B149D9" w:rsidRPr="00C11C40" w:rsidRDefault="005947B1" w:rsidP="00B149D9">
      <w:pPr>
        <w:pStyle w:val="VIBody"/>
        <w:rPr>
          <w:rFonts w:ascii="Arial" w:hAnsi="Arial"/>
          <w:color w:val="000000"/>
          <w:shd w:val="clear" w:color="auto" w:fill="FFFFFF"/>
        </w:rPr>
      </w:pPr>
      <w:r w:rsidRPr="00C11C40">
        <w:rPr>
          <w:rFonts w:ascii="Arial" w:hAnsi="Arial"/>
          <w:color w:val="000000"/>
          <w:shd w:val="clear" w:color="auto" w:fill="FFFFFF"/>
        </w:rPr>
        <w:t>In</w:t>
      </w:r>
      <w:r w:rsidR="00077616" w:rsidRPr="00C11C40">
        <w:rPr>
          <w:rFonts w:ascii="Arial" w:hAnsi="Arial"/>
          <w:color w:val="000000"/>
          <w:shd w:val="clear" w:color="auto" w:fill="FFFFFF"/>
        </w:rPr>
        <w:t>-</w:t>
      </w:r>
      <w:r w:rsidRPr="00C11C40">
        <w:rPr>
          <w:rFonts w:ascii="Arial" w:hAnsi="Arial"/>
          <w:color w:val="000000"/>
          <w:shd w:val="clear" w:color="auto" w:fill="FFFFFF"/>
        </w:rPr>
        <w:t xml:space="preserve">text mining, it is important to create the document-term matrix (DTM) of the corpus we are interested in. A DTM is basically a matrix, with documents designated by rows and words by columns, that the elements are the counts or the weights (usually by tf-idf). </w:t>
      </w:r>
      <w:r w:rsidR="00077616" w:rsidRPr="00C11C40">
        <w:rPr>
          <w:rFonts w:ascii="Arial" w:hAnsi="Arial"/>
          <w:color w:val="000000"/>
          <w:shd w:val="clear" w:color="auto" w:fill="FFFFFF"/>
        </w:rPr>
        <w:t>The s</w:t>
      </w:r>
      <w:r w:rsidRPr="00C11C40">
        <w:rPr>
          <w:rFonts w:ascii="Arial" w:hAnsi="Arial"/>
          <w:color w:val="000000"/>
          <w:shd w:val="clear" w:color="auto" w:fill="FFFFFF"/>
        </w:rPr>
        <w:t>ubsequent analysis is usually based creatively on DTM.</w:t>
      </w:r>
    </w:p>
    <w:p w14:paraId="3D0B670C" w14:textId="5644A9AD" w:rsidR="005947B1" w:rsidRPr="00C11C40" w:rsidRDefault="005947B1" w:rsidP="00B149D9">
      <w:pPr>
        <w:pStyle w:val="VIBody"/>
        <w:rPr>
          <w:rFonts w:ascii="Arial" w:hAnsi="Arial"/>
          <w:color w:val="000000"/>
          <w:shd w:val="clear" w:color="auto" w:fill="FFFFFF"/>
        </w:rPr>
      </w:pPr>
      <w:r w:rsidRPr="00C11C40">
        <w:rPr>
          <w:rFonts w:ascii="Arial" w:hAnsi="Arial"/>
          <w:color w:val="000000"/>
          <w:shd w:val="clear" w:color="auto" w:fill="FFFFFF"/>
        </w:rPr>
        <w:t>CountVectorizer supports counts of N-grams of words or consecutive characters. Once fitted, the vectorizer has built a dictionary of feature indices:</w:t>
      </w:r>
      <w:r w:rsidRPr="00C11C40">
        <w:rPr>
          <w:rFonts w:ascii="Arial" w:hAnsi="Arial"/>
          <w:color w:val="000000"/>
        </w:rPr>
        <w:br/>
      </w:r>
      <w:r w:rsidRPr="00C11C40">
        <w:rPr>
          <w:rFonts w:ascii="Arial" w:hAnsi="Arial"/>
          <w:color w:val="000000"/>
          <w:shd w:val="clear" w:color="auto" w:fill="FFFFFF"/>
        </w:rPr>
        <w:t>The index value of a word in the vocabulary is linked to its frequency in the whole training corpus.</w:t>
      </w:r>
    </w:p>
    <w:p w14:paraId="232E302F" w14:textId="3687063B" w:rsidR="00BC16C3" w:rsidRPr="00C11C40" w:rsidRDefault="00CB3700" w:rsidP="00B149D9">
      <w:pPr>
        <w:pStyle w:val="VIBody"/>
        <w:rPr>
          <w:rFonts w:ascii="Arial" w:hAnsi="Arial"/>
          <w:color w:val="000000"/>
          <w:shd w:val="clear" w:color="auto" w:fill="FFFFFF"/>
        </w:rPr>
      </w:pPr>
      <w:r w:rsidRPr="00C11C40">
        <w:rPr>
          <w:rFonts w:ascii="Arial" w:hAnsi="Arial"/>
          <w:color w:val="000000"/>
          <w:shd w:val="clear" w:color="auto" w:fill="FFFFFF"/>
        </w:rPr>
        <w:t>The data for th</w:t>
      </w:r>
      <w:r w:rsidR="0073770D" w:rsidRPr="00C11C40">
        <w:rPr>
          <w:rFonts w:ascii="Arial" w:hAnsi="Arial"/>
          <w:color w:val="000000"/>
          <w:shd w:val="clear" w:color="auto" w:fill="FFFFFF"/>
        </w:rPr>
        <w:t xml:space="preserve">ese </w:t>
      </w:r>
      <w:r w:rsidRPr="00C11C40">
        <w:rPr>
          <w:rFonts w:ascii="Arial" w:hAnsi="Arial"/>
          <w:color w:val="000000"/>
          <w:shd w:val="clear" w:color="auto" w:fill="FFFFFF"/>
        </w:rPr>
        <w:t>vectorization steps is</w:t>
      </w:r>
      <w:r w:rsidR="0073770D" w:rsidRPr="00C11C40">
        <w:rPr>
          <w:rFonts w:ascii="Arial" w:hAnsi="Arial"/>
          <w:color w:val="000000"/>
          <w:shd w:val="clear" w:color="auto" w:fill="FFFFFF"/>
        </w:rPr>
        <w:t xml:space="preserve"> retri</w:t>
      </w:r>
      <w:r w:rsidR="00765A87">
        <w:rPr>
          <w:rFonts w:ascii="Arial" w:hAnsi="Arial"/>
          <w:color w:val="000000"/>
          <w:shd w:val="clear" w:color="auto" w:fill="FFFFFF"/>
        </w:rPr>
        <w:t>e</w:t>
      </w:r>
      <w:r w:rsidR="0073770D" w:rsidRPr="00C11C40">
        <w:rPr>
          <w:rFonts w:ascii="Arial" w:hAnsi="Arial"/>
          <w:color w:val="000000"/>
          <w:shd w:val="clear" w:color="auto" w:fill="FFFFFF"/>
        </w:rPr>
        <w:t>ved by</w:t>
      </w:r>
      <w:r w:rsidRPr="00C11C40">
        <w:rPr>
          <w:rFonts w:ascii="Arial" w:hAnsi="Arial"/>
          <w:color w:val="000000"/>
          <w:shd w:val="clear" w:color="auto" w:fill="FFFFFF"/>
        </w:rPr>
        <w:t xml:space="preserve"> readin</w:t>
      </w:r>
      <w:r w:rsidR="0073770D" w:rsidRPr="00C11C40">
        <w:rPr>
          <w:rFonts w:ascii="Arial" w:hAnsi="Arial"/>
          <w:color w:val="000000"/>
          <w:shd w:val="clear" w:color="auto" w:fill="FFFFFF"/>
        </w:rPr>
        <w:t>g .txt files</w:t>
      </w:r>
      <w:r w:rsidRPr="00C11C40">
        <w:rPr>
          <w:rFonts w:ascii="Arial" w:hAnsi="Arial"/>
          <w:color w:val="000000"/>
          <w:shd w:val="clear" w:color="auto" w:fill="FFFFFF"/>
        </w:rPr>
        <w:t xml:space="preserve"> from a local file directory created during the prior cleaning process steps.</w:t>
      </w:r>
      <w:r w:rsidR="0073770D" w:rsidRPr="00C11C40">
        <w:rPr>
          <w:rFonts w:ascii="Arial" w:hAnsi="Arial"/>
          <w:color w:val="000000"/>
          <w:shd w:val="clear" w:color="auto" w:fill="FFFFFF"/>
        </w:rPr>
        <w:t xml:space="preserve"> Where ever input='filename' for vectorization parameter this collection of files is used.</w:t>
      </w:r>
    </w:p>
    <w:p w14:paraId="23AB7CED" w14:textId="45442C4D" w:rsidR="00CB3700" w:rsidRPr="00C11C40" w:rsidRDefault="00CB3700" w:rsidP="00CB3700">
      <w:pPr>
        <w:pStyle w:val="VIBody"/>
        <w:numPr>
          <w:ilvl w:val="0"/>
          <w:numId w:val="29"/>
        </w:numPr>
        <w:spacing w:before="0" w:after="0"/>
        <w:rPr>
          <w:rFonts w:ascii="Arial" w:hAnsi="Arial"/>
          <w:color w:val="000000"/>
          <w:shd w:val="clear" w:color="auto" w:fill="FFFFFF"/>
        </w:rPr>
      </w:pPr>
      <w:r w:rsidRPr="00C11C40">
        <w:rPr>
          <w:rFonts w:ascii="Arial" w:hAnsi="Arial"/>
          <w:color w:val="000000"/>
          <w:shd w:val="clear" w:color="auto" w:fill="FFFFFF"/>
        </w:rPr>
        <w:t>path=f'{corpusDir}/teams/v2/cleaned/</w:t>
      </w:r>
    </w:p>
    <w:p w14:paraId="1E937644" w14:textId="7506E57D" w:rsidR="00CB3700" w:rsidRPr="00C11C40" w:rsidRDefault="00CB3700" w:rsidP="00CB3700">
      <w:pPr>
        <w:pStyle w:val="VIBody"/>
        <w:numPr>
          <w:ilvl w:val="0"/>
          <w:numId w:val="29"/>
        </w:numPr>
        <w:spacing w:before="0" w:after="0"/>
        <w:rPr>
          <w:rFonts w:ascii="Arial" w:hAnsi="Arial"/>
          <w:color w:val="000000"/>
          <w:shd w:val="clear" w:color="auto" w:fill="FFFFFF"/>
        </w:rPr>
      </w:pPr>
      <w:r w:rsidRPr="00C11C40">
        <w:rPr>
          <w:rFonts w:ascii="Arial" w:hAnsi="Arial"/>
          <w:color w:val="000000"/>
          <w:shd w:val="clear" w:color="auto" w:fill="FFFFFF"/>
        </w:rPr>
        <w:t>A collection of 32 documents are retri</w:t>
      </w:r>
      <w:r w:rsidR="00765A87">
        <w:rPr>
          <w:rFonts w:ascii="Arial" w:hAnsi="Arial"/>
          <w:color w:val="000000"/>
          <w:shd w:val="clear" w:color="auto" w:fill="FFFFFF"/>
        </w:rPr>
        <w:t>e</w:t>
      </w:r>
      <w:r w:rsidRPr="00C11C40">
        <w:rPr>
          <w:rFonts w:ascii="Arial" w:hAnsi="Arial"/>
          <w:color w:val="000000"/>
          <w:shd w:val="clear" w:color="auto" w:fill="FFFFFF"/>
        </w:rPr>
        <w:t>ved containing media text specific to each team's performance.</w:t>
      </w:r>
    </w:p>
    <w:p w14:paraId="4901E6A6" w14:textId="68FA3735" w:rsidR="00C414ED" w:rsidRPr="00C11C40" w:rsidRDefault="00C414ED" w:rsidP="00C414ED">
      <w:pPr>
        <w:pStyle w:val="VIBody"/>
        <w:spacing w:before="0" w:after="0"/>
        <w:rPr>
          <w:rFonts w:ascii="Arial" w:hAnsi="Arial"/>
          <w:color w:val="000000"/>
          <w:shd w:val="clear" w:color="auto" w:fill="FFFFFF"/>
        </w:rPr>
      </w:pPr>
    </w:p>
    <w:p w14:paraId="6224E257" w14:textId="7E2A6CB0" w:rsidR="00C414ED" w:rsidRPr="00C11C40" w:rsidRDefault="00C414ED" w:rsidP="00C414ED">
      <w:pPr>
        <w:pStyle w:val="VIBody"/>
        <w:spacing w:before="0" w:after="0"/>
        <w:rPr>
          <w:rFonts w:ascii="Arial" w:hAnsi="Arial"/>
          <w:color w:val="000000"/>
          <w:shd w:val="clear" w:color="auto" w:fill="FFFFFF"/>
        </w:rPr>
      </w:pPr>
      <w:r w:rsidRPr="00C11C40">
        <w:rPr>
          <w:rFonts w:ascii="Arial" w:hAnsi="Arial"/>
          <w:color w:val="000000"/>
          <w:shd w:val="clear" w:color="auto" w:fill="FFFFFF"/>
        </w:rPr>
        <w:t xml:space="preserve">For this experiment unigram, bigram and trigram models were vectorized and saved to file for analysis and future additive modeling. </w:t>
      </w:r>
    </w:p>
    <w:p w14:paraId="3C989A58" w14:textId="4565E5EE" w:rsidR="00164F9A" w:rsidRPr="00C11C40" w:rsidRDefault="00164F9A" w:rsidP="00C414ED">
      <w:pPr>
        <w:pStyle w:val="VIBody"/>
        <w:spacing w:before="0" w:after="0"/>
        <w:rPr>
          <w:rFonts w:ascii="Arial" w:hAnsi="Arial"/>
          <w:color w:val="000000"/>
          <w:shd w:val="clear" w:color="auto" w:fill="FFFFFF"/>
        </w:rPr>
      </w:pPr>
    </w:p>
    <w:p w14:paraId="7132ABA2" w14:textId="249EE75F" w:rsidR="00164F9A" w:rsidRPr="00C11C40" w:rsidRDefault="00164F9A" w:rsidP="00C414ED">
      <w:pPr>
        <w:pStyle w:val="VIBody"/>
        <w:spacing w:before="0" w:after="0"/>
        <w:rPr>
          <w:rFonts w:ascii="Arial" w:hAnsi="Arial"/>
          <w:color w:val="000000"/>
          <w:shd w:val="clear" w:color="auto" w:fill="FFFFFF"/>
        </w:rPr>
      </w:pPr>
      <w:r w:rsidRPr="00C11C40">
        <w:rPr>
          <w:rFonts w:ascii="Arial" w:hAnsi="Arial"/>
          <w:spacing w:val="-1"/>
          <w:shd w:val="clear" w:color="auto" w:fill="FFFFFF"/>
        </w:rPr>
        <w:t>You can think of an N-gram as the sequence of N words, by that notion, a 2-gram (or bigram) is a two-word sequence of words like “please turn”, “turn your”, or ”your homework”, and a 3-gram (or trigram) is a three-word sequence of words like “please turn your”, or “turn your homework”. N-grams are used in building predictive language models based on models learned word sequencing.</w:t>
      </w:r>
    </w:p>
    <w:p w14:paraId="6C269B80" w14:textId="5889AFF8" w:rsidR="00BC16C3" w:rsidRDefault="00BC16C3" w:rsidP="00BC16C3">
      <w:pPr>
        <w:pStyle w:val="Heading40"/>
      </w:pPr>
      <w:r>
        <w:t>CountVectorizer Unigram Model</w:t>
      </w:r>
    </w:p>
    <w:p w14:paraId="73905430" w14:textId="2432E516" w:rsidR="00797487" w:rsidRPr="00C11C40" w:rsidRDefault="00C414ED" w:rsidP="00BC16C3">
      <w:r w:rsidRPr="00C11C40">
        <w:t>Unigrams are individual words in sequence from a sentence or document collection. This is the most common vectorization approach</w:t>
      </w:r>
    </w:p>
    <w:p w14:paraId="4F8B4DB0" w14:textId="3AED1D06" w:rsidR="00F8602B" w:rsidRPr="00C11C40" w:rsidRDefault="00F8602B" w:rsidP="00BC16C3"/>
    <w:p w14:paraId="357F4293" w14:textId="0D0BB3E6" w:rsidR="00F8602B" w:rsidRPr="00C11C40" w:rsidRDefault="00F8602B" w:rsidP="00BF7DF9">
      <w:pPr>
        <w:widowControl/>
        <w:shd w:val="clear" w:color="auto" w:fill="FFFFFF"/>
        <w:spacing w:line="240" w:lineRule="auto"/>
        <w:rPr>
          <w:rFonts w:cs="Arial"/>
        </w:rPr>
      </w:pPr>
      <w:r w:rsidRPr="00C11C40">
        <w:rPr>
          <w:rFonts w:cs="Arial"/>
        </w:rPr>
        <w:t xml:space="preserve">CountVectorizer has many parameters that influence the feature word output and ultimately the overall strength of the vocabulary being processed. Here are a few for reference future consideration: for a complete list, follow this </w:t>
      </w:r>
      <w:hyperlink r:id="rId17" w:anchor="sklearn.feature_extraction.text.CountVectorizer" w:history="1">
        <w:r w:rsidRPr="00C11C40">
          <w:rPr>
            <w:rStyle w:val="Hyperlink"/>
            <w:rFonts w:cs="Arial"/>
          </w:rPr>
          <w:t>link</w:t>
        </w:r>
      </w:hyperlink>
      <w:r w:rsidRPr="00C11C40">
        <w:rPr>
          <w:rFonts w:cs="Arial"/>
        </w:rPr>
        <w:t xml:space="preserve"> to the sklearn tutorial site.</w:t>
      </w:r>
    </w:p>
    <w:p w14:paraId="4E8C7233" w14:textId="19A0249D" w:rsidR="00CB3700" w:rsidRPr="0073770D" w:rsidRDefault="00797487" w:rsidP="0073770D">
      <w:pPr>
        <w:pStyle w:val="Heading5"/>
      </w:pPr>
      <w:r>
        <w:t>CountVectorizer Unigram Details</w:t>
      </w:r>
    </w:p>
    <w:p w14:paraId="1B78EBB0" w14:textId="682C789F" w:rsidR="00CB3700" w:rsidRPr="00C11C40" w:rsidRDefault="00CB3700" w:rsidP="00CB3700">
      <w:pPr>
        <w:widowControl/>
        <w:shd w:val="clear" w:color="auto" w:fill="FFFFFF"/>
        <w:spacing w:line="240" w:lineRule="auto"/>
        <w:rPr>
          <w:rFonts w:cs="Arial"/>
        </w:rPr>
      </w:pPr>
      <w:r w:rsidRPr="00C11C40">
        <w:rPr>
          <w:rFonts w:cs="Arial"/>
          <w:u w:val="single"/>
        </w:rPr>
        <w:t>CountVectorizer Unigram Parameters</w:t>
      </w:r>
      <w:r w:rsidRPr="00C11C40">
        <w:rPr>
          <w:rFonts w:cs="Arial"/>
        </w:rPr>
        <w:t>:</w:t>
      </w:r>
    </w:p>
    <w:p w14:paraId="08F67783" w14:textId="225E83BE" w:rsidR="00CB3700" w:rsidRPr="00C11C40" w:rsidRDefault="00CB3700" w:rsidP="00CB3700">
      <w:pPr>
        <w:widowControl/>
        <w:numPr>
          <w:ilvl w:val="0"/>
          <w:numId w:val="25"/>
        </w:numPr>
        <w:shd w:val="clear" w:color="auto" w:fill="FFFFFF"/>
        <w:spacing w:line="240" w:lineRule="auto"/>
        <w:rPr>
          <w:rFonts w:cs="Arial"/>
        </w:rPr>
      </w:pPr>
      <w:r w:rsidRPr="00C11C40">
        <w:rPr>
          <w:rFonts w:cs="Arial"/>
        </w:rPr>
        <w:t>input='filename'</w:t>
      </w:r>
    </w:p>
    <w:p w14:paraId="1EF0E5D2" w14:textId="73CAA254" w:rsidR="0073770D" w:rsidRPr="00C11C40" w:rsidRDefault="0073770D" w:rsidP="00CB3700">
      <w:pPr>
        <w:widowControl/>
        <w:numPr>
          <w:ilvl w:val="0"/>
          <w:numId w:val="25"/>
        </w:numPr>
        <w:shd w:val="clear" w:color="auto" w:fill="FFFFFF"/>
        <w:spacing w:line="240" w:lineRule="auto"/>
        <w:rPr>
          <w:rFonts w:cs="Arial"/>
        </w:rPr>
      </w:pPr>
      <w:r w:rsidRPr="00C11C40">
        <w:rPr>
          <w:rFonts w:cs="Arial"/>
        </w:rPr>
        <w:t>ngram_range=(1,1)</w:t>
      </w:r>
    </w:p>
    <w:p w14:paraId="72539562" w14:textId="77777777" w:rsidR="00CB3700" w:rsidRPr="00C11C40" w:rsidRDefault="00CB3700" w:rsidP="00CB3700">
      <w:pPr>
        <w:widowControl/>
        <w:numPr>
          <w:ilvl w:val="0"/>
          <w:numId w:val="25"/>
        </w:numPr>
        <w:shd w:val="clear" w:color="auto" w:fill="FFFFFF"/>
        <w:spacing w:line="240" w:lineRule="auto"/>
        <w:rPr>
          <w:rFonts w:cs="Arial"/>
        </w:rPr>
      </w:pPr>
      <w:r w:rsidRPr="00C11C40">
        <w:rPr>
          <w:rFonts w:cs="Arial"/>
        </w:rPr>
        <w:t>stop_words='english'</w:t>
      </w:r>
    </w:p>
    <w:p w14:paraId="0B96C4AB" w14:textId="68848241" w:rsidR="00CB3700" w:rsidRPr="00C11C40" w:rsidRDefault="00CB3700" w:rsidP="00CB3700">
      <w:pPr>
        <w:widowControl/>
        <w:numPr>
          <w:ilvl w:val="0"/>
          <w:numId w:val="25"/>
        </w:numPr>
        <w:shd w:val="clear" w:color="auto" w:fill="FFFFFF"/>
        <w:spacing w:line="240" w:lineRule="auto"/>
        <w:rPr>
          <w:rFonts w:cs="Arial"/>
        </w:rPr>
      </w:pPr>
      <w:r w:rsidRPr="00C11C40">
        <w:rPr>
          <w:rFonts w:cs="Arial"/>
        </w:rPr>
        <w:t>max_features=None</w:t>
      </w:r>
    </w:p>
    <w:p w14:paraId="3E85F664" w14:textId="14773B92" w:rsidR="0073770D" w:rsidRPr="00C11C40" w:rsidRDefault="0073770D" w:rsidP="00CB3700">
      <w:pPr>
        <w:widowControl/>
        <w:numPr>
          <w:ilvl w:val="0"/>
          <w:numId w:val="25"/>
        </w:numPr>
        <w:shd w:val="clear" w:color="auto" w:fill="FFFFFF"/>
        <w:spacing w:line="240" w:lineRule="auto"/>
        <w:rPr>
          <w:rFonts w:cs="Arial"/>
        </w:rPr>
      </w:pPr>
      <w:r w:rsidRPr="00C11C40">
        <w:rPr>
          <w:rFonts w:cs="Arial"/>
        </w:rPr>
        <w:t>max_df=1.0</w:t>
      </w:r>
    </w:p>
    <w:p w14:paraId="3D350337" w14:textId="1C368083" w:rsidR="0073770D" w:rsidRPr="00C11C40" w:rsidRDefault="0073770D" w:rsidP="00CB3700">
      <w:pPr>
        <w:widowControl/>
        <w:numPr>
          <w:ilvl w:val="0"/>
          <w:numId w:val="25"/>
        </w:numPr>
        <w:shd w:val="clear" w:color="auto" w:fill="FFFFFF"/>
        <w:spacing w:line="240" w:lineRule="auto"/>
        <w:rPr>
          <w:rFonts w:cs="Arial"/>
        </w:rPr>
      </w:pPr>
      <w:r w:rsidRPr="00C11C40">
        <w:rPr>
          <w:rFonts w:cs="Arial"/>
        </w:rPr>
        <w:t>min_df=1</w:t>
      </w:r>
    </w:p>
    <w:p w14:paraId="71ECE04D" w14:textId="47DDC86B" w:rsidR="0073770D" w:rsidRPr="00C11C40" w:rsidRDefault="0073770D" w:rsidP="00CB3700">
      <w:pPr>
        <w:widowControl/>
        <w:numPr>
          <w:ilvl w:val="0"/>
          <w:numId w:val="25"/>
        </w:numPr>
        <w:shd w:val="clear" w:color="auto" w:fill="FFFFFF"/>
        <w:spacing w:line="240" w:lineRule="auto"/>
        <w:rPr>
          <w:rFonts w:cs="Arial"/>
        </w:rPr>
      </w:pPr>
      <w:r w:rsidRPr="00C11C40">
        <w:rPr>
          <w:rFonts w:cs="Arial"/>
        </w:rPr>
        <w:t>analyzer=word</w:t>
      </w:r>
    </w:p>
    <w:p w14:paraId="01AC8DAE" w14:textId="53C408E7" w:rsidR="0062585E" w:rsidRPr="00C11C40" w:rsidRDefault="00087F61" w:rsidP="00797487">
      <w:pPr>
        <w:pStyle w:val="VIBody"/>
        <w:rPr>
          <w:rFonts w:ascii="Arial" w:hAnsi="Arial"/>
          <w:lang w:val="en-US"/>
        </w:rPr>
      </w:pPr>
      <w:r w:rsidRPr="00C11C40">
        <w:rPr>
          <w:rFonts w:ascii="Arial" w:hAnsi="Arial"/>
          <w:lang w:val="en-US"/>
        </w:rPr>
        <w:lastRenderedPageBreak/>
        <w:t>Both fit and transform methods were performed on this model.</w:t>
      </w:r>
    </w:p>
    <w:p w14:paraId="31907955" w14:textId="30AC9712" w:rsidR="00BC16C3" w:rsidRDefault="00797487" w:rsidP="00BC16C3">
      <w:pPr>
        <w:pStyle w:val="Heading5"/>
      </w:pPr>
      <w:r>
        <w:t>CountVectorizer Unigram Results</w:t>
      </w:r>
    </w:p>
    <w:p w14:paraId="762926F1" w14:textId="4D6BC317" w:rsidR="003A47AC" w:rsidRPr="00535ECD" w:rsidRDefault="003A47AC" w:rsidP="003A47AC">
      <w:pPr>
        <w:pStyle w:val="VIBody"/>
        <w:rPr>
          <w:rFonts w:ascii="Arial" w:hAnsi="Arial"/>
          <w:lang w:val="en-US"/>
        </w:rPr>
      </w:pPr>
      <w:r>
        <w:rPr>
          <w:rFonts w:ascii="Arial" w:hAnsi="Arial"/>
          <w:lang w:val="en-US"/>
        </w:rPr>
        <w:t xml:space="preserve">Unigram </w:t>
      </w:r>
      <w:r w:rsidRPr="00535ECD">
        <w:rPr>
          <w:rFonts w:ascii="Arial" w:hAnsi="Arial"/>
          <w:lang w:val="en-US"/>
        </w:rPr>
        <w:t>Document Term Matrix Dimensions</w:t>
      </w:r>
    </w:p>
    <w:tbl>
      <w:tblPr>
        <w:tblW w:w="0" w:type="auto"/>
        <w:tblBorders>
          <w:top w:val="single" w:sz="12" w:space="0" w:color="008000"/>
          <w:bottom w:val="single" w:sz="12" w:space="0" w:color="008000"/>
        </w:tblBorders>
        <w:tblLook w:val="04A0" w:firstRow="1" w:lastRow="0" w:firstColumn="1" w:lastColumn="0" w:noHBand="0" w:noVBand="1"/>
      </w:tblPr>
      <w:tblGrid>
        <w:gridCol w:w="756"/>
        <w:gridCol w:w="1134"/>
        <w:gridCol w:w="1917"/>
        <w:gridCol w:w="2387"/>
      </w:tblGrid>
      <w:tr w:rsidR="003A47AC" w:rsidRPr="008F22FD" w14:paraId="11960576" w14:textId="77777777" w:rsidTr="00ED6431">
        <w:tc>
          <w:tcPr>
            <w:tcW w:w="756" w:type="dxa"/>
            <w:tcBorders>
              <w:top w:val="single" w:sz="4" w:space="0" w:color="4472C4"/>
              <w:bottom w:val="single" w:sz="4" w:space="0" w:color="4472C4"/>
            </w:tcBorders>
            <w:shd w:val="clear" w:color="auto" w:fill="auto"/>
          </w:tcPr>
          <w:p w14:paraId="23C7D700" w14:textId="77777777" w:rsidR="003A47AC" w:rsidRPr="008F22FD" w:rsidRDefault="003A47AC" w:rsidP="00ED6431">
            <w:pPr>
              <w:pStyle w:val="VIBody"/>
              <w:widowControl w:val="0"/>
              <w:jc w:val="center"/>
              <w:rPr>
                <w:rFonts w:ascii="Arial" w:hAnsi="Arial"/>
                <w:sz w:val="18"/>
                <w:szCs w:val="18"/>
                <w:lang w:val="en-US"/>
              </w:rPr>
            </w:pPr>
            <w:r w:rsidRPr="008F22FD">
              <w:rPr>
                <w:rFonts w:ascii="Arial" w:hAnsi="Arial"/>
                <w:sz w:val="18"/>
                <w:szCs w:val="18"/>
                <w:lang w:val="en-US"/>
              </w:rPr>
              <w:t>Size</w:t>
            </w:r>
          </w:p>
        </w:tc>
        <w:tc>
          <w:tcPr>
            <w:tcW w:w="1134" w:type="dxa"/>
            <w:tcBorders>
              <w:top w:val="single" w:sz="4" w:space="0" w:color="4472C4"/>
              <w:bottom w:val="single" w:sz="4" w:space="0" w:color="4472C4"/>
            </w:tcBorders>
            <w:shd w:val="clear" w:color="auto" w:fill="auto"/>
          </w:tcPr>
          <w:p w14:paraId="448FE0C2" w14:textId="77777777" w:rsidR="003A47AC" w:rsidRPr="008F22FD" w:rsidRDefault="003A47AC" w:rsidP="00ED6431">
            <w:pPr>
              <w:pStyle w:val="VIBody"/>
              <w:widowControl w:val="0"/>
              <w:jc w:val="center"/>
              <w:rPr>
                <w:rFonts w:ascii="Arial" w:hAnsi="Arial"/>
                <w:sz w:val="18"/>
                <w:szCs w:val="18"/>
                <w:lang w:val="en-US"/>
              </w:rPr>
            </w:pPr>
            <w:r w:rsidRPr="008F22FD">
              <w:rPr>
                <w:rFonts w:ascii="Arial" w:hAnsi="Arial"/>
                <w:sz w:val="18"/>
                <w:szCs w:val="18"/>
                <w:lang w:val="en-US"/>
              </w:rPr>
              <w:t>Rows</w:t>
            </w:r>
          </w:p>
        </w:tc>
        <w:tc>
          <w:tcPr>
            <w:tcW w:w="1350" w:type="dxa"/>
            <w:tcBorders>
              <w:top w:val="single" w:sz="4" w:space="0" w:color="4472C4"/>
              <w:bottom w:val="single" w:sz="4" w:space="0" w:color="4472C4"/>
            </w:tcBorders>
            <w:shd w:val="clear" w:color="auto" w:fill="auto"/>
          </w:tcPr>
          <w:p w14:paraId="5EAE506F" w14:textId="79488237" w:rsidR="003A47AC" w:rsidRPr="008F22FD" w:rsidRDefault="003A47AC" w:rsidP="00ED6431">
            <w:pPr>
              <w:pStyle w:val="VIBody"/>
              <w:widowControl w:val="0"/>
              <w:jc w:val="center"/>
              <w:rPr>
                <w:rFonts w:ascii="Arial" w:hAnsi="Arial"/>
                <w:sz w:val="18"/>
                <w:szCs w:val="18"/>
                <w:lang w:val="en-US"/>
              </w:rPr>
            </w:pPr>
            <w:r w:rsidRPr="008F22FD">
              <w:rPr>
                <w:rFonts w:ascii="Arial" w:hAnsi="Arial"/>
                <w:sz w:val="18"/>
                <w:szCs w:val="18"/>
                <w:lang w:val="en-US"/>
              </w:rPr>
              <w:t>Columns</w:t>
            </w:r>
            <w:r w:rsidR="00B75E5E">
              <w:rPr>
                <w:rFonts w:ascii="Arial" w:hAnsi="Arial"/>
                <w:sz w:val="18"/>
                <w:szCs w:val="18"/>
                <w:lang w:val="en-US"/>
              </w:rPr>
              <w:t>(vocabulary)</w:t>
            </w:r>
          </w:p>
        </w:tc>
        <w:tc>
          <w:tcPr>
            <w:tcW w:w="1890" w:type="dxa"/>
            <w:tcBorders>
              <w:top w:val="single" w:sz="4" w:space="0" w:color="4472C4"/>
              <w:bottom w:val="single" w:sz="4" w:space="0" w:color="4472C4"/>
            </w:tcBorders>
            <w:shd w:val="clear" w:color="auto" w:fill="auto"/>
          </w:tcPr>
          <w:p w14:paraId="6050A9FC" w14:textId="77777777" w:rsidR="003A47AC" w:rsidRPr="008F22FD" w:rsidRDefault="003A47AC" w:rsidP="00ED6431">
            <w:pPr>
              <w:pStyle w:val="VIBody"/>
              <w:widowControl w:val="0"/>
              <w:jc w:val="center"/>
              <w:rPr>
                <w:rFonts w:ascii="Arial" w:hAnsi="Arial"/>
                <w:sz w:val="18"/>
                <w:szCs w:val="18"/>
                <w:lang w:val="en-US"/>
              </w:rPr>
            </w:pPr>
            <w:r w:rsidRPr="008F22FD">
              <w:rPr>
                <w:rFonts w:ascii="Arial" w:hAnsi="Arial"/>
                <w:sz w:val="18"/>
                <w:szCs w:val="18"/>
                <w:lang w:val="en-US"/>
              </w:rPr>
              <w:t>DataType</w:t>
            </w:r>
          </w:p>
        </w:tc>
      </w:tr>
      <w:tr w:rsidR="003A47AC" w:rsidRPr="008F22FD" w14:paraId="29A795D3" w14:textId="77777777" w:rsidTr="00ED6431">
        <w:tc>
          <w:tcPr>
            <w:tcW w:w="756" w:type="dxa"/>
            <w:tcBorders>
              <w:top w:val="single" w:sz="4" w:space="0" w:color="4472C4"/>
              <w:bottom w:val="single" w:sz="4" w:space="0" w:color="4472C4"/>
            </w:tcBorders>
            <w:shd w:val="clear" w:color="auto" w:fill="auto"/>
          </w:tcPr>
          <w:p w14:paraId="435C3C56" w14:textId="4D167852" w:rsidR="003A47AC" w:rsidRPr="008F22FD" w:rsidRDefault="003A47AC" w:rsidP="00ED6431">
            <w:pPr>
              <w:pStyle w:val="VIBody"/>
              <w:widowControl w:val="0"/>
              <w:jc w:val="center"/>
              <w:rPr>
                <w:rFonts w:ascii="Arial" w:hAnsi="Arial"/>
                <w:sz w:val="18"/>
                <w:szCs w:val="18"/>
                <w:lang w:val="en-US"/>
              </w:rPr>
            </w:pPr>
            <w:r>
              <w:rPr>
                <w:rFonts w:ascii="Arial" w:hAnsi="Arial"/>
                <w:sz w:val="18"/>
                <w:szCs w:val="18"/>
                <w:lang w:val="en-US"/>
              </w:rPr>
              <w:t>4963</w:t>
            </w:r>
          </w:p>
        </w:tc>
        <w:tc>
          <w:tcPr>
            <w:tcW w:w="1134" w:type="dxa"/>
            <w:tcBorders>
              <w:top w:val="single" w:sz="4" w:space="0" w:color="4472C4"/>
              <w:bottom w:val="single" w:sz="4" w:space="0" w:color="4472C4"/>
            </w:tcBorders>
            <w:shd w:val="clear" w:color="auto" w:fill="auto"/>
          </w:tcPr>
          <w:p w14:paraId="4483791F" w14:textId="60FC838F" w:rsidR="003A47AC" w:rsidRPr="008F22FD" w:rsidRDefault="003A47AC" w:rsidP="00ED6431">
            <w:pPr>
              <w:pStyle w:val="VIBody"/>
              <w:widowControl w:val="0"/>
              <w:jc w:val="center"/>
              <w:rPr>
                <w:rFonts w:ascii="Arial" w:hAnsi="Arial"/>
                <w:sz w:val="18"/>
                <w:szCs w:val="18"/>
                <w:lang w:val="en-US"/>
              </w:rPr>
            </w:pPr>
            <w:r>
              <w:rPr>
                <w:rFonts w:ascii="Arial" w:hAnsi="Arial"/>
                <w:sz w:val="18"/>
                <w:szCs w:val="18"/>
                <w:lang w:val="en-US"/>
              </w:rPr>
              <w:t>32</w:t>
            </w:r>
          </w:p>
        </w:tc>
        <w:tc>
          <w:tcPr>
            <w:tcW w:w="1350" w:type="dxa"/>
            <w:tcBorders>
              <w:top w:val="single" w:sz="4" w:space="0" w:color="4472C4"/>
              <w:bottom w:val="single" w:sz="4" w:space="0" w:color="4472C4"/>
            </w:tcBorders>
            <w:shd w:val="clear" w:color="auto" w:fill="auto"/>
          </w:tcPr>
          <w:p w14:paraId="02CA77DA" w14:textId="441568E4" w:rsidR="003A47AC" w:rsidRPr="008F22FD" w:rsidRDefault="003A47AC" w:rsidP="00ED6431">
            <w:pPr>
              <w:pStyle w:val="VIBody"/>
              <w:widowControl w:val="0"/>
              <w:jc w:val="center"/>
              <w:rPr>
                <w:rFonts w:ascii="Arial" w:hAnsi="Arial"/>
                <w:sz w:val="18"/>
                <w:szCs w:val="18"/>
                <w:lang w:val="en-US"/>
              </w:rPr>
            </w:pPr>
            <w:r>
              <w:rPr>
                <w:rFonts w:ascii="Arial" w:hAnsi="Arial"/>
                <w:sz w:val="18"/>
                <w:szCs w:val="18"/>
                <w:lang w:val="en-US"/>
              </w:rPr>
              <w:t>2113</w:t>
            </w:r>
          </w:p>
        </w:tc>
        <w:tc>
          <w:tcPr>
            <w:tcW w:w="1890" w:type="dxa"/>
            <w:tcBorders>
              <w:top w:val="single" w:sz="4" w:space="0" w:color="4472C4"/>
              <w:bottom w:val="single" w:sz="4" w:space="0" w:color="4472C4"/>
            </w:tcBorders>
            <w:shd w:val="clear" w:color="auto" w:fill="auto"/>
          </w:tcPr>
          <w:p w14:paraId="2C6494A7" w14:textId="77777777" w:rsidR="003A47AC" w:rsidRPr="008F22FD" w:rsidRDefault="003A47AC" w:rsidP="00ED6431">
            <w:pPr>
              <w:pStyle w:val="VIBody"/>
              <w:widowControl w:val="0"/>
              <w:jc w:val="center"/>
              <w:rPr>
                <w:rFonts w:ascii="Arial" w:hAnsi="Arial"/>
                <w:sz w:val="18"/>
                <w:szCs w:val="18"/>
                <w:lang w:val="en-US"/>
              </w:rPr>
            </w:pPr>
            <w:r w:rsidRPr="008F22FD">
              <w:rPr>
                <w:rFonts w:ascii="Arial" w:hAnsi="Arial"/>
                <w:sz w:val="18"/>
                <w:szCs w:val="18"/>
                <w:lang w:val="en-US"/>
              </w:rPr>
              <w:t>scipy.sparse.csr.csr_matrix</w:t>
            </w:r>
          </w:p>
        </w:tc>
      </w:tr>
    </w:tbl>
    <w:p w14:paraId="0346972D" w14:textId="46223BAA" w:rsidR="003A47AC" w:rsidRDefault="003A47AC" w:rsidP="00BC16C3"/>
    <w:p w14:paraId="1B8E4346" w14:textId="5C25820C" w:rsidR="003A47AC" w:rsidRPr="00D92924" w:rsidRDefault="003A47AC" w:rsidP="003A47AC">
      <w:pPr>
        <w:pStyle w:val="Heading3"/>
        <w:numPr>
          <w:ilvl w:val="0"/>
          <w:numId w:val="0"/>
        </w:numPr>
        <w:ind w:left="864" w:hanging="864"/>
        <w:rPr>
          <w:rFonts w:ascii="Arial" w:hAnsi="Arial" w:cs="Arial"/>
          <w:b w:val="0"/>
          <w:bCs/>
          <w:i w:val="0"/>
          <w:iCs/>
          <w:sz w:val="18"/>
          <w:szCs w:val="18"/>
        </w:rPr>
      </w:pPr>
      <w:bookmarkStart w:id="15" w:name="_Toc22672748"/>
      <w:r w:rsidRPr="00D92924">
        <w:rPr>
          <w:rFonts w:ascii="Arial" w:hAnsi="Arial" w:cs="Arial"/>
          <w:b w:val="0"/>
          <w:bCs/>
          <w:i w:val="0"/>
          <w:iCs/>
          <w:sz w:val="18"/>
          <w:szCs w:val="18"/>
        </w:rPr>
        <w:t xml:space="preserve">: </w:t>
      </w:r>
      <w:r>
        <w:rPr>
          <w:rFonts w:ascii="Arial" w:hAnsi="Arial" w:cs="Arial"/>
          <w:b w:val="0"/>
          <w:bCs/>
          <w:i w:val="0"/>
          <w:iCs/>
          <w:sz w:val="18"/>
          <w:szCs w:val="18"/>
        </w:rPr>
        <w:t>CountVector Unigram Spars Matrix Snippet</w:t>
      </w:r>
      <w:bookmarkEnd w:id="15"/>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3A47AC" w14:paraId="23526ADC" w14:textId="77777777" w:rsidTr="00ED6431">
        <w:tc>
          <w:tcPr>
            <w:tcW w:w="10008" w:type="dxa"/>
            <w:tcBorders>
              <w:top w:val="single" w:sz="4" w:space="0" w:color="4472C4"/>
              <w:bottom w:val="single" w:sz="4" w:space="0" w:color="4472C4"/>
            </w:tcBorders>
            <w:shd w:val="clear" w:color="auto" w:fill="auto"/>
          </w:tcPr>
          <w:p w14:paraId="506B3D70" w14:textId="0796F101" w:rsidR="003A47AC" w:rsidRDefault="003A47AC" w:rsidP="00ED6431">
            <w:pPr>
              <w:pStyle w:val="VIBody"/>
              <w:widowControl w:val="0"/>
              <w:spacing w:before="0" w:after="0"/>
              <w:rPr>
                <w:lang w:val="en-US"/>
              </w:rPr>
            </w:pPr>
            <w:r>
              <w:rPr>
                <w:noProof/>
              </w:rPr>
              <w:pict w14:anchorId="27CD08E8">
                <v:shape id="_x0000_s1058" type="#_x0000_t75" style="position:absolute;margin-left:-.15pt;margin-top:14.25pt;width:474.9pt;height:75.85pt;z-index:9;visibility:visible;mso-wrap-style:square;mso-position-horizontal-relative:margin;mso-position-vertical-relative:text">
                  <v:imagedata r:id="rId18" o:title=""/>
                  <w10:wrap type="square" anchorx="margin"/>
                </v:shape>
              </w:pict>
            </w:r>
          </w:p>
          <w:p w14:paraId="00C86835" w14:textId="1E140FF5" w:rsidR="003A47AC" w:rsidRPr="008F22FD" w:rsidRDefault="003A47AC" w:rsidP="00ED6431">
            <w:pPr>
              <w:pStyle w:val="VIBody"/>
              <w:widowControl w:val="0"/>
              <w:spacing w:before="0" w:after="0"/>
              <w:rPr>
                <w:lang w:val="en-US"/>
              </w:rPr>
            </w:pPr>
          </w:p>
        </w:tc>
      </w:tr>
    </w:tbl>
    <w:p w14:paraId="2A57C9F2" w14:textId="04EB0396" w:rsidR="003A47AC" w:rsidRDefault="003A47AC" w:rsidP="00BC16C3"/>
    <w:p w14:paraId="5996CE94" w14:textId="7F1EDDD5" w:rsidR="003A47AC" w:rsidRDefault="00150226" w:rsidP="003A47AC">
      <w:r>
        <w:t>Below is a sampling of the Unigram output file: Its format is one line per NFL Team. The first token in the line is the team name/text filename vectorization was performed on. It is then followed by the term and term frequency for each of the kept features.</w:t>
      </w:r>
      <w:r w:rsidR="00E67F37">
        <w:t xml:space="preserve"> The full output vector file can be found in the supplemental zip file under ./output/count</w:t>
      </w:r>
      <w:r w:rsidR="00E67F37" w:rsidRPr="00E67F37">
        <w:t>_unigram_feature_vector_tf.txt</w:t>
      </w:r>
    </w:p>
    <w:p w14:paraId="097FD750" w14:textId="2FE6AE33" w:rsidR="003A47AC" w:rsidRPr="00D92924" w:rsidRDefault="003A47AC" w:rsidP="003A47AC">
      <w:pPr>
        <w:pStyle w:val="Heading3"/>
        <w:numPr>
          <w:ilvl w:val="0"/>
          <w:numId w:val="0"/>
        </w:numPr>
        <w:ind w:left="864" w:hanging="864"/>
        <w:rPr>
          <w:rFonts w:ascii="Arial" w:hAnsi="Arial" w:cs="Arial"/>
          <w:b w:val="0"/>
          <w:bCs/>
          <w:i w:val="0"/>
          <w:iCs/>
          <w:sz w:val="18"/>
          <w:szCs w:val="18"/>
        </w:rPr>
      </w:pPr>
      <w:bookmarkStart w:id="16" w:name="_Toc22672749"/>
      <w:r w:rsidRPr="00D92924">
        <w:rPr>
          <w:rFonts w:ascii="Arial" w:hAnsi="Arial" w:cs="Arial"/>
          <w:b w:val="0"/>
          <w:bCs/>
          <w:i w:val="0"/>
          <w:iCs/>
          <w:sz w:val="18"/>
          <w:szCs w:val="18"/>
        </w:rPr>
        <w:t xml:space="preserve">: </w:t>
      </w:r>
      <w:r>
        <w:rPr>
          <w:rFonts w:ascii="Arial" w:hAnsi="Arial" w:cs="Arial"/>
          <w:b w:val="0"/>
          <w:bCs/>
          <w:i w:val="0"/>
          <w:iCs/>
          <w:sz w:val="18"/>
          <w:szCs w:val="18"/>
        </w:rPr>
        <w:t>CountVector Unigram Feature Vector Output Example</w:t>
      </w:r>
      <w:r w:rsidR="00150226">
        <w:rPr>
          <w:rFonts w:ascii="Arial" w:hAnsi="Arial" w:cs="Arial"/>
          <w:b w:val="0"/>
          <w:bCs/>
          <w:i w:val="0"/>
          <w:iCs/>
          <w:sz w:val="18"/>
          <w:szCs w:val="18"/>
        </w:rPr>
        <w:t xml:space="preserve"> - single line for each of the NFL Teams -</w:t>
      </w:r>
      <w:bookmarkEnd w:id="16"/>
      <w:r w:rsidR="00150226">
        <w:rPr>
          <w:rFonts w:ascii="Arial" w:hAnsi="Arial" w:cs="Arial"/>
          <w:b w:val="0"/>
          <w:bCs/>
          <w:i w:val="0"/>
          <w:iCs/>
          <w:sz w:val="18"/>
          <w:szCs w:val="18"/>
        </w:rPr>
        <w:t xml:space="preserve"> </w:t>
      </w:r>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3A47AC" w14:paraId="40845698" w14:textId="77777777" w:rsidTr="00ED6431">
        <w:tc>
          <w:tcPr>
            <w:tcW w:w="10008" w:type="dxa"/>
            <w:tcBorders>
              <w:top w:val="single" w:sz="4" w:space="0" w:color="4472C4"/>
              <w:bottom w:val="single" w:sz="4" w:space="0" w:color="4472C4"/>
            </w:tcBorders>
            <w:shd w:val="clear" w:color="auto" w:fill="auto"/>
          </w:tcPr>
          <w:p w14:paraId="641AB146" w14:textId="3FB5A35C" w:rsidR="003A47AC" w:rsidRPr="00150226" w:rsidRDefault="00150226" w:rsidP="00ED6431">
            <w:pPr>
              <w:pStyle w:val="VIBody"/>
              <w:widowControl w:val="0"/>
              <w:spacing w:before="0" w:after="0"/>
              <w:rPr>
                <w:rFonts w:ascii="Arial" w:hAnsi="Arial"/>
                <w:sz w:val="16"/>
                <w:szCs w:val="16"/>
                <w:lang w:val="en-US"/>
              </w:rPr>
            </w:pPr>
            <w:r w:rsidRPr="00150226">
              <w:rPr>
                <w:rFonts w:ascii="Arial" w:hAnsi="Arial"/>
                <w:color w:val="FF0000"/>
                <w:sz w:val="16"/>
                <w:szCs w:val="16"/>
                <w:lang w:val="en-US"/>
              </w:rPr>
              <w:t>new_york_jets_nfl_team_text.txt</w:t>
            </w:r>
            <w:r w:rsidRPr="00150226">
              <w:rPr>
                <w:rFonts w:ascii="Arial" w:hAnsi="Arial"/>
                <w:sz w:val="16"/>
                <w:szCs w:val="16"/>
                <w:lang w:val="en-US"/>
              </w:rPr>
              <w:t xml:space="preserve"> </w:t>
            </w:r>
            <w:r w:rsidRPr="00D0158E">
              <w:rPr>
                <w:rFonts w:ascii="Arial" w:hAnsi="Arial"/>
                <w:color w:val="4472C4"/>
                <w:sz w:val="16"/>
                <w:szCs w:val="16"/>
                <w:lang w:val="en-US"/>
              </w:rPr>
              <w:t>able</w:t>
            </w:r>
            <w:r w:rsidRPr="00150226">
              <w:rPr>
                <w:rFonts w:ascii="Arial" w:hAnsi="Arial"/>
                <w:sz w:val="16"/>
                <w:szCs w:val="16"/>
                <w:lang w:val="en-US"/>
              </w:rPr>
              <w:t xml:space="preserve"> </w:t>
            </w:r>
            <w:r w:rsidRPr="00D0158E">
              <w:rPr>
                <w:rFonts w:ascii="Arial" w:hAnsi="Arial"/>
                <w:color w:val="ED7D31"/>
                <w:sz w:val="16"/>
                <w:szCs w:val="16"/>
                <w:lang w:val="en-US"/>
              </w:rPr>
              <w:t>2</w:t>
            </w:r>
            <w:r w:rsidRPr="00150226">
              <w:rPr>
                <w:rFonts w:ascii="Arial" w:hAnsi="Arial"/>
                <w:sz w:val="16"/>
                <w:szCs w:val="16"/>
                <w:lang w:val="en-US"/>
              </w:rPr>
              <w:t xml:space="preserve"> adds 1 afc 4 agency 1 air 1 allows 1 anderson 1 ball 2 bell 3 berth 2 best 2 better 2 big 1 biggest 1 bowl 2 breakout 2 buster 1 campaign 2 card 2 centerpieces 1 certainly 4 cj 1 comes 3 contract 1 core 1 crowder 1 darnold 3 dead 2 defense 1 direction 2 earn 2 east 4 ended 1 england 2 enunwa 1 especially 1 face 1 favorites 2 finish 2 finishing 4 fit 1 form 2 free 1 fruition 2 gives 1 going 3 good 1 ground 1 guaranteed 1 happened 2 huge 2 hurting 1 jets 16 league 1 leap 2 leveon 1 like 2 likely 4 linebacker 1 losing 1 lot 1 main 1 make 2 mean 2 middle 1 million 1 money 1 mosely 2 near 2 needs 1 new 3 nt 1 numbers 1 offense 1 offer 2 offering 1 offseason 1 options 1 patriots 2 picked 4 pieces 1 players 2 playoffs 2 point 1 poses 1 postseason 2 predicted 2 presence 1 pressure 1 putting 1 qualified 2 ravens 1 receiver 3 relationship 1 running 1 said 2 season 3 seasons 1 second 4 sides 3 sign 1 signed 1 signing 1 similar 1 simply 2 skrine 1 slated 2 slightly 2 spending 1 spot 2 starters 1 steelers 2 step 2 stranger 2 suiting 1 super 2 supposed 1 taken 1 takes 2 talent 1 team 2 teams 2 thing 1 things 2 threat 1 time 2 turning 1 uniform 1 usually 1 wide 2 wild 2 win 3 working 1 years 2</w:t>
            </w:r>
          </w:p>
          <w:p w14:paraId="605F3BC1" w14:textId="77777777" w:rsidR="003A47AC" w:rsidRPr="00150226" w:rsidRDefault="003A47AC" w:rsidP="00ED6431">
            <w:pPr>
              <w:pStyle w:val="VIBody"/>
              <w:widowControl w:val="0"/>
              <w:spacing w:before="0" w:after="0"/>
              <w:rPr>
                <w:rFonts w:ascii="Arial" w:hAnsi="Arial"/>
                <w:sz w:val="16"/>
                <w:szCs w:val="16"/>
                <w:lang w:val="en-US"/>
              </w:rPr>
            </w:pPr>
          </w:p>
        </w:tc>
      </w:tr>
    </w:tbl>
    <w:p w14:paraId="76FC5D04" w14:textId="77777777" w:rsidR="003A47AC" w:rsidRDefault="003A47AC" w:rsidP="00BC16C3"/>
    <w:p w14:paraId="73AFC7D6" w14:textId="1C5C3B12" w:rsidR="00BC16C3" w:rsidRDefault="00BC16C3" w:rsidP="00BC16C3">
      <w:pPr>
        <w:pStyle w:val="Heading40"/>
      </w:pPr>
      <w:r>
        <w:t>CountVectorizer Bigram Model</w:t>
      </w:r>
    </w:p>
    <w:p w14:paraId="27D71040" w14:textId="5A33714A" w:rsidR="00797487" w:rsidRDefault="00797487" w:rsidP="00797487">
      <w:pPr>
        <w:pStyle w:val="Heading5"/>
      </w:pPr>
      <w:r>
        <w:t>CountVectorizer Bigram Details</w:t>
      </w:r>
    </w:p>
    <w:p w14:paraId="655D9757" w14:textId="77777777" w:rsidR="003D77B8" w:rsidRPr="00C11C40" w:rsidRDefault="003D77B8" w:rsidP="003D77B8">
      <w:pPr>
        <w:widowControl/>
        <w:shd w:val="clear" w:color="auto" w:fill="FFFFFF"/>
        <w:spacing w:line="240" w:lineRule="auto"/>
        <w:rPr>
          <w:rFonts w:cs="Arial"/>
        </w:rPr>
      </w:pPr>
      <w:r w:rsidRPr="00C11C40">
        <w:rPr>
          <w:rFonts w:cs="Arial"/>
          <w:u w:val="single"/>
        </w:rPr>
        <w:t>CountVectorizer Bigram Parameters</w:t>
      </w:r>
      <w:r w:rsidRPr="00C11C40">
        <w:rPr>
          <w:rFonts w:cs="Arial"/>
        </w:rPr>
        <w:t>:</w:t>
      </w:r>
    </w:p>
    <w:p w14:paraId="5283CA22" w14:textId="77777777" w:rsidR="003D77B8" w:rsidRPr="00C11C40" w:rsidRDefault="003D77B8" w:rsidP="003D77B8">
      <w:pPr>
        <w:widowControl/>
        <w:numPr>
          <w:ilvl w:val="0"/>
          <w:numId w:val="25"/>
        </w:numPr>
        <w:shd w:val="clear" w:color="auto" w:fill="FFFFFF"/>
        <w:spacing w:line="240" w:lineRule="auto"/>
        <w:rPr>
          <w:rFonts w:cs="Arial"/>
        </w:rPr>
      </w:pPr>
      <w:r w:rsidRPr="00C11C40">
        <w:rPr>
          <w:rFonts w:cs="Arial"/>
        </w:rPr>
        <w:t>input='filename'</w:t>
      </w:r>
    </w:p>
    <w:p w14:paraId="24EE58EA" w14:textId="77777777" w:rsidR="003D77B8" w:rsidRPr="00C11C40" w:rsidRDefault="003D77B8" w:rsidP="003D77B8">
      <w:pPr>
        <w:widowControl/>
        <w:numPr>
          <w:ilvl w:val="0"/>
          <w:numId w:val="25"/>
        </w:numPr>
        <w:shd w:val="clear" w:color="auto" w:fill="FFFFFF"/>
        <w:spacing w:line="240" w:lineRule="auto"/>
        <w:rPr>
          <w:rFonts w:cs="Arial"/>
        </w:rPr>
      </w:pPr>
      <w:r w:rsidRPr="00C11C40">
        <w:rPr>
          <w:rFonts w:cs="Arial"/>
        </w:rPr>
        <w:t>ngram_range=(1,2)</w:t>
      </w:r>
    </w:p>
    <w:p w14:paraId="66D5C553" w14:textId="77777777" w:rsidR="003D77B8" w:rsidRPr="00C11C40" w:rsidRDefault="003D77B8" w:rsidP="003D77B8">
      <w:pPr>
        <w:widowControl/>
        <w:numPr>
          <w:ilvl w:val="0"/>
          <w:numId w:val="25"/>
        </w:numPr>
        <w:shd w:val="clear" w:color="auto" w:fill="FFFFFF"/>
        <w:spacing w:line="240" w:lineRule="auto"/>
        <w:rPr>
          <w:rFonts w:cs="Arial"/>
        </w:rPr>
      </w:pPr>
      <w:r w:rsidRPr="00C11C40">
        <w:rPr>
          <w:rFonts w:cs="Arial"/>
        </w:rPr>
        <w:t>stop_words='english'</w:t>
      </w:r>
    </w:p>
    <w:p w14:paraId="31FFE376" w14:textId="77777777" w:rsidR="003D77B8" w:rsidRPr="00C11C40" w:rsidRDefault="003D77B8" w:rsidP="003D77B8">
      <w:pPr>
        <w:widowControl/>
        <w:numPr>
          <w:ilvl w:val="0"/>
          <w:numId w:val="25"/>
        </w:numPr>
        <w:shd w:val="clear" w:color="auto" w:fill="FFFFFF"/>
        <w:spacing w:line="240" w:lineRule="auto"/>
        <w:rPr>
          <w:rFonts w:cs="Arial"/>
        </w:rPr>
      </w:pPr>
      <w:r w:rsidRPr="00C11C40">
        <w:rPr>
          <w:rFonts w:cs="Arial"/>
        </w:rPr>
        <w:t>max_features=None</w:t>
      </w:r>
    </w:p>
    <w:p w14:paraId="40C5E555" w14:textId="77777777" w:rsidR="003D77B8" w:rsidRPr="00C11C40" w:rsidRDefault="003D77B8" w:rsidP="003D77B8">
      <w:pPr>
        <w:widowControl/>
        <w:numPr>
          <w:ilvl w:val="0"/>
          <w:numId w:val="25"/>
        </w:numPr>
        <w:shd w:val="clear" w:color="auto" w:fill="FFFFFF"/>
        <w:spacing w:line="240" w:lineRule="auto"/>
        <w:rPr>
          <w:rFonts w:cs="Arial"/>
        </w:rPr>
      </w:pPr>
      <w:r w:rsidRPr="00C11C40">
        <w:rPr>
          <w:rFonts w:cs="Arial"/>
        </w:rPr>
        <w:t>max_df=1.0</w:t>
      </w:r>
    </w:p>
    <w:p w14:paraId="02FBC1F4" w14:textId="77777777" w:rsidR="003D77B8" w:rsidRPr="00C11C40" w:rsidRDefault="003D77B8" w:rsidP="003D77B8">
      <w:pPr>
        <w:widowControl/>
        <w:numPr>
          <w:ilvl w:val="0"/>
          <w:numId w:val="25"/>
        </w:numPr>
        <w:shd w:val="clear" w:color="auto" w:fill="FFFFFF"/>
        <w:spacing w:line="240" w:lineRule="auto"/>
        <w:rPr>
          <w:rFonts w:cs="Arial"/>
        </w:rPr>
      </w:pPr>
      <w:r w:rsidRPr="00C11C40">
        <w:rPr>
          <w:rFonts w:cs="Arial"/>
        </w:rPr>
        <w:lastRenderedPageBreak/>
        <w:t>min_df=1</w:t>
      </w:r>
    </w:p>
    <w:p w14:paraId="0F4C597A" w14:textId="77777777" w:rsidR="003D77B8" w:rsidRPr="00C11C40" w:rsidRDefault="003D77B8" w:rsidP="003D77B8">
      <w:pPr>
        <w:widowControl/>
        <w:numPr>
          <w:ilvl w:val="0"/>
          <w:numId w:val="25"/>
        </w:numPr>
        <w:shd w:val="clear" w:color="auto" w:fill="FFFFFF"/>
        <w:spacing w:line="240" w:lineRule="auto"/>
        <w:rPr>
          <w:rFonts w:cs="Arial"/>
        </w:rPr>
      </w:pPr>
      <w:r w:rsidRPr="00C11C40">
        <w:rPr>
          <w:rFonts w:cs="Arial"/>
        </w:rPr>
        <w:t>analyzer=word</w:t>
      </w:r>
    </w:p>
    <w:p w14:paraId="426CCB63" w14:textId="77777777" w:rsidR="003553A8" w:rsidRPr="00C11C40" w:rsidRDefault="003553A8" w:rsidP="003553A8">
      <w:pPr>
        <w:rPr>
          <w:rFonts w:cs="Arial"/>
        </w:rPr>
      </w:pPr>
    </w:p>
    <w:p w14:paraId="028E1AB9" w14:textId="37286C20" w:rsidR="00797487" w:rsidRPr="00C11C40" w:rsidRDefault="003553A8" w:rsidP="001D7B00">
      <w:r w:rsidRPr="00C11C40">
        <w:rPr>
          <w:rFonts w:cs="Arial"/>
        </w:rPr>
        <w:t>Both fit and transform methods were performed on this model</w:t>
      </w:r>
      <w:r w:rsidR="0000045B" w:rsidRPr="00C11C40">
        <w:rPr>
          <w:rFonts w:cs="Arial"/>
        </w:rPr>
        <w:t>.</w:t>
      </w:r>
    </w:p>
    <w:p w14:paraId="4B8DEDD5" w14:textId="49F6C41B" w:rsidR="00797487" w:rsidRPr="00797487" w:rsidRDefault="00797487" w:rsidP="00797487">
      <w:pPr>
        <w:pStyle w:val="Heading5"/>
      </w:pPr>
      <w:r>
        <w:t>CountVectorizer Bigram Results</w:t>
      </w:r>
    </w:p>
    <w:p w14:paraId="7048C134" w14:textId="6219555F" w:rsidR="000520D8" w:rsidRPr="00535ECD" w:rsidRDefault="000520D8" w:rsidP="000520D8">
      <w:pPr>
        <w:pStyle w:val="VIBody"/>
        <w:rPr>
          <w:rFonts w:ascii="Arial" w:hAnsi="Arial"/>
          <w:lang w:val="en-US"/>
        </w:rPr>
      </w:pPr>
      <w:r>
        <w:rPr>
          <w:rFonts w:ascii="Arial" w:hAnsi="Arial"/>
          <w:lang w:val="en-US"/>
        </w:rPr>
        <w:t xml:space="preserve">Bigram </w:t>
      </w:r>
      <w:r w:rsidRPr="00535ECD">
        <w:rPr>
          <w:rFonts w:ascii="Arial" w:hAnsi="Arial"/>
          <w:lang w:val="en-US"/>
        </w:rPr>
        <w:t>Document Term Matrix Dimensions</w:t>
      </w:r>
    </w:p>
    <w:tbl>
      <w:tblPr>
        <w:tblW w:w="0" w:type="auto"/>
        <w:tblBorders>
          <w:top w:val="single" w:sz="12" w:space="0" w:color="008000"/>
          <w:bottom w:val="single" w:sz="12" w:space="0" w:color="008000"/>
        </w:tblBorders>
        <w:tblLook w:val="04A0" w:firstRow="1" w:lastRow="0" w:firstColumn="1" w:lastColumn="0" w:noHBand="0" w:noVBand="1"/>
      </w:tblPr>
      <w:tblGrid>
        <w:gridCol w:w="756"/>
        <w:gridCol w:w="1134"/>
        <w:gridCol w:w="1917"/>
        <w:gridCol w:w="2387"/>
      </w:tblGrid>
      <w:tr w:rsidR="000520D8" w:rsidRPr="008F22FD" w14:paraId="0A7531E0" w14:textId="77777777" w:rsidTr="00ED6431">
        <w:tc>
          <w:tcPr>
            <w:tcW w:w="756" w:type="dxa"/>
            <w:tcBorders>
              <w:top w:val="single" w:sz="4" w:space="0" w:color="4472C4"/>
              <w:bottom w:val="single" w:sz="4" w:space="0" w:color="4472C4"/>
            </w:tcBorders>
            <w:shd w:val="clear" w:color="auto" w:fill="auto"/>
          </w:tcPr>
          <w:p w14:paraId="3228CE8B" w14:textId="77777777" w:rsidR="000520D8" w:rsidRPr="008F22FD" w:rsidRDefault="000520D8" w:rsidP="00ED6431">
            <w:pPr>
              <w:pStyle w:val="VIBody"/>
              <w:widowControl w:val="0"/>
              <w:jc w:val="center"/>
              <w:rPr>
                <w:rFonts w:ascii="Arial" w:hAnsi="Arial"/>
                <w:sz w:val="18"/>
                <w:szCs w:val="18"/>
                <w:lang w:val="en-US"/>
              </w:rPr>
            </w:pPr>
            <w:r w:rsidRPr="008F22FD">
              <w:rPr>
                <w:rFonts w:ascii="Arial" w:hAnsi="Arial"/>
                <w:sz w:val="18"/>
                <w:szCs w:val="18"/>
                <w:lang w:val="en-US"/>
              </w:rPr>
              <w:t>Size</w:t>
            </w:r>
          </w:p>
        </w:tc>
        <w:tc>
          <w:tcPr>
            <w:tcW w:w="1134" w:type="dxa"/>
            <w:tcBorders>
              <w:top w:val="single" w:sz="4" w:space="0" w:color="4472C4"/>
              <w:bottom w:val="single" w:sz="4" w:space="0" w:color="4472C4"/>
            </w:tcBorders>
            <w:shd w:val="clear" w:color="auto" w:fill="auto"/>
          </w:tcPr>
          <w:p w14:paraId="62887EA4" w14:textId="77777777" w:rsidR="000520D8" w:rsidRPr="008F22FD" w:rsidRDefault="000520D8" w:rsidP="00ED6431">
            <w:pPr>
              <w:pStyle w:val="VIBody"/>
              <w:widowControl w:val="0"/>
              <w:jc w:val="center"/>
              <w:rPr>
                <w:rFonts w:ascii="Arial" w:hAnsi="Arial"/>
                <w:sz w:val="18"/>
                <w:szCs w:val="18"/>
                <w:lang w:val="en-US"/>
              </w:rPr>
            </w:pPr>
            <w:r w:rsidRPr="008F22FD">
              <w:rPr>
                <w:rFonts w:ascii="Arial" w:hAnsi="Arial"/>
                <w:sz w:val="18"/>
                <w:szCs w:val="18"/>
                <w:lang w:val="en-US"/>
              </w:rPr>
              <w:t>Rows</w:t>
            </w:r>
          </w:p>
        </w:tc>
        <w:tc>
          <w:tcPr>
            <w:tcW w:w="1350" w:type="dxa"/>
            <w:tcBorders>
              <w:top w:val="single" w:sz="4" w:space="0" w:color="4472C4"/>
              <w:bottom w:val="single" w:sz="4" w:space="0" w:color="4472C4"/>
            </w:tcBorders>
            <w:shd w:val="clear" w:color="auto" w:fill="auto"/>
          </w:tcPr>
          <w:p w14:paraId="296F32BF" w14:textId="77777777" w:rsidR="000520D8" w:rsidRPr="008F22FD" w:rsidRDefault="000520D8" w:rsidP="00ED6431">
            <w:pPr>
              <w:pStyle w:val="VIBody"/>
              <w:widowControl w:val="0"/>
              <w:jc w:val="center"/>
              <w:rPr>
                <w:rFonts w:ascii="Arial" w:hAnsi="Arial"/>
                <w:sz w:val="18"/>
                <w:szCs w:val="18"/>
                <w:lang w:val="en-US"/>
              </w:rPr>
            </w:pPr>
            <w:r w:rsidRPr="008F22FD">
              <w:rPr>
                <w:rFonts w:ascii="Arial" w:hAnsi="Arial"/>
                <w:sz w:val="18"/>
                <w:szCs w:val="18"/>
                <w:lang w:val="en-US"/>
              </w:rPr>
              <w:t>Columns</w:t>
            </w:r>
            <w:r>
              <w:rPr>
                <w:rFonts w:ascii="Arial" w:hAnsi="Arial"/>
                <w:sz w:val="18"/>
                <w:szCs w:val="18"/>
                <w:lang w:val="en-US"/>
              </w:rPr>
              <w:t>(vocabulary)</w:t>
            </w:r>
          </w:p>
        </w:tc>
        <w:tc>
          <w:tcPr>
            <w:tcW w:w="1890" w:type="dxa"/>
            <w:tcBorders>
              <w:top w:val="single" w:sz="4" w:space="0" w:color="4472C4"/>
              <w:bottom w:val="single" w:sz="4" w:space="0" w:color="4472C4"/>
            </w:tcBorders>
            <w:shd w:val="clear" w:color="auto" w:fill="auto"/>
          </w:tcPr>
          <w:p w14:paraId="29FA82B5" w14:textId="77777777" w:rsidR="000520D8" w:rsidRPr="008F22FD" w:rsidRDefault="000520D8" w:rsidP="00ED6431">
            <w:pPr>
              <w:pStyle w:val="VIBody"/>
              <w:widowControl w:val="0"/>
              <w:jc w:val="center"/>
              <w:rPr>
                <w:rFonts w:ascii="Arial" w:hAnsi="Arial"/>
                <w:sz w:val="18"/>
                <w:szCs w:val="18"/>
                <w:lang w:val="en-US"/>
              </w:rPr>
            </w:pPr>
            <w:r w:rsidRPr="008F22FD">
              <w:rPr>
                <w:rFonts w:ascii="Arial" w:hAnsi="Arial"/>
                <w:sz w:val="18"/>
                <w:szCs w:val="18"/>
                <w:lang w:val="en-US"/>
              </w:rPr>
              <w:t>DataType</w:t>
            </w:r>
          </w:p>
        </w:tc>
      </w:tr>
      <w:tr w:rsidR="000520D8" w:rsidRPr="008F22FD" w14:paraId="45E055E0" w14:textId="77777777" w:rsidTr="00ED6431">
        <w:tc>
          <w:tcPr>
            <w:tcW w:w="756" w:type="dxa"/>
            <w:tcBorders>
              <w:top w:val="single" w:sz="4" w:space="0" w:color="4472C4"/>
              <w:bottom w:val="single" w:sz="4" w:space="0" w:color="4472C4"/>
            </w:tcBorders>
            <w:shd w:val="clear" w:color="auto" w:fill="auto"/>
          </w:tcPr>
          <w:p w14:paraId="4D0702DD" w14:textId="3DBC042D" w:rsidR="000520D8" w:rsidRPr="008F22FD" w:rsidRDefault="000520D8" w:rsidP="00ED6431">
            <w:pPr>
              <w:pStyle w:val="VIBody"/>
              <w:widowControl w:val="0"/>
              <w:jc w:val="center"/>
              <w:rPr>
                <w:rFonts w:ascii="Arial" w:hAnsi="Arial"/>
                <w:sz w:val="18"/>
                <w:szCs w:val="18"/>
                <w:lang w:val="en-US"/>
              </w:rPr>
            </w:pPr>
            <w:r>
              <w:rPr>
                <w:rFonts w:ascii="Arial" w:hAnsi="Arial"/>
                <w:sz w:val="18"/>
                <w:szCs w:val="18"/>
                <w:lang w:val="en-US"/>
              </w:rPr>
              <w:t>11507</w:t>
            </w:r>
          </w:p>
        </w:tc>
        <w:tc>
          <w:tcPr>
            <w:tcW w:w="1134" w:type="dxa"/>
            <w:tcBorders>
              <w:top w:val="single" w:sz="4" w:space="0" w:color="4472C4"/>
              <w:bottom w:val="single" w:sz="4" w:space="0" w:color="4472C4"/>
            </w:tcBorders>
            <w:shd w:val="clear" w:color="auto" w:fill="auto"/>
          </w:tcPr>
          <w:p w14:paraId="2105C3BC" w14:textId="77777777" w:rsidR="000520D8" w:rsidRPr="008F22FD" w:rsidRDefault="000520D8" w:rsidP="00ED6431">
            <w:pPr>
              <w:pStyle w:val="VIBody"/>
              <w:widowControl w:val="0"/>
              <w:jc w:val="center"/>
              <w:rPr>
                <w:rFonts w:ascii="Arial" w:hAnsi="Arial"/>
                <w:sz w:val="18"/>
                <w:szCs w:val="18"/>
                <w:lang w:val="en-US"/>
              </w:rPr>
            </w:pPr>
            <w:r>
              <w:rPr>
                <w:rFonts w:ascii="Arial" w:hAnsi="Arial"/>
                <w:sz w:val="18"/>
                <w:szCs w:val="18"/>
                <w:lang w:val="en-US"/>
              </w:rPr>
              <w:t>32</w:t>
            </w:r>
          </w:p>
        </w:tc>
        <w:tc>
          <w:tcPr>
            <w:tcW w:w="1350" w:type="dxa"/>
            <w:tcBorders>
              <w:top w:val="single" w:sz="4" w:space="0" w:color="4472C4"/>
              <w:bottom w:val="single" w:sz="4" w:space="0" w:color="4472C4"/>
            </w:tcBorders>
            <w:shd w:val="clear" w:color="auto" w:fill="auto"/>
          </w:tcPr>
          <w:p w14:paraId="7532C8E7" w14:textId="683511B9" w:rsidR="000520D8" w:rsidRPr="008F22FD" w:rsidRDefault="000520D8" w:rsidP="00ED6431">
            <w:pPr>
              <w:pStyle w:val="VIBody"/>
              <w:widowControl w:val="0"/>
              <w:jc w:val="center"/>
              <w:rPr>
                <w:rFonts w:ascii="Arial" w:hAnsi="Arial"/>
                <w:sz w:val="18"/>
                <w:szCs w:val="18"/>
                <w:lang w:val="en-US"/>
              </w:rPr>
            </w:pPr>
            <w:r>
              <w:rPr>
                <w:rFonts w:ascii="Arial" w:hAnsi="Arial"/>
                <w:sz w:val="18"/>
                <w:szCs w:val="18"/>
                <w:lang w:val="en-US"/>
              </w:rPr>
              <w:t>8240</w:t>
            </w:r>
          </w:p>
        </w:tc>
        <w:tc>
          <w:tcPr>
            <w:tcW w:w="1890" w:type="dxa"/>
            <w:tcBorders>
              <w:top w:val="single" w:sz="4" w:space="0" w:color="4472C4"/>
              <w:bottom w:val="single" w:sz="4" w:space="0" w:color="4472C4"/>
            </w:tcBorders>
            <w:shd w:val="clear" w:color="auto" w:fill="auto"/>
          </w:tcPr>
          <w:p w14:paraId="38523C4E" w14:textId="77777777" w:rsidR="000520D8" w:rsidRPr="008F22FD" w:rsidRDefault="000520D8" w:rsidP="00ED6431">
            <w:pPr>
              <w:pStyle w:val="VIBody"/>
              <w:widowControl w:val="0"/>
              <w:jc w:val="center"/>
              <w:rPr>
                <w:rFonts w:ascii="Arial" w:hAnsi="Arial"/>
                <w:sz w:val="18"/>
                <w:szCs w:val="18"/>
                <w:lang w:val="en-US"/>
              </w:rPr>
            </w:pPr>
            <w:r w:rsidRPr="008F22FD">
              <w:rPr>
                <w:rFonts w:ascii="Arial" w:hAnsi="Arial"/>
                <w:sz w:val="18"/>
                <w:szCs w:val="18"/>
                <w:lang w:val="en-US"/>
              </w:rPr>
              <w:t>scipy.sparse.csr.csr_matrix</w:t>
            </w:r>
          </w:p>
        </w:tc>
      </w:tr>
    </w:tbl>
    <w:p w14:paraId="4A4B4E89" w14:textId="77777777" w:rsidR="000520D8" w:rsidRDefault="000520D8" w:rsidP="000520D8"/>
    <w:p w14:paraId="4610C7A5" w14:textId="3EA07F83" w:rsidR="000520D8" w:rsidRPr="00D92924" w:rsidRDefault="000520D8" w:rsidP="000520D8">
      <w:pPr>
        <w:pStyle w:val="Heading3"/>
        <w:numPr>
          <w:ilvl w:val="0"/>
          <w:numId w:val="0"/>
        </w:numPr>
        <w:ind w:left="864" w:hanging="864"/>
        <w:rPr>
          <w:rFonts w:ascii="Arial" w:hAnsi="Arial" w:cs="Arial"/>
          <w:b w:val="0"/>
          <w:bCs/>
          <w:i w:val="0"/>
          <w:iCs/>
          <w:sz w:val="18"/>
          <w:szCs w:val="18"/>
        </w:rPr>
      </w:pPr>
      <w:bookmarkStart w:id="17" w:name="_Toc22672750"/>
      <w:r w:rsidRPr="00D92924">
        <w:rPr>
          <w:rFonts w:ascii="Arial" w:hAnsi="Arial" w:cs="Arial"/>
          <w:b w:val="0"/>
          <w:bCs/>
          <w:i w:val="0"/>
          <w:iCs/>
          <w:sz w:val="18"/>
          <w:szCs w:val="18"/>
        </w:rPr>
        <w:t xml:space="preserve">: </w:t>
      </w:r>
      <w:r>
        <w:rPr>
          <w:rFonts w:ascii="Arial" w:hAnsi="Arial" w:cs="Arial"/>
          <w:b w:val="0"/>
          <w:bCs/>
          <w:i w:val="0"/>
          <w:iCs/>
          <w:sz w:val="18"/>
          <w:szCs w:val="18"/>
        </w:rPr>
        <w:t xml:space="preserve">CountVector </w:t>
      </w:r>
      <w:r w:rsidR="00B30DEF">
        <w:rPr>
          <w:rFonts w:ascii="Arial" w:hAnsi="Arial" w:cs="Arial"/>
          <w:b w:val="0"/>
          <w:bCs/>
          <w:i w:val="0"/>
          <w:iCs/>
          <w:sz w:val="18"/>
          <w:szCs w:val="18"/>
        </w:rPr>
        <w:t>Bigram</w:t>
      </w:r>
      <w:r>
        <w:rPr>
          <w:rFonts w:ascii="Arial" w:hAnsi="Arial" w:cs="Arial"/>
          <w:b w:val="0"/>
          <w:bCs/>
          <w:i w:val="0"/>
          <w:iCs/>
          <w:sz w:val="18"/>
          <w:szCs w:val="18"/>
        </w:rPr>
        <w:t xml:space="preserve"> Spars Matrix Snippet</w:t>
      </w:r>
      <w:bookmarkEnd w:id="17"/>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0520D8" w14:paraId="2B51BD0A" w14:textId="77777777" w:rsidTr="00ED6431">
        <w:tc>
          <w:tcPr>
            <w:tcW w:w="10008" w:type="dxa"/>
            <w:tcBorders>
              <w:top w:val="single" w:sz="4" w:space="0" w:color="4472C4"/>
              <w:bottom w:val="single" w:sz="4" w:space="0" w:color="4472C4"/>
            </w:tcBorders>
            <w:shd w:val="clear" w:color="auto" w:fill="auto"/>
          </w:tcPr>
          <w:p w14:paraId="0CC7D1AC" w14:textId="2A921D5A" w:rsidR="000520D8" w:rsidRDefault="00B30DEF" w:rsidP="00ED6431">
            <w:pPr>
              <w:pStyle w:val="VIBody"/>
              <w:widowControl w:val="0"/>
              <w:spacing w:before="0" w:after="0"/>
              <w:rPr>
                <w:lang w:val="en-US"/>
              </w:rPr>
            </w:pPr>
            <w:r>
              <w:rPr>
                <w:noProof/>
              </w:rPr>
              <w:pict w14:anchorId="4FD2C983">
                <v:shape id="_x0000_s1067" type="#_x0000_t75" style="position:absolute;margin-left:-5.3pt;margin-top:18pt;width:476.3pt;height:82.5pt;z-index:11;visibility:visible;mso-wrap-style:square;mso-position-horizontal-relative:margin;mso-position-vertical-relative:text">
                  <v:imagedata r:id="rId19" o:title=""/>
                  <w10:wrap type="square" anchorx="margin"/>
                </v:shape>
              </w:pict>
            </w:r>
          </w:p>
          <w:p w14:paraId="68C366F5" w14:textId="77777777" w:rsidR="000520D8" w:rsidRPr="008F22FD" w:rsidRDefault="000520D8" w:rsidP="00ED6431">
            <w:pPr>
              <w:pStyle w:val="VIBody"/>
              <w:widowControl w:val="0"/>
              <w:spacing w:before="0" w:after="0"/>
              <w:rPr>
                <w:lang w:val="en-US"/>
              </w:rPr>
            </w:pPr>
          </w:p>
        </w:tc>
      </w:tr>
    </w:tbl>
    <w:p w14:paraId="79CE0205" w14:textId="77777777" w:rsidR="000520D8" w:rsidRDefault="000520D8" w:rsidP="000520D8"/>
    <w:p w14:paraId="6F306E67" w14:textId="5E3128AB" w:rsidR="000520D8" w:rsidRDefault="000520D8" w:rsidP="000520D8">
      <w:r>
        <w:t xml:space="preserve">Below is a sampling of the </w:t>
      </w:r>
      <w:r w:rsidR="00B30DEF">
        <w:t>Bigram</w:t>
      </w:r>
      <w:r>
        <w:t xml:space="preserve"> output file: Its format is one line per NFL Team. The first token in the line is the team name/text filename vectorization was performed on. It is then followed by the term and term frequency for each of the kept features. The full output vector file can be found in the supplemental zip file under ./output/</w:t>
      </w:r>
      <w:r w:rsidR="0080326E" w:rsidRPr="0080326E">
        <w:t>cnt_bigrams_feature_vector_tf.txt</w:t>
      </w:r>
      <w:r w:rsidR="009412A5">
        <w:t>.</w:t>
      </w:r>
    </w:p>
    <w:p w14:paraId="38E16792" w14:textId="083C481F" w:rsidR="009412A5" w:rsidRPr="009412A5" w:rsidRDefault="009412A5" w:rsidP="000520D8">
      <w:pPr>
        <w:rPr>
          <w:color w:val="FF0000"/>
        </w:rPr>
      </w:pPr>
      <w:r w:rsidRPr="00F74597">
        <w:rPr>
          <w:color w:val="FF0000"/>
        </w:rPr>
        <w:t>(To save space in this report, only a portion of the single line was added for display)</w:t>
      </w:r>
    </w:p>
    <w:p w14:paraId="30085789" w14:textId="77777777" w:rsidR="000520D8" w:rsidRPr="00D92924" w:rsidRDefault="000520D8" w:rsidP="000520D8">
      <w:pPr>
        <w:pStyle w:val="Heading3"/>
        <w:numPr>
          <w:ilvl w:val="0"/>
          <w:numId w:val="0"/>
        </w:numPr>
        <w:ind w:left="864" w:hanging="864"/>
        <w:rPr>
          <w:rFonts w:ascii="Arial" w:hAnsi="Arial" w:cs="Arial"/>
          <w:b w:val="0"/>
          <w:bCs/>
          <w:i w:val="0"/>
          <w:iCs/>
          <w:sz w:val="18"/>
          <w:szCs w:val="18"/>
        </w:rPr>
      </w:pPr>
      <w:bookmarkStart w:id="18" w:name="_Toc22672751"/>
      <w:r w:rsidRPr="00D92924">
        <w:rPr>
          <w:rFonts w:ascii="Arial" w:hAnsi="Arial" w:cs="Arial"/>
          <w:b w:val="0"/>
          <w:bCs/>
          <w:i w:val="0"/>
          <w:iCs/>
          <w:sz w:val="18"/>
          <w:szCs w:val="18"/>
        </w:rPr>
        <w:t xml:space="preserve">: </w:t>
      </w:r>
      <w:r>
        <w:rPr>
          <w:rFonts w:ascii="Arial" w:hAnsi="Arial" w:cs="Arial"/>
          <w:b w:val="0"/>
          <w:bCs/>
          <w:i w:val="0"/>
          <w:iCs/>
          <w:sz w:val="18"/>
          <w:szCs w:val="18"/>
        </w:rPr>
        <w:t>CountVector Unigram Feature Vector Output Example - single line for each of the NFL Teams -</w:t>
      </w:r>
      <w:bookmarkEnd w:id="18"/>
      <w:r>
        <w:rPr>
          <w:rFonts w:ascii="Arial" w:hAnsi="Arial" w:cs="Arial"/>
          <w:b w:val="0"/>
          <w:bCs/>
          <w:i w:val="0"/>
          <w:iCs/>
          <w:sz w:val="18"/>
          <w:szCs w:val="18"/>
        </w:rPr>
        <w:t xml:space="preserve"> </w:t>
      </w:r>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0520D8" w14:paraId="0E03F37B" w14:textId="77777777" w:rsidTr="00ED6431">
        <w:tc>
          <w:tcPr>
            <w:tcW w:w="10008" w:type="dxa"/>
            <w:tcBorders>
              <w:top w:val="single" w:sz="4" w:space="0" w:color="4472C4"/>
              <w:bottom w:val="single" w:sz="4" w:space="0" w:color="4472C4"/>
            </w:tcBorders>
            <w:shd w:val="clear" w:color="auto" w:fill="auto"/>
          </w:tcPr>
          <w:p w14:paraId="3060D624" w14:textId="64C1C73F" w:rsidR="0080326E" w:rsidRPr="00150226" w:rsidRDefault="0080326E" w:rsidP="0080326E">
            <w:pPr>
              <w:pStyle w:val="VIBody"/>
              <w:widowControl w:val="0"/>
              <w:spacing w:before="0" w:after="0"/>
              <w:rPr>
                <w:rFonts w:ascii="Arial" w:hAnsi="Arial"/>
                <w:sz w:val="16"/>
                <w:szCs w:val="16"/>
                <w:lang w:val="en-US"/>
              </w:rPr>
            </w:pPr>
            <w:r w:rsidRPr="0080326E">
              <w:rPr>
                <w:rFonts w:ascii="Arial" w:hAnsi="Arial"/>
                <w:b/>
                <w:bCs/>
                <w:color w:val="FF0000"/>
                <w:sz w:val="16"/>
                <w:szCs w:val="16"/>
                <w:lang w:val="en-US"/>
              </w:rPr>
              <w:t>new_york_jets_nfl_team_text.txt</w:t>
            </w:r>
            <w:r w:rsidRPr="0080326E">
              <w:rPr>
                <w:rFonts w:ascii="Arial" w:hAnsi="Arial"/>
                <w:sz w:val="16"/>
                <w:szCs w:val="16"/>
                <w:lang w:val="en-US"/>
              </w:rPr>
              <w:t xml:space="preserve"> able 2 able numbers 1 able steelers 1 adds 1 adds lot 1 afc 4 afc east 2 afc offer 2 agency 1 agency usually 1 air 1 air simply 1 allows 1 allows pressure 1 anderson 1 anderson enunwa 1 ball 2 ball make 2 bell 3 bell comes 1 bell jets 1 bell poses 1 berth 2 berth form 2 best 2 best pieces 1 best wide 1 better 2 better able 1 better jets 1 big 1 big signing 1 biggest 1 biggest needs 1 bowl 2 bowl slated 2 breakout 2 breakout second 2 buster 1 buster skrine 1 campaign 2 campaign predicted 2 card 2 card spot 2 centerpieces 1 centerpieces able 1 certainly 4 certainly adds 1 certainly better 1 certainly like 2 cj 1 cj mosely 1 comes 3 comes fruition 2 comes jets 1 contract 1 contract ended 1 core 1 core league 1 crowder 1 crowder fit 1 darnold 3 darnold breakout 2 darnold options 1 dead 2 dead campaign 2 defense 1 defense especially 1 direction 2 direction jets 2 earn 2 earn postseason 2 east 4 east huge 2 east said 2 ended 1 ended steelers 1 england 2 england patriots 2 enunwa 1 enunwa best 1 especially 1 especially face 1 face 1 face losing 1 favorites 2 favorites likely 2 finish 2 finish new 2 finishing 4 finishing dead 2 finishing second 2 fit 1 fit signed 1 form 2 form wild 2 free 1 free agency 1 fruition 2 fruition mean 2 gives 1 gives darnold 1 going 3 going offseason 1 going starters 1 good 1 good thing 1 ground 1 ground air 1 guaranteed 1 guaranteed money 1 happened 2 happened takes 2 huge 2 huge leap 2 hurting 1 hurting jets 1 jets 16 jets biggest 1 jets defense 1 jets earn 2 jets going 2 jets middle 1 jets near 2 jets offense 1 jets picked 2 jets putting 1 jets supposed 1 jets </w:t>
            </w:r>
          </w:p>
        </w:tc>
      </w:tr>
    </w:tbl>
    <w:p w14:paraId="3DA011B3" w14:textId="40D3C64F" w:rsidR="00BC16C3" w:rsidRDefault="00BC16C3" w:rsidP="00BC16C3"/>
    <w:p w14:paraId="42F5EBE1" w14:textId="282DE4C5" w:rsidR="00797487" w:rsidRDefault="00BC16C3" w:rsidP="00797487">
      <w:pPr>
        <w:pStyle w:val="Heading40"/>
      </w:pPr>
      <w:r>
        <w:t>CountVectorizer Trigram Model</w:t>
      </w:r>
    </w:p>
    <w:p w14:paraId="667402B4" w14:textId="4D63C46C" w:rsidR="00797487" w:rsidRDefault="00797487" w:rsidP="00797487">
      <w:pPr>
        <w:pStyle w:val="Heading5"/>
      </w:pPr>
      <w:r>
        <w:t>CountVectorizer Trigram Details</w:t>
      </w:r>
    </w:p>
    <w:p w14:paraId="7D41AE12" w14:textId="77777777" w:rsidR="003D77B8" w:rsidRPr="00BA13FB" w:rsidRDefault="003D77B8" w:rsidP="003D77B8">
      <w:pPr>
        <w:widowControl/>
        <w:shd w:val="clear" w:color="auto" w:fill="FFFFFF"/>
        <w:spacing w:line="240" w:lineRule="auto"/>
        <w:rPr>
          <w:rFonts w:cs="Arial"/>
        </w:rPr>
      </w:pPr>
      <w:r w:rsidRPr="00BA13FB">
        <w:rPr>
          <w:rFonts w:cs="Arial"/>
          <w:u w:val="single"/>
        </w:rPr>
        <w:lastRenderedPageBreak/>
        <w:t>CountVectorizer Bigram Parameters</w:t>
      </w:r>
      <w:r w:rsidRPr="00BA13FB">
        <w:rPr>
          <w:rFonts w:cs="Arial"/>
        </w:rPr>
        <w:t>:</w:t>
      </w:r>
    </w:p>
    <w:p w14:paraId="5BBFE1D9" w14:textId="77777777" w:rsidR="003D77B8" w:rsidRPr="00BA13FB" w:rsidRDefault="003D77B8" w:rsidP="003D77B8">
      <w:pPr>
        <w:widowControl/>
        <w:numPr>
          <w:ilvl w:val="0"/>
          <w:numId w:val="25"/>
        </w:numPr>
        <w:shd w:val="clear" w:color="auto" w:fill="FFFFFF"/>
        <w:spacing w:line="240" w:lineRule="auto"/>
        <w:rPr>
          <w:rFonts w:cs="Arial"/>
        </w:rPr>
      </w:pPr>
      <w:r w:rsidRPr="00BA13FB">
        <w:rPr>
          <w:rFonts w:cs="Arial"/>
        </w:rPr>
        <w:t>input='filename'</w:t>
      </w:r>
    </w:p>
    <w:p w14:paraId="6B481EAA" w14:textId="14A41155" w:rsidR="003D77B8" w:rsidRPr="00BA13FB" w:rsidRDefault="003D77B8" w:rsidP="003D77B8">
      <w:pPr>
        <w:widowControl/>
        <w:numPr>
          <w:ilvl w:val="0"/>
          <w:numId w:val="25"/>
        </w:numPr>
        <w:shd w:val="clear" w:color="auto" w:fill="FFFFFF"/>
        <w:spacing w:line="240" w:lineRule="auto"/>
        <w:rPr>
          <w:rFonts w:cs="Arial"/>
        </w:rPr>
      </w:pPr>
      <w:r w:rsidRPr="00BA13FB">
        <w:rPr>
          <w:rFonts w:cs="Arial"/>
        </w:rPr>
        <w:t>ngram_range=(1,3)</w:t>
      </w:r>
    </w:p>
    <w:p w14:paraId="48CD61FC" w14:textId="77777777" w:rsidR="003D77B8" w:rsidRPr="00BA13FB" w:rsidRDefault="003D77B8" w:rsidP="003D77B8">
      <w:pPr>
        <w:widowControl/>
        <w:numPr>
          <w:ilvl w:val="0"/>
          <w:numId w:val="25"/>
        </w:numPr>
        <w:shd w:val="clear" w:color="auto" w:fill="FFFFFF"/>
        <w:spacing w:line="240" w:lineRule="auto"/>
        <w:rPr>
          <w:rFonts w:cs="Arial"/>
        </w:rPr>
      </w:pPr>
      <w:r w:rsidRPr="00BA13FB">
        <w:rPr>
          <w:rFonts w:cs="Arial"/>
        </w:rPr>
        <w:t>stop_words='english'</w:t>
      </w:r>
    </w:p>
    <w:p w14:paraId="0A34CEB3" w14:textId="77777777" w:rsidR="003D77B8" w:rsidRPr="00BA13FB" w:rsidRDefault="003D77B8" w:rsidP="003D77B8">
      <w:pPr>
        <w:widowControl/>
        <w:numPr>
          <w:ilvl w:val="0"/>
          <w:numId w:val="25"/>
        </w:numPr>
        <w:shd w:val="clear" w:color="auto" w:fill="FFFFFF"/>
        <w:spacing w:line="240" w:lineRule="auto"/>
        <w:rPr>
          <w:rFonts w:cs="Arial"/>
        </w:rPr>
      </w:pPr>
      <w:r w:rsidRPr="00BA13FB">
        <w:rPr>
          <w:rFonts w:cs="Arial"/>
        </w:rPr>
        <w:t>max_features=None</w:t>
      </w:r>
    </w:p>
    <w:p w14:paraId="26EA6DD0" w14:textId="77777777" w:rsidR="003D77B8" w:rsidRPr="00BA13FB" w:rsidRDefault="003D77B8" w:rsidP="003D77B8">
      <w:pPr>
        <w:widowControl/>
        <w:numPr>
          <w:ilvl w:val="0"/>
          <w:numId w:val="25"/>
        </w:numPr>
        <w:shd w:val="clear" w:color="auto" w:fill="FFFFFF"/>
        <w:spacing w:line="240" w:lineRule="auto"/>
        <w:rPr>
          <w:rFonts w:cs="Arial"/>
        </w:rPr>
      </w:pPr>
      <w:r w:rsidRPr="00BA13FB">
        <w:rPr>
          <w:rFonts w:cs="Arial"/>
        </w:rPr>
        <w:t>max_df=1.0</w:t>
      </w:r>
    </w:p>
    <w:p w14:paraId="0A8394AA" w14:textId="77777777" w:rsidR="003D77B8" w:rsidRPr="00BA13FB" w:rsidRDefault="003D77B8" w:rsidP="003D77B8">
      <w:pPr>
        <w:widowControl/>
        <w:numPr>
          <w:ilvl w:val="0"/>
          <w:numId w:val="25"/>
        </w:numPr>
        <w:shd w:val="clear" w:color="auto" w:fill="FFFFFF"/>
        <w:spacing w:line="240" w:lineRule="auto"/>
        <w:rPr>
          <w:rFonts w:cs="Arial"/>
        </w:rPr>
      </w:pPr>
      <w:r w:rsidRPr="00BA13FB">
        <w:rPr>
          <w:rFonts w:cs="Arial"/>
        </w:rPr>
        <w:t>min_df=1</w:t>
      </w:r>
    </w:p>
    <w:p w14:paraId="74EAF7E6" w14:textId="7B05D5DA" w:rsidR="003D77B8" w:rsidRPr="00BA13FB" w:rsidRDefault="003D77B8" w:rsidP="003D77B8">
      <w:pPr>
        <w:widowControl/>
        <w:numPr>
          <w:ilvl w:val="0"/>
          <w:numId w:val="25"/>
        </w:numPr>
        <w:shd w:val="clear" w:color="auto" w:fill="FFFFFF"/>
        <w:spacing w:line="240" w:lineRule="auto"/>
        <w:rPr>
          <w:rFonts w:cs="Arial"/>
        </w:rPr>
      </w:pPr>
      <w:r w:rsidRPr="00BA13FB">
        <w:rPr>
          <w:rFonts w:cs="Arial"/>
        </w:rPr>
        <w:t>analyzer=word</w:t>
      </w:r>
    </w:p>
    <w:p w14:paraId="29EA16E4" w14:textId="77777777" w:rsidR="0000045B" w:rsidRPr="00BA13FB" w:rsidRDefault="0000045B" w:rsidP="0000045B">
      <w:pPr>
        <w:widowControl/>
        <w:shd w:val="clear" w:color="auto" w:fill="FFFFFF"/>
        <w:spacing w:line="240" w:lineRule="auto"/>
        <w:ind w:left="720"/>
        <w:rPr>
          <w:rFonts w:cs="Arial"/>
        </w:rPr>
      </w:pPr>
    </w:p>
    <w:p w14:paraId="077350B5" w14:textId="06EF16C4" w:rsidR="00797487" w:rsidRPr="00BA13FB" w:rsidRDefault="0000045B" w:rsidP="00D1420C">
      <w:r w:rsidRPr="00BA13FB">
        <w:rPr>
          <w:rFonts w:cs="Arial"/>
        </w:rPr>
        <w:t>Both fit and transform methods were performed on this model.</w:t>
      </w:r>
    </w:p>
    <w:p w14:paraId="4F7B1AC2" w14:textId="54C156FE" w:rsidR="00797487" w:rsidRPr="00797487" w:rsidRDefault="00797487" w:rsidP="00797487">
      <w:pPr>
        <w:pStyle w:val="Heading5"/>
      </w:pPr>
      <w:r>
        <w:t>CountVectorizer Trigram Results</w:t>
      </w:r>
    </w:p>
    <w:p w14:paraId="51995947" w14:textId="2B8BDD19" w:rsidR="00C55357" w:rsidRPr="00535ECD" w:rsidRDefault="00C55357" w:rsidP="00C55357">
      <w:pPr>
        <w:pStyle w:val="VIBody"/>
        <w:rPr>
          <w:rFonts w:ascii="Arial" w:hAnsi="Arial"/>
          <w:lang w:val="en-US"/>
        </w:rPr>
      </w:pPr>
      <w:r>
        <w:rPr>
          <w:rFonts w:ascii="Arial" w:hAnsi="Arial"/>
          <w:lang w:val="en-US"/>
        </w:rPr>
        <w:t xml:space="preserve">Trigram </w:t>
      </w:r>
      <w:r w:rsidRPr="00535ECD">
        <w:rPr>
          <w:rFonts w:ascii="Arial" w:hAnsi="Arial"/>
          <w:lang w:val="en-US"/>
        </w:rPr>
        <w:t>Matrix Dimensions</w:t>
      </w:r>
    </w:p>
    <w:tbl>
      <w:tblPr>
        <w:tblW w:w="0" w:type="auto"/>
        <w:tblBorders>
          <w:top w:val="single" w:sz="12" w:space="0" w:color="008000"/>
          <w:bottom w:val="single" w:sz="12" w:space="0" w:color="008000"/>
        </w:tblBorders>
        <w:tblLook w:val="04A0" w:firstRow="1" w:lastRow="0" w:firstColumn="1" w:lastColumn="0" w:noHBand="0" w:noVBand="1"/>
      </w:tblPr>
      <w:tblGrid>
        <w:gridCol w:w="756"/>
        <w:gridCol w:w="1134"/>
        <w:gridCol w:w="1917"/>
        <w:gridCol w:w="2387"/>
      </w:tblGrid>
      <w:tr w:rsidR="00C55357" w:rsidRPr="008F22FD" w14:paraId="2695A9F3" w14:textId="77777777" w:rsidTr="00ED6431">
        <w:tc>
          <w:tcPr>
            <w:tcW w:w="756" w:type="dxa"/>
            <w:tcBorders>
              <w:top w:val="single" w:sz="4" w:space="0" w:color="4472C4"/>
              <w:bottom w:val="single" w:sz="4" w:space="0" w:color="4472C4"/>
            </w:tcBorders>
            <w:shd w:val="clear" w:color="auto" w:fill="auto"/>
          </w:tcPr>
          <w:p w14:paraId="0302CD17" w14:textId="77777777" w:rsidR="00C55357" w:rsidRPr="008F22FD" w:rsidRDefault="00C55357" w:rsidP="00ED6431">
            <w:pPr>
              <w:pStyle w:val="VIBody"/>
              <w:widowControl w:val="0"/>
              <w:jc w:val="center"/>
              <w:rPr>
                <w:rFonts w:ascii="Arial" w:hAnsi="Arial"/>
                <w:sz w:val="18"/>
                <w:szCs w:val="18"/>
                <w:lang w:val="en-US"/>
              </w:rPr>
            </w:pPr>
            <w:r w:rsidRPr="008F22FD">
              <w:rPr>
                <w:rFonts w:ascii="Arial" w:hAnsi="Arial"/>
                <w:sz w:val="18"/>
                <w:szCs w:val="18"/>
                <w:lang w:val="en-US"/>
              </w:rPr>
              <w:t>Size</w:t>
            </w:r>
          </w:p>
        </w:tc>
        <w:tc>
          <w:tcPr>
            <w:tcW w:w="1134" w:type="dxa"/>
            <w:tcBorders>
              <w:top w:val="single" w:sz="4" w:space="0" w:color="4472C4"/>
              <w:bottom w:val="single" w:sz="4" w:space="0" w:color="4472C4"/>
            </w:tcBorders>
            <w:shd w:val="clear" w:color="auto" w:fill="auto"/>
          </w:tcPr>
          <w:p w14:paraId="1D82AC19" w14:textId="77777777" w:rsidR="00C55357" w:rsidRPr="008F22FD" w:rsidRDefault="00C55357" w:rsidP="00ED6431">
            <w:pPr>
              <w:pStyle w:val="VIBody"/>
              <w:widowControl w:val="0"/>
              <w:jc w:val="center"/>
              <w:rPr>
                <w:rFonts w:ascii="Arial" w:hAnsi="Arial"/>
                <w:sz w:val="18"/>
                <w:szCs w:val="18"/>
                <w:lang w:val="en-US"/>
              </w:rPr>
            </w:pPr>
            <w:r w:rsidRPr="008F22FD">
              <w:rPr>
                <w:rFonts w:ascii="Arial" w:hAnsi="Arial"/>
                <w:sz w:val="18"/>
                <w:szCs w:val="18"/>
                <w:lang w:val="en-US"/>
              </w:rPr>
              <w:t>Rows</w:t>
            </w:r>
          </w:p>
        </w:tc>
        <w:tc>
          <w:tcPr>
            <w:tcW w:w="1350" w:type="dxa"/>
            <w:tcBorders>
              <w:top w:val="single" w:sz="4" w:space="0" w:color="4472C4"/>
              <w:bottom w:val="single" w:sz="4" w:space="0" w:color="4472C4"/>
            </w:tcBorders>
            <w:shd w:val="clear" w:color="auto" w:fill="auto"/>
          </w:tcPr>
          <w:p w14:paraId="3910EC2A" w14:textId="77777777" w:rsidR="00C55357" w:rsidRPr="008F22FD" w:rsidRDefault="00C55357" w:rsidP="00ED6431">
            <w:pPr>
              <w:pStyle w:val="VIBody"/>
              <w:widowControl w:val="0"/>
              <w:jc w:val="center"/>
              <w:rPr>
                <w:rFonts w:ascii="Arial" w:hAnsi="Arial"/>
                <w:sz w:val="18"/>
                <w:szCs w:val="18"/>
                <w:lang w:val="en-US"/>
              </w:rPr>
            </w:pPr>
            <w:r w:rsidRPr="008F22FD">
              <w:rPr>
                <w:rFonts w:ascii="Arial" w:hAnsi="Arial"/>
                <w:sz w:val="18"/>
                <w:szCs w:val="18"/>
                <w:lang w:val="en-US"/>
              </w:rPr>
              <w:t>Columns</w:t>
            </w:r>
            <w:r>
              <w:rPr>
                <w:rFonts w:ascii="Arial" w:hAnsi="Arial"/>
                <w:sz w:val="18"/>
                <w:szCs w:val="18"/>
                <w:lang w:val="en-US"/>
              </w:rPr>
              <w:t>(vocabulary)</w:t>
            </w:r>
          </w:p>
        </w:tc>
        <w:tc>
          <w:tcPr>
            <w:tcW w:w="1890" w:type="dxa"/>
            <w:tcBorders>
              <w:top w:val="single" w:sz="4" w:space="0" w:color="4472C4"/>
              <w:bottom w:val="single" w:sz="4" w:space="0" w:color="4472C4"/>
            </w:tcBorders>
            <w:shd w:val="clear" w:color="auto" w:fill="auto"/>
          </w:tcPr>
          <w:p w14:paraId="5940D0C3" w14:textId="77777777" w:rsidR="00C55357" w:rsidRPr="008F22FD" w:rsidRDefault="00C55357" w:rsidP="00ED6431">
            <w:pPr>
              <w:pStyle w:val="VIBody"/>
              <w:widowControl w:val="0"/>
              <w:jc w:val="center"/>
              <w:rPr>
                <w:rFonts w:ascii="Arial" w:hAnsi="Arial"/>
                <w:sz w:val="18"/>
                <w:szCs w:val="18"/>
                <w:lang w:val="en-US"/>
              </w:rPr>
            </w:pPr>
            <w:r w:rsidRPr="008F22FD">
              <w:rPr>
                <w:rFonts w:ascii="Arial" w:hAnsi="Arial"/>
                <w:sz w:val="18"/>
                <w:szCs w:val="18"/>
                <w:lang w:val="en-US"/>
              </w:rPr>
              <w:t>DataType</w:t>
            </w:r>
          </w:p>
        </w:tc>
      </w:tr>
      <w:tr w:rsidR="00C55357" w:rsidRPr="008F22FD" w14:paraId="285EB204" w14:textId="77777777" w:rsidTr="00ED6431">
        <w:tc>
          <w:tcPr>
            <w:tcW w:w="756" w:type="dxa"/>
            <w:tcBorders>
              <w:top w:val="single" w:sz="4" w:space="0" w:color="4472C4"/>
              <w:bottom w:val="single" w:sz="4" w:space="0" w:color="4472C4"/>
            </w:tcBorders>
            <w:shd w:val="clear" w:color="auto" w:fill="auto"/>
          </w:tcPr>
          <w:p w14:paraId="56A59256" w14:textId="7BE25940" w:rsidR="00C55357" w:rsidRPr="008F22FD" w:rsidRDefault="00C55357" w:rsidP="00ED6431">
            <w:pPr>
              <w:pStyle w:val="VIBody"/>
              <w:widowControl w:val="0"/>
              <w:jc w:val="center"/>
              <w:rPr>
                <w:rFonts w:ascii="Arial" w:hAnsi="Arial"/>
                <w:sz w:val="18"/>
                <w:szCs w:val="18"/>
                <w:lang w:val="en-US"/>
              </w:rPr>
            </w:pPr>
            <w:r>
              <w:rPr>
                <w:rFonts w:ascii="Arial" w:hAnsi="Arial"/>
                <w:sz w:val="18"/>
                <w:szCs w:val="18"/>
                <w:lang w:val="en-US"/>
              </w:rPr>
              <w:t>18202</w:t>
            </w:r>
          </w:p>
        </w:tc>
        <w:tc>
          <w:tcPr>
            <w:tcW w:w="1134" w:type="dxa"/>
            <w:tcBorders>
              <w:top w:val="single" w:sz="4" w:space="0" w:color="4472C4"/>
              <w:bottom w:val="single" w:sz="4" w:space="0" w:color="4472C4"/>
            </w:tcBorders>
            <w:shd w:val="clear" w:color="auto" w:fill="auto"/>
          </w:tcPr>
          <w:p w14:paraId="28EBDCE3" w14:textId="77777777" w:rsidR="00C55357" w:rsidRPr="008F22FD" w:rsidRDefault="00C55357" w:rsidP="00ED6431">
            <w:pPr>
              <w:pStyle w:val="VIBody"/>
              <w:widowControl w:val="0"/>
              <w:jc w:val="center"/>
              <w:rPr>
                <w:rFonts w:ascii="Arial" w:hAnsi="Arial"/>
                <w:sz w:val="18"/>
                <w:szCs w:val="18"/>
                <w:lang w:val="en-US"/>
              </w:rPr>
            </w:pPr>
            <w:r>
              <w:rPr>
                <w:rFonts w:ascii="Arial" w:hAnsi="Arial"/>
                <w:sz w:val="18"/>
                <w:szCs w:val="18"/>
                <w:lang w:val="en-US"/>
              </w:rPr>
              <w:t>32</w:t>
            </w:r>
          </w:p>
        </w:tc>
        <w:tc>
          <w:tcPr>
            <w:tcW w:w="1350" w:type="dxa"/>
            <w:tcBorders>
              <w:top w:val="single" w:sz="4" w:space="0" w:color="4472C4"/>
              <w:bottom w:val="single" w:sz="4" w:space="0" w:color="4472C4"/>
            </w:tcBorders>
            <w:shd w:val="clear" w:color="auto" w:fill="auto"/>
          </w:tcPr>
          <w:p w14:paraId="7B85BCAA" w14:textId="5F83FE9F" w:rsidR="00C55357" w:rsidRPr="008F22FD" w:rsidRDefault="00C55357" w:rsidP="00ED6431">
            <w:pPr>
              <w:pStyle w:val="VIBody"/>
              <w:widowControl w:val="0"/>
              <w:jc w:val="center"/>
              <w:rPr>
                <w:rFonts w:ascii="Arial" w:hAnsi="Arial"/>
                <w:sz w:val="18"/>
                <w:szCs w:val="18"/>
                <w:lang w:val="en-US"/>
              </w:rPr>
            </w:pPr>
            <w:r>
              <w:rPr>
                <w:rFonts w:ascii="Arial" w:hAnsi="Arial"/>
                <w:sz w:val="18"/>
                <w:szCs w:val="18"/>
                <w:lang w:val="en-US"/>
              </w:rPr>
              <w:t>14901</w:t>
            </w:r>
          </w:p>
        </w:tc>
        <w:tc>
          <w:tcPr>
            <w:tcW w:w="1890" w:type="dxa"/>
            <w:tcBorders>
              <w:top w:val="single" w:sz="4" w:space="0" w:color="4472C4"/>
              <w:bottom w:val="single" w:sz="4" w:space="0" w:color="4472C4"/>
            </w:tcBorders>
            <w:shd w:val="clear" w:color="auto" w:fill="auto"/>
          </w:tcPr>
          <w:p w14:paraId="54A3BB8B" w14:textId="77777777" w:rsidR="00C55357" w:rsidRPr="008F22FD" w:rsidRDefault="00C55357" w:rsidP="00ED6431">
            <w:pPr>
              <w:pStyle w:val="VIBody"/>
              <w:widowControl w:val="0"/>
              <w:jc w:val="center"/>
              <w:rPr>
                <w:rFonts w:ascii="Arial" w:hAnsi="Arial"/>
                <w:sz w:val="18"/>
                <w:szCs w:val="18"/>
                <w:lang w:val="en-US"/>
              </w:rPr>
            </w:pPr>
            <w:r w:rsidRPr="008F22FD">
              <w:rPr>
                <w:rFonts w:ascii="Arial" w:hAnsi="Arial"/>
                <w:sz w:val="18"/>
                <w:szCs w:val="18"/>
                <w:lang w:val="en-US"/>
              </w:rPr>
              <w:t>scipy.sparse.csr.csr_matrix</w:t>
            </w:r>
          </w:p>
        </w:tc>
      </w:tr>
    </w:tbl>
    <w:p w14:paraId="53E01A38" w14:textId="77777777" w:rsidR="00C55357" w:rsidRDefault="00C55357" w:rsidP="00C55357"/>
    <w:p w14:paraId="575ABD38" w14:textId="6D536EF7" w:rsidR="00C55357" w:rsidRPr="00D92924" w:rsidRDefault="00C55357" w:rsidP="00C55357">
      <w:pPr>
        <w:pStyle w:val="Heading3"/>
        <w:numPr>
          <w:ilvl w:val="0"/>
          <w:numId w:val="0"/>
        </w:numPr>
        <w:ind w:left="864" w:hanging="864"/>
        <w:rPr>
          <w:rFonts w:ascii="Arial" w:hAnsi="Arial" w:cs="Arial"/>
          <w:b w:val="0"/>
          <w:bCs/>
          <w:i w:val="0"/>
          <w:iCs/>
          <w:sz w:val="18"/>
          <w:szCs w:val="18"/>
        </w:rPr>
      </w:pPr>
      <w:bookmarkStart w:id="19" w:name="_Toc22672752"/>
      <w:r w:rsidRPr="00D92924">
        <w:rPr>
          <w:rFonts w:ascii="Arial" w:hAnsi="Arial" w:cs="Arial"/>
          <w:b w:val="0"/>
          <w:bCs/>
          <w:i w:val="0"/>
          <w:iCs/>
          <w:sz w:val="18"/>
          <w:szCs w:val="18"/>
        </w:rPr>
        <w:t xml:space="preserve">: </w:t>
      </w:r>
      <w:r>
        <w:rPr>
          <w:rFonts w:ascii="Arial" w:hAnsi="Arial" w:cs="Arial"/>
          <w:b w:val="0"/>
          <w:bCs/>
          <w:i w:val="0"/>
          <w:iCs/>
          <w:sz w:val="18"/>
          <w:szCs w:val="18"/>
        </w:rPr>
        <w:t>CountVector Trigram Spars Matrix Snippet</w:t>
      </w:r>
      <w:bookmarkEnd w:id="19"/>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C55357" w14:paraId="0D32E7CE" w14:textId="77777777" w:rsidTr="00ED6431">
        <w:tc>
          <w:tcPr>
            <w:tcW w:w="10008" w:type="dxa"/>
            <w:tcBorders>
              <w:top w:val="single" w:sz="4" w:space="0" w:color="4472C4"/>
              <w:bottom w:val="single" w:sz="4" w:space="0" w:color="4472C4"/>
            </w:tcBorders>
            <w:shd w:val="clear" w:color="auto" w:fill="auto"/>
          </w:tcPr>
          <w:p w14:paraId="32088DC1" w14:textId="3FCA3264" w:rsidR="00C55357" w:rsidRPr="008F22FD" w:rsidRDefault="00C55357" w:rsidP="00ED6431">
            <w:pPr>
              <w:pStyle w:val="VIBody"/>
              <w:widowControl w:val="0"/>
              <w:spacing w:before="0" w:after="0"/>
              <w:rPr>
                <w:lang w:val="en-US"/>
              </w:rPr>
            </w:pPr>
            <w:r>
              <w:rPr>
                <w:noProof/>
              </w:rPr>
              <w:pict w14:anchorId="5033BEB3">
                <v:shape id="_x0000_s1070" type="#_x0000_t75" style="position:absolute;margin-left:-.1pt;margin-top:2.25pt;width:476.1pt;height:84.75pt;z-index:12;visibility:visible;mso-wrap-style:square;mso-position-horizontal-relative:margin;mso-position-vertical-relative:text">
                  <v:imagedata r:id="rId20" o:title=""/>
                  <w10:wrap type="square" anchorx="margin"/>
                </v:shape>
              </w:pict>
            </w:r>
          </w:p>
        </w:tc>
      </w:tr>
    </w:tbl>
    <w:p w14:paraId="74F37045" w14:textId="77777777" w:rsidR="00C55357" w:rsidRDefault="00C55357" w:rsidP="00C55357"/>
    <w:p w14:paraId="3A270E3D" w14:textId="1EF1FE5E" w:rsidR="00C55357" w:rsidRDefault="00C55357" w:rsidP="00C55357">
      <w:r>
        <w:t>Below is a sampling of the Bigram output file: Its format is one line per NFL Team. The first token in the line is the team name/text filename vectorization was performed on. It is then followed by the term and term frequency for each of the kept features. The full output vector file can be found in the supplemental zip file under ./output/</w:t>
      </w:r>
      <w:r w:rsidR="00526888" w:rsidRPr="00526888">
        <w:t xml:space="preserve"> cnt_trigrams_feature_vector_tf.txt</w:t>
      </w:r>
      <w:r>
        <w:t>.</w:t>
      </w:r>
    </w:p>
    <w:p w14:paraId="075A07B7" w14:textId="77777777" w:rsidR="00C55357" w:rsidRPr="009412A5" w:rsidRDefault="00C55357" w:rsidP="00C55357">
      <w:pPr>
        <w:rPr>
          <w:color w:val="FF0000"/>
        </w:rPr>
      </w:pPr>
      <w:r w:rsidRPr="00F74597">
        <w:rPr>
          <w:color w:val="FF0000"/>
        </w:rPr>
        <w:t>(To save space in this report, only a portion of the single line was added for display)</w:t>
      </w:r>
    </w:p>
    <w:p w14:paraId="23E6AAE2" w14:textId="77777777" w:rsidR="00C55357" w:rsidRPr="00D92924" w:rsidRDefault="00C55357" w:rsidP="00C55357">
      <w:pPr>
        <w:pStyle w:val="Heading3"/>
        <w:numPr>
          <w:ilvl w:val="0"/>
          <w:numId w:val="0"/>
        </w:numPr>
        <w:ind w:left="864" w:hanging="864"/>
        <w:rPr>
          <w:rFonts w:ascii="Arial" w:hAnsi="Arial" w:cs="Arial"/>
          <w:b w:val="0"/>
          <w:bCs/>
          <w:i w:val="0"/>
          <w:iCs/>
          <w:sz w:val="18"/>
          <w:szCs w:val="18"/>
        </w:rPr>
      </w:pPr>
      <w:bookmarkStart w:id="20" w:name="_Toc22672753"/>
      <w:r w:rsidRPr="00D92924">
        <w:rPr>
          <w:rFonts w:ascii="Arial" w:hAnsi="Arial" w:cs="Arial"/>
          <w:b w:val="0"/>
          <w:bCs/>
          <w:i w:val="0"/>
          <w:iCs/>
          <w:sz w:val="18"/>
          <w:szCs w:val="18"/>
        </w:rPr>
        <w:t xml:space="preserve">: </w:t>
      </w:r>
      <w:r>
        <w:rPr>
          <w:rFonts w:ascii="Arial" w:hAnsi="Arial" w:cs="Arial"/>
          <w:b w:val="0"/>
          <w:bCs/>
          <w:i w:val="0"/>
          <w:iCs/>
          <w:sz w:val="18"/>
          <w:szCs w:val="18"/>
        </w:rPr>
        <w:t>CountVector Unigram Feature Vector Output Example - single line for each of the NFL Teams -</w:t>
      </w:r>
      <w:bookmarkEnd w:id="20"/>
      <w:r>
        <w:rPr>
          <w:rFonts w:ascii="Arial" w:hAnsi="Arial" w:cs="Arial"/>
          <w:b w:val="0"/>
          <w:bCs/>
          <w:i w:val="0"/>
          <w:iCs/>
          <w:sz w:val="18"/>
          <w:szCs w:val="18"/>
        </w:rPr>
        <w:t xml:space="preserve"> </w:t>
      </w:r>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C55357" w14:paraId="39AC3E59" w14:textId="77777777" w:rsidTr="00ED6431">
        <w:tc>
          <w:tcPr>
            <w:tcW w:w="10008" w:type="dxa"/>
            <w:tcBorders>
              <w:top w:val="single" w:sz="4" w:space="0" w:color="4472C4"/>
              <w:bottom w:val="single" w:sz="4" w:space="0" w:color="4472C4"/>
            </w:tcBorders>
            <w:shd w:val="clear" w:color="auto" w:fill="auto"/>
          </w:tcPr>
          <w:p w14:paraId="63366ACE" w14:textId="66D96E9A" w:rsidR="00C55357" w:rsidRPr="00526888" w:rsidRDefault="00526888" w:rsidP="00ED6431">
            <w:pPr>
              <w:pStyle w:val="VIBody"/>
              <w:widowControl w:val="0"/>
              <w:spacing w:before="0" w:after="0"/>
              <w:rPr>
                <w:rFonts w:ascii="Arial" w:hAnsi="Arial"/>
                <w:sz w:val="16"/>
                <w:szCs w:val="16"/>
                <w:lang w:val="en-US"/>
              </w:rPr>
            </w:pPr>
            <w:r w:rsidRPr="00526888">
              <w:rPr>
                <w:rFonts w:ascii="Arial" w:hAnsi="Arial"/>
                <w:b/>
                <w:bCs/>
                <w:color w:val="FF0000"/>
                <w:sz w:val="16"/>
                <w:szCs w:val="16"/>
                <w:lang w:val="en-US"/>
              </w:rPr>
              <w:t>new_york_jets_nfl_team_text.txt</w:t>
            </w:r>
            <w:r w:rsidRPr="00526888">
              <w:rPr>
                <w:rFonts w:ascii="Arial" w:hAnsi="Arial"/>
                <w:b/>
                <w:bCs/>
                <w:sz w:val="16"/>
                <w:szCs w:val="16"/>
                <w:lang w:val="en-US"/>
              </w:rPr>
              <w:t xml:space="preserve"> able 2 able numbers 1 able numbers similar 1 able steelers 1 able steelers win 1 adds 1 adds lot 1 adds lot jets 1 afc 4 afc east 2 afc east said 2 afc offer 2 afc offer slightly 2 agency 1 agency usually 1 agency usually good 1 air 1 air simply 1 air simply nt 1 allows 1 allows pressure 1 allows pressure taken 1 anderson 1 anderson enunwa 1 anderson enunwa best 1 ball 2 ball make 2 ball make playoffs 2 bell 3 bell comes 1 bell comes jets 1 bell jets 1 bell jets working 1 bell poses 1 bell poses threat 1 berth 2 berth form 2 berth form wild 2 best 2 best pieces 1 best pieces buster 1 best wide 1 best wide receiver 1 better 2 better able 1 better able steelers 1 better jets 1 better jets putting 1 big 1 big signing 1 big signing jets 1 biggest 1 biggest needs 1 biggest needs wide 1 bowl 2 bowl slated 2 bowl slated finish 2 breakout 2 breakout second 2 breakout second season 2 buster 1 buster skrine 1 buster skrine jets 1 campaign 2 campaign predicted 2 campaign predicted comes 2 card 2 card spot 2 card spot likely 2 centerpieces 1 centerpieces able 1 centerpieces able numbers 1 certainly 4 certainly adds 1 certainly adds lot 1 certainly better 1 certainly better jets 1 certainly like 2 certainly like direction 2 cj 1 cj mosely 1 cj mosely spending 1 comes 3 comes fruition 2 comes fruition mean 2 comes jets 1 comes jets supposed 1 contract 1 contract ended 1 contract ended steelers 1 core 1 core league 1 core league certainly 1 crowder 1 crowder fit 1 crowder fit signed 1 darnold 3 darnold breakout 2 darnold breakout second 2 darnold options 1 darnold options allows 1 dead 2 dead campaign 2 dead </w:t>
            </w:r>
            <w:r w:rsidRPr="00526888">
              <w:rPr>
                <w:rFonts w:ascii="Arial" w:hAnsi="Arial"/>
                <w:b/>
                <w:bCs/>
                <w:sz w:val="16"/>
                <w:szCs w:val="16"/>
                <w:lang w:val="en-US"/>
              </w:rPr>
              <w:lastRenderedPageBreak/>
              <w:t xml:space="preserve">campaign predicted 2 defense 1 defense especially 1 defense especially face 1 direction 2 direction jets 2 direction jets going 2 earn 2 earn postseason 2 earn postseason berth 2 east 4 east huge 2 east huge leap 2 east said 2 east said jets 2 ended 1 ended steelers 1 ended steelers offering 1 england 2 england patriots 2 england patriots afc 2 enunwa 1 enunwa best 1 enunwa best wide 1 especially 1 especially face 1 especially face losing 1 face 1 face losing 1 face losing best 1 favorites 2 favorites likely 2 favorites likely win 2 finish 2 finish new 2 finish new england 2 finishing 4 finishing dead 2 finishing dead campaign 2 finishing second 2 finishing second east 2 fit 1 fit signed 1 fit signed jets 1 form 2 form wild 2 form wild card 2 free 1 free agency 1 free agency usually 1 fruition 2 fruition mean 2 fruition mean jets 2 gives 1 gives darnold 1 gives darnold options 1 going 3 going offseason 1 going offseason jets 1 going starters 1 going starters time 1 good 1 good thing 1 good thing contract 1 ground 1 ground air 1 ground air simply 1 guaranteed 1 guaranteed money 1 guaranteed money leveon 1 happened 2 happened takes 2 happened takes darnold 2 huge 2 huge leap 2 huge leap finishing 2 hurting 1 hurting jets 1 hurting jets offense 1 jets 16 jets biggest 1 jets biggest needs 1 jets defense 1 jets defense especially 1 jets earn 2 jets earn postseason 2 jets going 2 jets going </w:t>
            </w:r>
          </w:p>
        </w:tc>
      </w:tr>
    </w:tbl>
    <w:p w14:paraId="59938899" w14:textId="0BEC3711" w:rsidR="00BC16C3" w:rsidRDefault="00BC16C3" w:rsidP="00BC16C3"/>
    <w:p w14:paraId="000946B8" w14:textId="136C45BB" w:rsidR="00BC16C3" w:rsidRDefault="00BC16C3" w:rsidP="00BC16C3">
      <w:pPr>
        <w:pStyle w:val="Heading3"/>
      </w:pPr>
      <w:bookmarkStart w:id="21" w:name="_Toc22672754"/>
      <w:r>
        <w:t>TfidfVectorizer - Vectorize Team Text Documents</w:t>
      </w:r>
      <w:bookmarkEnd w:id="21"/>
    </w:p>
    <w:p w14:paraId="4467F454" w14:textId="0B3CF8EA" w:rsidR="00C414ED" w:rsidRPr="00A90D89" w:rsidRDefault="00C414ED" w:rsidP="00C414ED">
      <w:pPr>
        <w:pStyle w:val="VIBody"/>
        <w:rPr>
          <w:rFonts w:ascii="Arial" w:hAnsi="Arial"/>
          <w:lang w:val="en-US"/>
        </w:rPr>
      </w:pPr>
      <w:r w:rsidRPr="00A90D89">
        <w:rPr>
          <w:rFonts w:ascii="Arial" w:hAnsi="Arial"/>
          <w:lang w:val="en-US"/>
        </w:rPr>
        <w:t xml:space="preserve">Utilizing the python package </w:t>
      </w:r>
      <w:r w:rsidRPr="00A90D89">
        <w:rPr>
          <w:rFonts w:ascii="Arial" w:hAnsi="Arial"/>
          <w:b/>
          <w:bCs/>
          <w:lang w:val="en-US"/>
        </w:rPr>
        <w:t>sklearn.feature_extraction.text TfidfVectorizer</w:t>
      </w:r>
      <w:r w:rsidRPr="00A90D89">
        <w:rPr>
          <w:rFonts w:ascii="Arial" w:hAnsi="Arial"/>
          <w:lang w:val="en-US"/>
        </w:rPr>
        <w:t xml:space="preserve"> class, this model converts a collection of team text documents to a matrix </w:t>
      </w:r>
      <w:r w:rsidR="00CF56B1" w:rsidRPr="00A90D89">
        <w:rPr>
          <w:rFonts w:ascii="Arial" w:hAnsi="Arial"/>
          <w:lang w:val="en-US"/>
        </w:rPr>
        <w:t>transformed to a normalized tf or tf-idf representation</w:t>
      </w:r>
      <w:r w:rsidRPr="00A90D89">
        <w:rPr>
          <w:rFonts w:ascii="Arial" w:hAnsi="Arial"/>
          <w:lang w:val="en-US"/>
        </w:rPr>
        <w:t xml:space="preserve">. This implementation of </w:t>
      </w:r>
      <w:r w:rsidR="00375D67" w:rsidRPr="00A90D89">
        <w:rPr>
          <w:rFonts w:ascii="Arial" w:hAnsi="Arial"/>
          <w:lang w:val="en-US"/>
        </w:rPr>
        <w:t>Tfidf</w:t>
      </w:r>
      <w:r w:rsidRPr="00A90D89">
        <w:rPr>
          <w:rFonts w:ascii="Arial" w:hAnsi="Arial"/>
          <w:lang w:val="en-US"/>
        </w:rPr>
        <w:t>Vectorizer produces a sparse representation of the counts using scipy.sparse.coo_matrix.</w:t>
      </w:r>
      <w:r w:rsidR="00CF56B1" w:rsidRPr="00A90D89">
        <w:rPr>
          <w:rFonts w:ascii="Arial" w:hAnsi="Arial"/>
          <w:lang w:val="en-US"/>
        </w:rPr>
        <w:t xml:space="preserve"> </w:t>
      </w:r>
      <w:r w:rsidR="00CF56B1" w:rsidRPr="00A90D89">
        <w:rPr>
          <w:rFonts w:ascii="Arial" w:hAnsi="Arial"/>
          <w:color w:val="1D1F22"/>
          <w:shd w:val="clear" w:color="auto" w:fill="FFFFFF"/>
        </w:rPr>
        <w:t>Tf means term-frequency while tf-idf means term-frequency times inverse document-frequency. This is a common term weighting scheme in information retrieval, that has also found good use in document classification.</w:t>
      </w:r>
    </w:p>
    <w:p w14:paraId="63151554" w14:textId="23140A13" w:rsidR="00C414ED" w:rsidRPr="00A90D89" w:rsidRDefault="00C414ED" w:rsidP="00C414ED">
      <w:pPr>
        <w:pStyle w:val="VIBody"/>
        <w:rPr>
          <w:rFonts w:ascii="Arial" w:hAnsi="Arial"/>
          <w:color w:val="000000"/>
          <w:shd w:val="clear" w:color="auto" w:fill="FFFFFF"/>
        </w:rPr>
      </w:pPr>
      <w:r w:rsidRPr="00A90D89">
        <w:rPr>
          <w:rFonts w:ascii="Arial" w:hAnsi="Arial"/>
          <w:color w:val="000000"/>
          <w:shd w:val="clear" w:color="auto" w:fill="FFFFFF"/>
        </w:rPr>
        <w:t>The goal of using tf-idf is to scale down the impact of tokens that occur very frequently in a given corpus and that are hence empirically less informative than features that occur in a small fraction of the training corpus</w:t>
      </w:r>
    </w:p>
    <w:p w14:paraId="5EA11923" w14:textId="77777777" w:rsidR="00C414ED" w:rsidRPr="00C414ED" w:rsidRDefault="00C414ED" w:rsidP="00C414ED">
      <w:pPr>
        <w:widowControl/>
        <w:shd w:val="clear" w:color="auto" w:fill="FFFFFF"/>
        <w:spacing w:line="240" w:lineRule="auto"/>
        <w:rPr>
          <w:rFonts w:cs="Arial"/>
          <w:color w:val="000000"/>
        </w:rPr>
      </w:pPr>
      <w:r w:rsidRPr="00C414ED">
        <w:rPr>
          <w:rFonts w:cs="Arial"/>
          <w:color w:val="000000"/>
        </w:rPr>
        <w:t>formula used: tf-idf(d, t) = tf(t) * idf(d, t)</w:t>
      </w:r>
    </w:p>
    <w:p w14:paraId="268AA1FC" w14:textId="6965982C" w:rsidR="00C414ED" w:rsidRPr="00A90D89" w:rsidRDefault="00C414ED" w:rsidP="00C414ED">
      <w:pPr>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480"/>
        <w:rPr>
          <w:rFonts w:cs="Arial"/>
          <w:color w:val="000000"/>
          <w:bdr w:val="none" w:sz="0" w:space="0" w:color="auto" w:frame="1"/>
          <w:shd w:val="clear" w:color="auto" w:fill="FFFFFF"/>
        </w:rPr>
      </w:pPr>
      <w:r w:rsidRPr="00C414ED">
        <w:rPr>
          <w:rFonts w:cs="Arial"/>
          <w:color w:val="000000"/>
          <w:bdr w:val="none" w:sz="0" w:space="0" w:color="auto" w:frame="1"/>
          <w:shd w:val="clear" w:color="auto" w:fill="FFFFFF"/>
        </w:rPr>
        <w:t>tf(t)= the term frequency is the number of times the term appears in the documen</w:t>
      </w:r>
      <w:r w:rsidRPr="00A90D89">
        <w:rPr>
          <w:rFonts w:cs="Arial"/>
          <w:color w:val="000000"/>
          <w:bdr w:val="none" w:sz="0" w:space="0" w:color="auto" w:frame="1"/>
          <w:shd w:val="clear" w:color="auto" w:fill="FFFFFF"/>
        </w:rPr>
        <w:t>t</w:t>
      </w:r>
    </w:p>
    <w:p w14:paraId="0455E554" w14:textId="4AE9962D" w:rsidR="00C414ED" w:rsidRPr="00C414ED" w:rsidRDefault="00C414ED" w:rsidP="00C414ED">
      <w:pPr>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480"/>
        <w:rPr>
          <w:rFonts w:cs="Arial"/>
          <w:color w:val="000000"/>
          <w:bdr w:val="none" w:sz="0" w:space="0" w:color="auto" w:frame="1"/>
          <w:shd w:val="clear" w:color="auto" w:fill="FFFFFF"/>
        </w:rPr>
      </w:pPr>
      <w:r w:rsidRPr="00C414ED">
        <w:rPr>
          <w:rFonts w:cs="Arial"/>
          <w:color w:val="000000"/>
          <w:bdr w:val="none" w:sz="0" w:space="0" w:color="auto" w:frame="1"/>
          <w:shd w:val="clear" w:color="auto" w:fill="FFFFFF"/>
        </w:rPr>
        <w:t>idf(d, t) = the document frequency is the number of documents 'd' that contain term 't'</w:t>
      </w:r>
    </w:p>
    <w:p w14:paraId="52D332A6" w14:textId="77777777" w:rsidR="00C414ED" w:rsidRPr="00A90D89" w:rsidRDefault="00C414ED" w:rsidP="00C414ED">
      <w:pPr>
        <w:pStyle w:val="VIBody"/>
        <w:spacing w:before="0"/>
        <w:rPr>
          <w:rFonts w:ascii="Arial" w:hAnsi="Arial"/>
          <w:color w:val="000000"/>
          <w:shd w:val="clear" w:color="auto" w:fill="FFFFFF"/>
        </w:rPr>
      </w:pPr>
    </w:p>
    <w:p w14:paraId="3AE0170D" w14:textId="3591526E" w:rsidR="00C414ED" w:rsidRPr="00A90D89" w:rsidRDefault="00C414ED" w:rsidP="00C414ED">
      <w:pPr>
        <w:pStyle w:val="VIBody"/>
        <w:spacing w:before="0"/>
        <w:rPr>
          <w:rFonts w:ascii="Arial" w:hAnsi="Arial"/>
          <w:color w:val="000000"/>
          <w:shd w:val="clear" w:color="auto" w:fill="FFFFFF"/>
        </w:rPr>
      </w:pPr>
      <w:r w:rsidRPr="00A90D89">
        <w:rPr>
          <w:rFonts w:ascii="Arial" w:hAnsi="Arial"/>
          <w:color w:val="000000"/>
          <w:shd w:val="clear" w:color="auto" w:fill="FFFFFF"/>
        </w:rPr>
        <w:t>TfidfVectorizer supports counts of N-grams of words or consecutive characters. Once fitted, the vectorizer has built a dictionary of feature indices:</w:t>
      </w:r>
      <w:r w:rsidRPr="00A90D89">
        <w:rPr>
          <w:rFonts w:ascii="Arial" w:hAnsi="Arial"/>
          <w:color w:val="000000"/>
        </w:rPr>
        <w:br/>
      </w:r>
      <w:r w:rsidRPr="00A90D89">
        <w:rPr>
          <w:rFonts w:ascii="Arial" w:hAnsi="Arial"/>
          <w:color w:val="000000"/>
          <w:shd w:val="clear" w:color="auto" w:fill="FFFFFF"/>
        </w:rPr>
        <w:t>The index value of a word in the vocabulary is linked to its frequency in the whole training corpus.</w:t>
      </w:r>
    </w:p>
    <w:p w14:paraId="41E117E7" w14:textId="77777777" w:rsidR="00C414ED" w:rsidRPr="00A90D89" w:rsidRDefault="00C414ED" w:rsidP="00C414ED">
      <w:pPr>
        <w:pStyle w:val="VIBody"/>
        <w:rPr>
          <w:rFonts w:ascii="Arial" w:hAnsi="Arial"/>
          <w:color w:val="000000"/>
          <w:shd w:val="clear" w:color="auto" w:fill="FFFFFF"/>
        </w:rPr>
      </w:pPr>
      <w:r w:rsidRPr="00A90D89">
        <w:rPr>
          <w:rFonts w:ascii="Arial" w:hAnsi="Arial"/>
          <w:color w:val="000000"/>
          <w:shd w:val="clear" w:color="auto" w:fill="FFFFFF"/>
        </w:rPr>
        <w:t xml:space="preserve">The data for the vectorization steps is readin from a local file directory created during the prior cleaning process steps. </w:t>
      </w:r>
    </w:p>
    <w:p w14:paraId="735ECC03" w14:textId="77777777" w:rsidR="00C414ED" w:rsidRPr="00A90D89" w:rsidRDefault="00C414ED" w:rsidP="00C414ED">
      <w:pPr>
        <w:pStyle w:val="VIBody"/>
        <w:numPr>
          <w:ilvl w:val="0"/>
          <w:numId w:val="29"/>
        </w:numPr>
        <w:spacing w:before="0" w:after="0"/>
        <w:rPr>
          <w:rFonts w:ascii="Arial" w:hAnsi="Arial"/>
          <w:color w:val="000000"/>
          <w:shd w:val="clear" w:color="auto" w:fill="FFFFFF"/>
        </w:rPr>
      </w:pPr>
      <w:r w:rsidRPr="00A90D89">
        <w:rPr>
          <w:rFonts w:ascii="Arial" w:hAnsi="Arial"/>
          <w:color w:val="000000"/>
          <w:shd w:val="clear" w:color="auto" w:fill="FFFFFF"/>
        </w:rPr>
        <w:t>path=f'{corpusDir}/teams/v2/cleaned/</w:t>
      </w:r>
    </w:p>
    <w:p w14:paraId="16C579CA" w14:textId="77777777" w:rsidR="00C414ED" w:rsidRPr="00A90D89" w:rsidRDefault="00C414ED" w:rsidP="00C414ED">
      <w:pPr>
        <w:pStyle w:val="VIBody"/>
        <w:numPr>
          <w:ilvl w:val="0"/>
          <w:numId w:val="29"/>
        </w:numPr>
        <w:spacing w:before="0" w:after="0"/>
        <w:rPr>
          <w:rFonts w:ascii="Arial" w:hAnsi="Arial"/>
          <w:color w:val="000000"/>
          <w:shd w:val="clear" w:color="auto" w:fill="FFFFFF"/>
        </w:rPr>
      </w:pPr>
      <w:r w:rsidRPr="00A90D89">
        <w:rPr>
          <w:rFonts w:ascii="Arial" w:hAnsi="Arial"/>
          <w:color w:val="000000"/>
          <w:shd w:val="clear" w:color="auto" w:fill="FFFFFF"/>
        </w:rPr>
        <w:t>A collection of 32 documents are retrived containing media text specific to each team's performance.</w:t>
      </w:r>
    </w:p>
    <w:p w14:paraId="30DE0709" w14:textId="77777777" w:rsidR="00C414ED" w:rsidRPr="00A90D89" w:rsidRDefault="00C414ED" w:rsidP="00C414ED">
      <w:pPr>
        <w:pStyle w:val="VIBody"/>
        <w:spacing w:before="0" w:after="0"/>
        <w:rPr>
          <w:rFonts w:ascii="Arial" w:hAnsi="Arial"/>
          <w:color w:val="000000"/>
          <w:shd w:val="clear" w:color="auto" w:fill="FFFFFF"/>
        </w:rPr>
      </w:pPr>
    </w:p>
    <w:p w14:paraId="6411FD27" w14:textId="3D222041" w:rsidR="00BC16C3" w:rsidRPr="00A90D89" w:rsidRDefault="00C414ED" w:rsidP="00C414ED">
      <w:pPr>
        <w:pStyle w:val="VIBody"/>
        <w:rPr>
          <w:rFonts w:ascii="Arial" w:hAnsi="Arial"/>
          <w:color w:val="000000"/>
          <w:shd w:val="clear" w:color="auto" w:fill="FFFFFF"/>
        </w:rPr>
      </w:pPr>
      <w:r w:rsidRPr="00A90D89">
        <w:rPr>
          <w:rFonts w:ascii="Arial" w:hAnsi="Arial"/>
          <w:color w:val="000000"/>
          <w:shd w:val="clear" w:color="auto" w:fill="FFFFFF"/>
        </w:rPr>
        <w:t>For this experiment unigram, bigram and trigram models were vectorized and saved to file for analysis and future additive modeling.</w:t>
      </w:r>
    </w:p>
    <w:p w14:paraId="00133BEC" w14:textId="64A0DA45" w:rsidR="000C03A3" w:rsidRPr="00A90D89" w:rsidRDefault="000C03A3" w:rsidP="00C414ED">
      <w:pPr>
        <w:pStyle w:val="VIBody"/>
        <w:rPr>
          <w:rFonts w:ascii="Arial" w:hAnsi="Arial"/>
          <w:lang w:val="en-US"/>
        </w:rPr>
      </w:pPr>
      <w:r w:rsidRPr="00A90D89">
        <w:rPr>
          <w:rFonts w:ascii="Arial" w:hAnsi="Arial"/>
        </w:rPr>
        <w:t>Further, to perform a comparative analysis on the individual team documents the tfidf vectorized trigram model was passed through Vader's SentimentIntensityAnalyzer in order to perform unsup</w:t>
      </w:r>
      <w:r w:rsidR="00765A87">
        <w:rPr>
          <w:rFonts w:ascii="Arial" w:hAnsi="Arial"/>
        </w:rPr>
        <w:t>ervis</w:t>
      </w:r>
      <w:r w:rsidRPr="00A90D89">
        <w:rPr>
          <w:rFonts w:ascii="Arial" w:hAnsi="Arial"/>
        </w:rPr>
        <w:t>ed classification of the trigram terms. This process will be described under section 3.1.3, Vectorization Results</w:t>
      </w:r>
    </w:p>
    <w:p w14:paraId="72B60F3D" w14:textId="76297B66" w:rsidR="006B3725" w:rsidRDefault="00BC16C3" w:rsidP="006B3725">
      <w:pPr>
        <w:pStyle w:val="Heading40"/>
      </w:pPr>
      <w:r>
        <w:t>TfidfVectorizer Unigram Model</w:t>
      </w:r>
    </w:p>
    <w:p w14:paraId="7C2C26C4" w14:textId="26B46BFB" w:rsidR="006B3725" w:rsidRPr="006B3725" w:rsidRDefault="006B3725" w:rsidP="006B3725">
      <w:pPr>
        <w:pStyle w:val="Heading5"/>
      </w:pPr>
      <w:r>
        <w:t>TfidfVectorizer Unigram Details</w:t>
      </w:r>
    </w:p>
    <w:p w14:paraId="11C21B00" w14:textId="47A80FBE" w:rsidR="00136086" w:rsidRDefault="00136086" w:rsidP="00136086">
      <w:pPr>
        <w:widowControl/>
        <w:shd w:val="clear" w:color="auto" w:fill="FFFFFF"/>
        <w:spacing w:line="240" w:lineRule="auto"/>
        <w:rPr>
          <w:rFonts w:cs="Arial"/>
          <w:sz w:val="22"/>
          <w:szCs w:val="22"/>
        </w:rPr>
      </w:pPr>
      <w:r>
        <w:rPr>
          <w:rFonts w:cs="Arial"/>
          <w:sz w:val="22"/>
          <w:szCs w:val="22"/>
          <w:u w:val="single"/>
        </w:rPr>
        <w:t>Tfidf</w:t>
      </w:r>
      <w:r w:rsidRPr="00CA1088">
        <w:rPr>
          <w:rFonts w:cs="Arial"/>
          <w:sz w:val="22"/>
          <w:szCs w:val="22"/>
          <w:u w:val="single"/>
        </w:rPr>
        <w:t>Vectorizer</w:t>
      </w:r>
      <w:r>
        <w:rPr>
          <w:rFonts w:cs="Arial"/>
          <w:sz w:val="22"/>
          <w:szCs w:val="22"/>
          <w:u w:val="single"/>
        </w:rPr>
        <w:t xml:space="preserve"> Unigram</w:t>
      </w:r>
      <w:r w:rsidRPr="00CA1088">
        <w:rPr>
          <w:rFonts w:cs="Arial"/>
          <w:sz w:val="22"/>
          <w:szCs w:val="22"/>
          <w:u w:val="single"/>
        </w:rPr>
        <w:t xml:space="preserve"> Parameters</w:t>
      </w:r>
      <w:r>
        <w:rPr>
          <w:rFonts w:cs="Arial"/>
          <w:sz w:val="22"/>
          <w:szCs w:val="22"/>
        </w:rPr>
        <w:t>:</w:t>
      </w:r>
    </w:p>
    <w:p w14:paraId="5E92916C" w14:textId="77777777" w:rsidR="00136086" w:rsidRPr="00A90D89" w:rsidRDefault="00136086" w:rsidP="00136086">
      <w:pPr>
        <w:widowControl/>
        <w:numPr>
          <w:ilvl w:val="0"/>
          <w:numId w:val="25"/>
        </w:numPr>
        <w:shd w:val="clear" w:color="auto" w:fill="FFFFFF"/>
        <w:spacing w:line="240" w:lineRule="auto"/>
        <w:rPr>
          <w:rFonts w:cs="Arial"/>
        </w:rPr>
      </w:pPr>
      <w:r w:rsidRPr="00A90D89">
        <w:rPr>
          <w:rFonts w:cs="Arial"/>
        </w:rPr>
        <w:t>input='filename'</w:t>
      </w:r>
    </w:p>
    <w:p w14:paraId="37E1CA31" w14:textId="77777777" w:rsidR="00136086" w:rsidRPr="00A90D89" w:rsidRDefault="00136086" w:rsidP="00136086">
      <w:pPr>
        <w:widowControl/>
        <w:numPr>
          <w:ilvl w:val="0"/>
          <w:numId w:val="25"/>
        </w:numPr>
        <w:shd w:val="clear" w:color="auto" w:fill="FFFFFF"/>
        <w:spacing w:line="240" w:lineRule="auto"/>
        <w:rPr>
          <w:rFonts w:cs="Arial"/>
        </w:rPr>
      </w:pPr>
      <w:r w:rsidRPr="00A90D89">
        <w:rPr>
          <w:rFonts w:cs="Arial"/>
        </w:rPr>
        <w:lastRenderedPageBreak/>
        <w:t>ngram_range=(1,1)</w:t>
      </w:r>
    </w:p>
    <w:p w14:paraId="6C1695CF" w14:textId="77777777" w:rsidR="00136086" w:rsidRPr="00A90D89" w:rsidRDefault="00136086" w:rsidP="00136086">
      <w:pPr>
        <w:widowControl/>
        <w:numPr>
          <w:ilvl w:val="0"/>
          <w:numId w:val="25"/>
        </w:numPr>
        <w:shd w:val="clear" w:color="auto" w:fill="FFFFFF"/>
        <w:spacing w:line="240" w:lineRule="auto"/>
        <w:rPr>
          <w:rFonts w:cs="Arial"/>
        </w:rPr>
      </w:pPr>
      <w:r w:rsidRPr="00A90D89">
        <w:rPr>
          <w:rFonts w:cs="Arial"/>
        </w:rPr>
        <w:t>stop_words='english'</w:t>
      </w:r>
    </w:p>
    <w:p w14:paraId="397E2880" w14:textId="77777777" w:rsidR="00136086" w:rsidRPr="00A90D89" w:rsidRDefault="00136086" w:rsidP="00136086">
      <w:pPr>
        <w:widowControl/>
        <w:numPr>
          <w:ilvl w:val="0"/>
          <w:numId w:val="25"/>
        </w:numPr>
        <w:shd w:val="clear" w:color="auto" w:fill="FFFFFF"/>
        <w:spacing w:line="240" w:lineRule="auto"/>
        <w:rPr>
          <w:rFonts w:cs="Arial"/>
        </w:rPr>
      </w:pPr>
      <w:r w:rsidRPr="00A90D89">
        <w:rPr>
          <w:rFonts w:cs="Arial"/>
        </w:rPr>
        <w:t>max_features=None</w:t>
      </w:r>
    </w:p>
    <w:p w14:paraId="37E48B8B" w14:textId="77777777" w:rsidR="00136086" w:rsidRPr="00A90D89" w:rsidRDefault="00136086" w:rsidP="00136086">
      <w:pPr>
        <w:widowControl/>
        <w:numPr>
          <w:ilvl w:val="0"/>
          <w:numId w:val="25"/>
        </w:numPr>
        <w:shd w:val="clear" w:color="auto" w:fill="FFFFFF"/>
        <w:spacing w:line="240" w:lineRule="auto"/>
        <w:rPr>
          <w:rFonts w:cs="Arial"/>
        </w:rPr>
      </w:pPr>
      <w:r w:rsidRPr="00A90D89">
        <w:rPr>
          <w:rFonts w:cs="Arial"/>
        </w:rPr>
        <w:t>max_df=1.0</w:t>
      </w:r>
    </w:p>
    <w:p w14:paraId="55CA338E" w14:textId="77777777" w:rsidR="00136086" w:rsidRPr="00A90D89" w:rsidRDefault="00136086" w:rsidP="00136086">
      <w:pPr>
        <w:widowControl/>
        <w:numPr>
          <w:ilvl w:val="0"/>
          <w:numId w:val="25"/>
        </w:numPr>
        <w:shd w:val="clear" w:color="auto" w:fill="FFFFFF"/>
        <w:spacing w:line="240" w:lineRule="auto"/>
        <w:rPr>
          <w:rFonts w:cs="Arial"/>
        </w:rPr>
      </w:pPr>
      <w:r w:rsidRPr="00A90D89">
        <w:rPr>
          <w:rFonts w:cs="Arial"/>
        </w:rPr>
        <w:t>min_df=1</w:t>
      </w:r>
    </w:p>
    <w:p w14:paraId="4928A32E" w14:textId="77777777" w:rsidR="00136086" w:rsidRPr="00A90D89" w:rsidRDefault="00136086" w:rsidP="00136086">
      <w:pPr>
        <w:widowControl/>
        <w:numPr>
          <w:ilvl w:val="0"/>
          <w:numId w:val="25"/>
        </w:numPr>
        <w:shd w:val="clear" w:color="auto" w:fill="FFFFFF"/>
        <w:spacing w:line="240" w:lineRule="auto"/>
        <w:rPr>
          <w:rFonts w:cs="Arial"/>
        </w:rPr>
      </w:pPr>
      <w:r w:rsidRPr="00A90D89">
        <w:rPr>
          <w:rFonts w:cs="Arial"/>
        </w:rPr>
        <w:t>analyzer=word</w:t>
      </w:r>
    </w:p>
    <w:p w14:paraId="33B42009" w14:textId="074AF1F4" w:rsidR="00BC16C3" w:rsidRPr="00A90D89" w:rsidRDefault="00136086" w:rsidP="00F15177">
      <w:pPr>
        <w:pStyle w:val="VIBody"/>
        <w:rPr>
          <w:rFonts w:ascii="Arial" w:hAnsi="Arial"/>
          <w:lang w:val="en-US"/>
        </w:rPr>
      </w:pPr>
      <w:r w:rsidRPr="00A90D89">
        <w:rPr>
          <w:rFonts w:ascii="Arial" w:hAnsi="Arial"/>
          <w:lang w:val="en-US"/>
        </w:rPr>
        <w:t>Both fit and transform methods were performed on this model.</w:t>
      </w:r>
    </w:p>
    <w:p w14:paraId="7E9F2D6D" w14:textId="7D8E5273" w:rsidR="00BC16C3" w:rsidRDefault="00136086" w:rsidP="00136086">
      <w:pPr>
        <w:pStyle w:val="Heading5"/>
      </w:pPr>
      <w:r>
        <w:t>TfidfVectorizer Unigram Results</w:t>
      </w:r>
    </w:p>
    <w:p w14:paraId="2C8758FA" w14:textId="3ACE742A" w:rsidR="00136086" w:rsidRPr="00535ECD" w:rsidRDefault="006417B7" w:rsidP="00136086">
      <w:pPr>
        <w:pStyle w:val="VIBody"/>
        <w:rPr>
          <w:rFonts w:ascii="Arial" w:hAnsi="Arial"/>
          <w:lang w:val="en-US"/>
        </w:rPr>
      </w:pPr>
      <w:r>
        <w:rPr>
          <w:rFonts w:ascii="Arial" w:hAnsi="Arial"/>
          <w:lang w:val="en-US"/>
        </w:rPr>
        <w:t xml:space="preserve">: </w:t>
      </w:r>
      <w:r w:rsidR="00136086">
        <w:rPr>
          <w:rFonts w:ascii="Arial" w:hAnsi="Arial"/>
          <w:lang w:val="en-US"/>
        </w:rPr>
        <w:t>Unigram</w:t>
      </w:r>
      <w:r w:rsidR="00136086" w:rsidRPr="00535ECD">
        <w:rPr>
          <w:rFonts w:ascii="Arial" w:hAnsi="Arial"/>
          <w:lang w:val="en-US"/>
        </w:rPr>
        <w:t xml:space="preserve"> Matrix Dimensions</w:t>
      </w:r>
    </w:p>
    <w:tbl>
      <w:tblPr>
        <w:tblW w:w="0" w:type="auto"/>
        <w:tblBorders>
          <w:top w:val="single" w:sz="12" w:space="0" w:color="008000"/>
          <w:bottom w:val="single" w:sz="12" w:space="0" w:color="008000"/>
        </w:tblBorders>
        <w:tblLook w:val="04A0" w:firstRow="1" w:lastRow="0" w:firstColumn="1" w:lastColumn="0" w:noHBand="0" w:noVBand="1"/>
      </w:tblPr>
      <w:tblGrid>
        <w:gridCol w:w="756"/>
        <w:gridCol w:w="1134"/>
        <w:gridCol w:w="1917"/>
        <w:gridCol w:w="2387"/>
      </w:tblGrid>
      <w:tr w:rsidR="00136086" w:rsidRPr="008F22FD" w14:paraId="5C7E119D" w14:textId="77777777" w:rsidTr="00ED6431">
        <w:tc>
          <w:tcPr>
            <w:tcW w:w="756" w:type="dxa"/>
            <w:tcBorders>
              <w:top w:val="single" w:sz="4" w:space="0" w:color="4472C4"/>
              <w:bottom w:val="single" w:sz="4" w:space="0" w:color="4472C4"/>
            </w:tcBorders>
            <w:shd w:val="clear" w:color="auto" w:fill="auto"/>
          </w:tcPr>
          <w:p w14:paraId="5F6D449D" w14:textId="77777777" w:rsidR="00136086" w:rsidRPr="008F22FD" w:rsidRDefault="00136086" w:rsidP="00ED6431">
            <w:pPr>
              <w:pStyle w:val="VIBody"/>
              <w:widowControl w:val="0"/>
              <w:jc w:val="center"/>
              <w:rPr>
                <w:rFonts w:ascii="Arial" w:hAnsi="Arial"/>
                <w:sz w:val="18"/>
                <w:szCs w:val="18"/>
                <w:lang w:val="en-US"/>
              </w:rPr>
            </w:pPr>
            <w:r w:rsidRPr="008F22FD">
              <w:rPr>
                <w:rFonts w:ascii="Arial" w:hAnsi="Arial"/>
                <w:sz w:val="18"/>
                <w:szCs w:val="18"/>
                <w:lang w:val="en-US"/>
              </w:rPr>
              <w:t>Size</w:t>
            </w:r>
          </w:p>
        </w:tc>
        <w:tc>
          <w:tcPr>
            <w:tcW w:w="1134" w:type="dxa"/>
            <w:tcBorders>
              <w:top w:val="single" w:sz="4" w:space="0" w:color="4472C4"/>
              <w:bottom w:val="single" w:sz="4" w:space="0" w:color="4472C4"/>
            </w:tcBorders>
            <w:shd w:val="clear" w:color="auto" w:fill="auto"/>
          </w:tcPr>
          <w:p w14:paraId="7DEE140C" w14:textId="77777777" w:rsidR="00136086" w:rsidRPr="008F22FD" w:rsidRDefault="00136086" w:rsidP="00ED6431">
            <w:pPr>
              <w:pStyle w:val="VIBody"/>
              <w:widowControl w:val="0"/>
              <w:jc w:val="center"/>
              <w:rPr>
                <w:rFonts w:ascii="Arial" w:hAnsi="Arial"/>
                <w:sz w:val="18"/>
                <w:szCs w:val="18"/>
                <w:lang w:val="en-US"/>
              </w:rPr>
            </w:pPr>
            <w:r w:rsidRPr="008F22FD">
              <w:rPr>
                <w:rFonts w:ascii="Arial" w:hAnsi="Arial"/>
                <w:sz w:val="18"/>
                <w:szCs w:val="18"/>
                <w:lang w:val="en-US"/>
              </w:rPr>
              <w:t>Rows</w:t>
            </w:r>
          </w:p>
        </w:tc>
        <w:tc>
          <w:tcPr>
            <w:tcW w:w="1350" w:type="dxa"/>
            <w:tcBorders>
              <w:top w:val="single" w:sz="4" w:space="0" w:color="4472C4"/>
              <w:bottom w:val="single" w:sz="4" w:space="0" w:color="4472C4"/>
            </w:tcBorders>
            <w:shd w:val="clear" w:color="auto" w:fill="auto"/>
          </w:tcPr>
          <w:p w14:paraId="31840878" w14:textId="77777777" w:rsidR="00136086" w:rsidRPr="008F22FD" w:rsidRDefault="00136086" w:rsidP="00ED6431">
            <w:pPr>
              <w:pStyle w:val="VIBody"/>
              <w:widowControl w:val="0"/>
              <w:jc w:val="center"/>
              <w:rPr>
                <w:rFonts w:ascii="Arial" w:hAnsi="Arial"/>
                <w:sz w:val="18"/>
                <w:szCs w:val="18"/>
                <w:lang w:val="en-US"/>
              </w:rPr>
            </w:pPr>
            <w:r w:rsidRPr="008F22FD">
              <w:rPr>
                <w:rFonts w:ascii="Arial" w:hAnsi="Arial"/>
                <w:sz w:val="18"/>
                <w:szCs w:val="18"/>
                <w:lang w:val="en-US"/>
              </w:rPr>
              <w:t>Columns</w:t>
            </w:r>
            <w:r>
              <w:rPr>
                <w:rFonts w:ascii="Arial" w:hAnsi="Arial"/>
                <w:sz w:val="18"/>
                <w:szCs w:val="18"/>
                <w:lang w:val="en-US"/>
              </w:rPr>
              <w:t>(vocabulary)</w:t>
            </w:r>
          </w:p>
        </w:tc>
        <w:tc>
          <w:tcPr>
            <w:tcW w:w="1890" w:type="dxa"/>
            <w:tcBorders>
              <w:top w:val="single" w:sz="4" w:space="0" w:color="4472C4"/>
              <w:bottom w:val="single" w:sz="4" w:space="0" w:color="4472C4"/>
            </w:tcBorders>
            <w:shd w:val="clear" w:color="auto" w:fill="auto"/>
          </w:tcPr>
          <w:p w14:paraId="3145C407" w14:textId="77777777" w:rsidR="00136086" w:rsidRPr="008F22FD" w:rsidRDefault="00136086" w:rsidP="00ED6431">
            <w:pPr>
              <w:pStyle w:val="VIBody"/>
              <w:widowControl w:val="0"/>
              <w:jc w:val="center"/>
              <w:rPr>
                <w:rFonts w:ascii="Arial" w:hAnsi="Arial"/>
                <w:sz w:val="18"/>
                <w:szCs w:val="18"/>
                <w:lang w:val="en-US"/>
              </w:rPr>
            </w:pPr>
            <w:r w:rsidRPr="008F22FD">
              <w:rPr>
                <w:rFonts w:ascii="Arial" w:hAnsi="Arial"/>
                <w:sz w:val="18"/>
                <w:szCs w:val="18"/>
                <w:lang w:val="en-US"/>
              </w:rPr>
              <w:t>DataType</w:t>
            </w:r>
          </w:p>
        </w:tc>
      </w:tr>
      <w:tr w:rsidR="00136086" w:rsidRPr="008F22FD" w14:paraId="5359C5D4" w14:textId="77777777" w:rsidTr="00ED6431">
        <w:tc>
          <w:tcPr>
            <w:tcW w:w="756" w:type="dxa"/>
            <w:tcBorders>
              <w:top w:val="single" w:sz="4" w:space="0" w:color="4472C4"/>
              <w:bottom w:val="single" w:sz="4" w:space="0" w:color="4472C4"/>
            </w:tcBorders>
            <w:shd w:val="clear" w:color="auto" w:fill="auto"/>
          </w:tcPr>
          <w:p w14:paraId="6B76A267" w14:textId="77777777" w:rsidR="00136086" w:rsidRPr="008F22FD" w:rsidRDefault="00136086" w:rsidP="00ED6431">
            <w:pPr>
              <w:pStyle w:val="VIBody"/>
              <w:widowControl w:val="0"/>
              <w:jc w:val="center"/>
              <w:rPr>
                <w:rFonts w:ascii="Arial" w:hAnsi="Arial"/>
                <w:sz w:val="18"/>
                <w:szCs w:val="18"/>
                <w:lang w:val="en-US"/>
              </w:rPr>
            </w:pPr>
            <w:r>
              <w:rPr>
                <w:rFonts w:ascii="Arial" w:hAnsi="Arial"/>
                <w:sz w:val="18"/>
                <w:szCs w:val="18"/>
                <w:lang w:val="en-US"/>
              </w:rPr>
              <w:t>4963</w:t>
            </w:r>
          </w:p>
        </w:tc>
        <w:tc>
          <w:tcPr>
            <w:tcW w:w="1134" w:type="dxa"/>
            <w:tcBorders>
              <w:top w:val="single" w:sz="4" w:space="0" w:color="4472C4"/>
              <w:bottom w:val="single" w:sz="4" w:space="0" w:color="4472C4"/>
            </w:tcBorders>
            <w:shd w:val="clear" w:color="auto" w:fill="auto"/>
          </w:tcPr>
          <w:p w14:paraId="4141389D" w14:textId="77777777" w:rsidR="00136086" w:rsidRPr="008F22FD" w:rsidRDefault="00136086" w:rsidP="00ED6431">
            <w:pPr>
              <w:pStyle w:val="VIBody"/>
              <w:widowControl w:val="0"/>
              <w:jc w:val="center"/>
              <w:rPr>
                <w:rFonts w:ascii="Arial" w:hAnsi="Arial"/>
                <w:sz w:val="18"/>
                <w:szCs w:val="18"/>
                <w:lang w:val="en-US"/>
              </w:rPr>
            </w:pPr>
            <w:r>
              <w:rPr>
                <w:rFonts w:ascii="Arial" w:hAnsi="Arial"/>
                <w:sz w:val="18"/>
                <w:szCs w:val="18"/>
                <w:lang w:val="en-US"/>
              </w:rPr>
              <w:t>32</w:t>
            </w:r>
          </w:p>
        </w:tc>
        <w:tc>
          <w:tcPr>
            <w:tcW w:w="1350" w:type="dxa"/>
            <w:tcBorders>
              <w:top w:val="single" w:sz="4" w:space="0" w:color="4472C4"/>
              <w:bottom w:val="single" w:sz="4" w:space="0" w:color="4472C4"/>
            </w:tcBorders>
            <w:shd w:val="clear" w:color="auto" w:fill="auto"/>
          </w:tcPr>
          <w:p w14:paraId="7E25A7C9" w14:textId="77777777" w:rsidR="00136086" w:rsidRPr="008F22FD" w:rsidRDefault="00136086" w:rsidP="00ED6431">
            <w:pPr>
              <w:pStyle w:val="VIBody"/>
              <w:widowControl w:val="0"/>
              <w:jc w:val="center"/>
              <w:rPr>
                <w:rFonts w:ascii="Arial" w:hAnsi="Arial"/>
                <w:sz w:val="18"/>
                <w:szCs w:val="18"/>
                <w:lang w:val="en-US"/>
              </w:rPr>
            </w:pPr>
            <w:r>
              <w:rPr>
                <w:rFonts w:ascii="Arial" w:hAnsi="Arial"/>
                <w:sz w:val="18"/>
                <w:szCs w:val="18"/>
                <w:lang w:val="en-US"/>
              </w:rPr>
              <w:t>2113</w:t>
            </w:r>
          </w:p>
        </w:tc>
        <w:tc>
          <w:tcPr>
            <w:tcW w:w="1890" w:type="dxa"/>
            <w:tcBorders>
              <w:top w:val="single" w:sz="4" w:space="0" w:color="4472C4"/>
              <w:bottom w:val="single" w:sz="4" w:space="0" w:color="4472C4"/>
            </w:tcBorders>
            <w:shd w:val="clear" w:color="auto" w:fill="auto"/>
          </w:tcPr>
          <w:p w14:paraId="05A2D889" w14:textId="77777777" w:rsidR="00136086" w:rsidRPr="008F22FD" w:rsidRDefault="00136086" w:rsidP="00ED6431">
            <w:pPr>
              <w:pStyle w:val="VIBody"/>
              <w:widowControl w:val="0"/>
              <w:jc w:val="center"/>
              <w:rPr>
                <w:rFonts w:ascii="Arial" w:hAnsi="Arial"/>
                <w:sz w:val="18"/>
                <w:szCs w:val="18"/>
                <w:lang w:val="en-US"/>
              </w:rPr>
            </w:pPr>
            <w:r w:rsidRPr="008F22FD">
              <w:rPr>
                <w:rFonts w:ascii="Arial" w:hAnsi="Arial"/>
                <w:sz w:val="18"/>
                <w:szCs w:val="18"/>
                <w:lang w:val="en-US"/>
              </w:rPr>
              <w:t>scipy.sparse.csr.csr_matrix</w:t>
            </w:r>
          </w:p>
        </w:tc>
      </w:tr>
    </w:tbl>
    <w:p w14:paraId="3607297D" w14:textId="6E98A47A" w:rsidR="00136086" w:rsidRDefault="00136086" w:rsidP="00136086"/>
    <w:p w14:paraId="70EAD314" w14:textId="7268758B" w:rsidR="00F15177" w:rsidRDefault="00A96F67" w:rsidP="00136086">
      <w:r>
        <w:rPr>
          <w:noProof/>
        </w:rPr>
        <w:pict w14:anchorId="13B9273E">
          <v:shape id="_x0000_s1065" type="#_x0000_t75" style="position:absolute;margin-left:275.25pt;margin-top:14.25pt;width:252.75pt;height:125.25pt;z-index:10;visibility:visible;mso-wrap-style:square;mso-position-horizontal-relative:margin;mso-position-vertical-relative:text">
            <v:imagedata r:id="rId21" o:title=""/>
            <w10:wrap type="square" anchorx="margin"/>
          </v:shape>
        </w:pict>
      </w:r>
      <w:r w:rsidR="00F15177">
        <w:t>IDF Top 10 List:</w:t>
      </w:r>
      <w:r w:rsidR="00D964A9">
        <w:tab/>
      </w:r>
      <w:r w:rsidR="00D964A9">
        <w:tab/>
      </w:r>
      <w:r w:rsidR="00D964A9">
        <w:tab/>
        <w:t>IDF Lowest 10 List:</w:t>
      </w:r>
    </w:p>
    <w:tbl>
      <w:tblPr>
        <w:tblW w:w="0" w:type="auto"/>
        <w:tblBorders>
          <w:top w:val="single" w:sz="4" w:space="0" w:color="5B9BD5"/>
          <w:bottom w:val="single" w:sz="4" w:space="0" w:color="5B9BD5"/>
        </w:tblBorders>
        <w:tblLook w:val="04A0" w:firstRow="1" w:lastRow="0" w:firstColumn="1" w:lastColumn="0" w:noHBand="0" w:noVBand="1"/>
      </w:tblPr>
      <w:tblGrid>
        <w:gridCol w:w="1458"/>
        <w:gridCol w:w="1440"/>
        <w:gridCol w:w="1260"/>
        <w:gridCol w:w="990"/>
      </w:tblGrid>
      <w:tr w:rsidR="00D0158E" w14:paraId="0FEEE133" w14:textId="77777777" w:rsidTr="00D0158E">
        <w:tc>
          <w:tcPr>
            <w:tcW w:w="1458" w:type="dxa"/>
            <w:tcBorders>
              <w:bottom w:val="single" w:sz="4" w:space="0" w:color="5B9BD5"/>
            </w:tcBorders>
            <w:shd w:val="clear" w:color="auto" w:fill="auto"/>
          </w:tcPr>
          <w:p w14:paraId="16807856" w14:textId="4F3AE00C" w:rsidR="00F15177" w:rsidRPr="00D0158E" w:rsidRDefault="00D964A9" w:rsidP="00136086">
            <w:pPr>
              <w:rPr>
                <w:b/>
                <w:bCs/>
                <w:color w:val="2E74B5"/>
              </w:rPr>
            </w:pPr>
            <w:r w:rsidRPr="00D0158E">
              <w:rPr>
                <w:b/>
                <w:bCs/>
                <w:color w:val="2E74B5"/>
              </w:rPr>
              <w:t>feature</w:t>
            </w:r>
          </w:p>
        </w:tc>
        <w:tc>
          <w:tcPr>
            <w:tcW w:w="1440" w:type="dxa"/>
            <w:tcBorders>
              <w:bottom w:val="single" w:sz="4" w:space="0" w:color="5B9BD5"/>
            </w:tcBorders>
            <w:shd w:val="clear" w:color="auto" w:fill="auto"/>
          </w:tcPr>
          <w:p w14:paraId="59953EFA" w14:textId="06D3A7E6" w:rsidR="00F15177" w:rsidRPr="00D0158E" w:rsidRDefault="00D964A9" w:rsidP="00136086">
            <w:pPr>
              <w:rPr>
                <w:b/>
                <w:bCs/>
                <w:color w:val="2E74B5"/>
              </w:rPr>
            </w:pPr>
            <w:r w:rsidRPr="00D0158E">
              <w:rPr>
                <w:b/>
                <w:bCs/>
                <w:color w:val="2E74B5"/>
              </w:rPr>
              <w:t>weight</w:t>
            </w:r>
          </w:p>
        </w:tc>
        <w:tc>
          <w:tcPr>
            <w:tcW w:w="1260" w:type="dxa"/>
            <w:tcBorders>
              <w:bottom w:val="single" w:sz="4" w:space="0" w:color="5B9BD5"/>
            </w:tcBorders>
            <w:shd w:val="clear" w:color="auto" w:fill="auto"/>
          </w:tcPr>
          <w:p w14:paraId="4D9DDE74" w14:textId="15E0AFFA" w:rsidR="00F15177" w:rsidRPr="00D0158E" w:rsidRDefault="00D964A9" w:rsidP="00136086">
            <w:pPr>
              <w:rPr>
                <w:b/>
                <w:bCs/>
                <w:color w:val="2E74B5"/>
              </w:rPr>
            </w:pPr>
            <w:r w:rsidRPr="00D0158E">
              <w:rPr>
                <w:b/>
                <w:bCs/>
                <w:color w:val="2E74B5"/>
              </w:rPr>
              <w:t>feature</w:t>
            </w:r>
          </w:p>
        </w:tc>
        <w:tc>
          <w:tcPr>
            <w:tcW w:w="990" w:type="dxa"/>
            <w:tcBorders>
              <w:bottom w:val="single" w:sz="4" w:space="0" w:color="5B9BD5"/>
            </w:tcBorders>
            <w:shd w:val="clear" w:color="auto" w:fill="auto"/>
          </w:tcPr>
          <w:p w14:paraId="3C6BD59E" w14:textId="3CC77864" w:rsidR="00F15177" w:rsidRPr="00D0158E" w:rsidRDefault="00D964A9" w:rsidP="00136086">
            <w:pPr>
              <w:rPr>
                <w:b/>
                <w:bCs/>
                <w:color w:val="2E74B5"/>
              </w:rPr>
            </w:pPr>
            <w:r w:rsidRPr="00D0158E">
              <w:rPr>
                <w:b/>
                <w:bCs/>
                <w:color w:val="2E74B5"/>
              </w:rPr>
              <w:t>weight</w:t>
            </w:r>
          </w:p>
        </w:tc>
      </w:tr>
      <w:tr w:rsidR="00D0158E" w14:paraId="50FF3045" w14:textId="77777777" w:rsidTr="00D0158E">
        <w:tc>
          <w:tcPr>
            <w:tcW w:w="1458" w:type="dxa"/>
            <w:shd w:val="clear" w:color="auto" w:fill="DEEAF6"/>
          </w:tcPr>
          <w:p w14:paraId="5A4209FD" w14:textId="1C3B39DF" w:rsidR="00F15177" w:rsidRPr="00D0158E" w:rsidRDefault="00D964A9" w:rsidP="00136086">
            <w:pPr>
              <w:rPr>
                <w:b/>
                <w:bCs/>
                <w:color w:val="2E74B5"/>
              </w:rPr>
            </w:pPr>
            <w:r w:rsidRPr="00D0158E">
              <w:rPr>
                <w:b/>
                <w:bCs/>
                <w:color w:val="2E74B5"/>
              </w:rPr>
              <w:t>handing</w:t>
            </w:r>
          </w:p>
        </w:tc>
        <w:tc>
          <w:tcPr>
            <w:tcW w:w="1440" w:type="dxa"/>
            <w:shd w:val="clear" w:color="auto" w:fill="DEEAF6"/>
          </w:tcPr>
          <w:p w14:paraId="32860C0C" w14:textId="199C61BD" w:rsidR="00F15177" w:rsidRPr="00D0158E" w:rsidRDefault="004A4292" w:rsidP="00D0158E">
            <w:pPr>
              <w:pStyle w:val="HTMLPreformatted"/>
              <w:wordWrap w:val="0"/>
              <w:textAlignment w:val="baseline"/>
              <w:rPr>
                <w:rFonts w:ascii="Arial" w:hAnsi="Arial" w:cs="Arial"/>
                <w:color w:val="000000"/>
                <w:sz w:val="21"/>
                <w:szCs w:val="21"/>
              </w:rPr>
            </w:pPr>
            <w:r w:rsidRPr="00D0158E">
              <w:rPr>
                <w:rFonts w:ascii="Arial" w:hAnsi="Arial" w:cs="Arial"/>
                <w:color w:val="2E74B5"/>
              </w:rPr>
              <w:t>3.80336</w:t>
            </w:r>
          </w:p>
        </w:tc>
        <w:tc>
          <w:tcPr>
            <w:tcW w:w="1260" w:type="dxa"/>
            <w:shd w:val="clear" w:color="auto" w:fill="DEEAF6"/>
          </w:tcPr>
          <w:p w14:paraId="5B88F9BB" w14:textId="2DCA6B8E" w:rsidR="00F15177" w:rsidRPr="00D0158E" w:rsidRDefault="00D964A9" w:rsidP="00136086">
            <w:pPr>
              <w:rPr>
                <w:color w:val="2E74B5"/>
              </w:rPr>
            </w:pPr>
            <w:r w:rsidRPr="00D0158E">
              <w:rPr>
                <w:color w:val="2E74B5"/>
              </w:rPr>
              <w:t>season</w:t>
            </w:r>
          </w:p>
        </w:tc>
        <w:tc>
          <w:tcPr>
            <w:tcW w:w="990" w:type="dxa"/>
            <w:shd w:val="clear" w:color="auto" w:fill="DEEAF6"/>
          </w:tcPr>
          <w:p w14:paraId="30E15ED0" w14:textId="2980F482" w:rsidR="00F15177" w:rsidRPr="00D0158E" w:rsidRDefault="00D964A9" w:rsidP="00136086">
            <w:pPr>
              <w:rPr>
                <w:color w:val="2E74B5"/>
              </w:rPr>
            </w:pPr>
            <w:r w:rsidRPr="00D0158E">
              <w:rPr>
                <w:color w:val="2E74B5"/>
              </w:rPr>
              <w:t>1.0625</w:t>
            </w:r>
          </w:p>
        </w:tc>
      </w:tr>
      <w:tr w:rsidR="00F15177" w14:paraId="466FC447" w14:textId="77777777" w:rsidTr="00D0158E">
        <w:tc>
          <w:tcPr>
            <w:tcW w:w="1458" w:type="dxa"/>
            <w:shd w:val="clear" w:color="auto" w:fill="auto"/>
          </w:tcPr>
          <w:p w14:paraId="68EBB7AE" w14:textId="69698F7D" w:rsidR="00F15177" w:rsidRPr="00D0158E" w:rsidRDefault="00D964A9" w:rsidP="00136086">
            <w:pPr>
              <w:rPr>
                <w:b/>
                <w:bCs/>
                <w:color w:val="2E74B5"/>
              </w:rPr>
            </w:pPr>
            <w:r w:rsidRPr="00D0158E">
              <w:rPr>
                <w:b/>
                <w:bCs/>
                <w:color w:val="2E74B5"/>
              </w:rPr>
              <w:t>historically</w:t>
            </w:r>
          </w:p>
        </w:tc>
        <w:tc>
          <w:tcPr>
            <w:tcW w:w="1440" w:type="dxa"/>
            <w:shd w:val="clear" w:color="auto" w:fill="auto"/>
          </w:tcPr>
          <w:p w14:paraId="35F28EA4" w14:textId="0DA1F764" w:rsidR="00F15177" w:rsidRPr="00D0158E" w:rsidRDefault="004A4292" w:rsidP="00136086">
            <w:pPr>
              <w:rPr>
                <w:color w:val="2E74B5"/>
              </w:rPr>
            </w:pPr>
            <w:r w:rsidRPr="00D0158E">
              <w:rPr>
                <w:color w:val="2E74B5"/>
              </w:rPr>
              <w:t>3.80336</w:t>
            </w:r>
          </w:p>
        </w:tc>
        <w:tc>
          <w:tcPr>
            <w:tcW w:w="1260" w:type="dxa"/>
            <w:shd w:val="clear" w:color="auto" w:fill="auto"/>
          </w:tcPr>
          <w:p w14:paraId="3556E9CB" w14:textId="4E45616E" w:rsidR="00F15177" w:rsidRPr="00D0158E" w:rsidRDefault="00D964A9" w:rsidP="00136086">
            <w:pPr>
              <w:rPr>
                <w:color w:val="2E74B5"/>
              </w:rPr>
            </w:pPr>
            <w:r w:rsidRPr="00D0158E">
              <w:rPr>
                <w:color w:val="2E74B5"/>
              </w:rPr>
              <w:t>year</w:t>
            </w:r>
          </w:p>
        </w:tc>
        <w:tc>
          <w:tcPr>
            <w:tcW w:w="990" w:type="dxa"/>
            <w:shd w:val="clear" w:color="auto" w:fill="auto"/>
          </w:tcPr>
          <w:p w14:paraId="6253DDC5" w14:textId="1F56C69F" w:rsidR="00F15177" w:rsidRPr="00D0158E" w:rsidRDefault="00D964A9" w:rsidP="00136086">
            <w:pPr>
              <w:rPr>
                <w:color w:val="2E74B5"/>
              </w:rPr>
            </w:pPr>
            <w:r w:rsidRPr="00D0158E">
              <w:rPr>
                <w:color w:val="2E74B5"/>
              </w:rPr>
              <w:t>1.0625</w:t>
            </w:r>
          </w:p>
        </w:tc>
      </w:tr>
      <w:tr w:rsidR="00D0158E" w14:paraId="25B0767C" w14:textId="77777777" w:rsidTr="00D0158E">
        <w:tc>
          <w:tcPr>
            <w:tcW w:w="1458" w:type="dxa"/>
            <w:shd w:val="clear" w:color="auto" w:fill="DEEAF6"/>
          </w:tcPr>
          <w:p w14:paraId="48C9BF58" w14:textId="0A29C798" w:rsidR="00F15177" w:rsidRPr="00D0158E" w:rsidRDefault="00D964A9" w:rsidP="00136086">
            <w:pPr>
              <w:rPr>
                <w:b/>
                <w:bCs/>
                <w:color w:val="2E74B5"/>
              </w:rPr>
            </w:pPr>
            <w:r w:rsidRPr="00D0158E">
              <w:rPr>
                <w:b/>
                <w:bCs/>
                <w:color w:val="2E74B5"/>
              </w:rPr>
              <w:t>horrible</w:t>
            </w:r>
          </w:p>
        </w:tc>
        <w:tc>
          <w:tcPr>
            <w:tcW w:w="1440" w:type="dxa"/>
            <w:shd w:val="clear" w:color="auto" w:fill="DEEAF6"/>
          </w:tcPr>
          <w:p w14:paraId="7EBE6DDA" w14:textId="21CEE59F" w:rsidR="00F15177" w:rsidRPr="00D0158E" w:rsidRDefault="004A4292" w:rsidP="00136086">
            <w:pPr>
              <w:rPr>
                <w:color w:val="2E74B5"/>
              </w:rPr>
            </w:pPr>
            <w:r w:rsidRPr="00D0158E">
              <w:rPr>
                <w:color w:val="2E74B5"/>
              </w:rPr>
              <w:t>3.80336</w:t>
            </w:r>
          </w:p>
        </w:tc>
        <w:tc>
          <w:tcPr>
            <w:tcW w:w="1260" w:type="dxa"/>
            <w:shd w:val="clear" w:color="auto" w:fill="DEEAF6"/>
          </w:tcPr>
          <w:p w14:paraId="6A89510F" w14:textId="7DFC69F5" w:rsidR="00F15177" w:rsidRPr="00D0158E" w:rsidRDefault="00D964A9" w:rsidP="00136086">
            <w:pPr>
              <w:rPr>
                <w:color w:val="2E74B5"/>
              </w:rPr>
            </w:pPr>
            <w:r w:rsidRPr="00D0158E">
              <w:rPr>
                <w:color w:val="2E74B5"/>
              </w:rPr>
              <w:t>team</w:t>
            </w:r>
          </w:p>
        </w:tc>
        <w:tc>
          <w:tcPr>
            <w:tcW w:w="990" w:type="dxa"/>
            <w:shd w:val="clear" w:color="auto" w:fill="DEEAF6"/>
          </w:tcPr>
          <w:p w14:paraId="30F798DF" w14:textId="56AEB32F" w:rsidR="00F15177" w:rsidRPr="00D0158E" w:rsidRDefault="00D964A9" w:rsidP="00136086">
            <w:pPr>
              <w:rPr>
                <w:color w:val="2E74B5"/>
              </w:rPr>
            </w:pPr>
            <w:r w:rsidRPr="00D0158E">
              <w:rPr>
                <w:color w:val="2E74B5"/>
              </w:rPr>
              <w:t>1.2006</w:t>
            </w:r>
          </w:p>
        </w:tc>
      </w:tr>
      <w:tr w:rsidR="004A4292" w14:paraId="09A76BEE" w14:textId="77777777" w:rsidTr="00D0158E">
        <w:tc>
          <w:tcPr>
            <w:tcW w:w="1458" w:type="dxa"/>
            <w:shd w:val="clear" w:color="auto" w:fill="auto"/>
          </w:tcPr>
          <w:p w14:paraId="7DBE33DB" w14:textId="50A68F63" w:rsidR="004A4292" w:rsidRPr="00D0158E" w:rsidRDefault="004A4292" w:rsidP="004A4292">
            <w:pPr>
              <w:rPr>
                <w:b/>
                <w:bCs/>
                <w:color w:val="2E74B5"/>
              </w:rPr>
            </w:pPr>
            <w:r w:rsidRPr="00D0158E">
              <w:rPr>
                <w:b/>
                <w:bCs/>
                <w:color w:val="2E74B5"/>
              </w:rPr>
              <w:t>hobkins</w:t>
            </w:r>
          </w:p>
        </w:tc>
        <w:tc>
          <w:tcPr>
            <w:tcW w:w="1440" w:type="dxa"/>
            <w:shd w:val="clear" w:color="auto" w:fill="auto"/>
          </w:tcPr>
          <w:p w14:paraId="04D85D56" w14:textId="2027EF7C" w:rsidR="004A4292" w:rsidRPr="00D0158E" w:rsidRDefault="004A4292" w:rsidP="004A4292">
            <w:pPr>
              <w:rPr>
                <w:color w:val="2E74B5"/>
              </w:rPr>
            </w:pPr>
            <w:r w:rsidRPr="00D0158E">
              <w:rPr>
                <w:color w:val="2E74B5"/>
              </w:rPr>
              <w:t>3.80336</w:t>
            </w:r>
          </w:p>
        </w:tc>
        <w:tc>
          <w:tcPr>
            <w:tcW w:w="1260" w:type="dxa"/>
            <w:shd w:val="clear" w:color="auto" w:fill="auto"/>
          </w:tcPr>
          <w:p w14:paraId="7B815A9F" w14:textId="5434A9DD" w:rsidR="004A4292" w:rsidRPr="00D0158E" w:rsidRDefault="004A4292" w:rsidP="004A4292">
            <w:pPr>
              <w:rPr>
                <w:color w:val="2E74B5"/>
              </w:rPr>
            </w:pPr>
            <w:r w:rsidRPr="00D0158E">
              <w:rPr>
                <w:color w:val="2E74B5"/>
              </w:rPr>
              <w:t>make</w:t>
            </w:r>
          </w:p>
        </w:tc>
        <w:tc>
          <w:tcPr>
            <w:tcW w:w="990" w:type="dxa"/>
            <w:shd w:val="clear" w:color="auto" w:fill="auto"/>
          </w:tcPr>
          <w:p w14:paraId="2C7E7050" w14:textId="7B483868" w:rsidR="004A4292" w:rsidRPr="00D0158E" w:rsidRDefault="004A4292" w:rsidP="004A4292">
            <w:pPr>
              <w:rPr>
                <w:color w:val="2E74B5"/>
              </w:rPr>
            </w:pPr>
            <w:r w:rsidRPr="00D0158E">
              <w:rPr>
                <w:color w:val="2E74B5"/>
              </w:rPr>
              <w:t>1.3610</w:t>
            </w:r>
          </w:p>
        </w:tc>
      </w:tr>
      <w:tr w:rsidR="00D0158E" w14:paraId="081B2F37" w14:textId="77777777" w:rsidTr="00D0158E">
        <w:tc>
          <w:tcPr>
            <w:tcW w:w="1458" w:type="dxa"/>
            <w:shd w:val="clear" w:color="auto" w:fill="DEEAF6"/>
          </w:tcPr>
          <w:p w14:paraId="200AE20C" w14:textId="479712FD" w:rsidR="004A4292" w:rsidRPr="00D0158E" w:rsidRDefault="004A4292" w:rsidP="004A4292">
            <w:pPr>
              <w:rPr>
                <w:b/>
                <w:bCs/>
                <w:color w:val="2E74B5"/>
              </w:rPr>
            </w:pPr>
            <w:r w:rsidRPr="00D0158E">
              <w:rPr>
                <w:b/>
                <w:bCs/>
                <w:color w:val="2E74B5"/>
              </w:rPr>
              <w:t>testing</w:t>
            </w:r>
          </w:p>
        </w:tc>
        <w:tc>
          <w:tcPr>
            <w:tcW w:w="1440" w:type="dxa"/>
            <w:shd w:val="clear" w:color="auto" w:fill="DEEAF6"/>
          </w:tcPr>
          <w:p w14:paraId="5C8E9ABC" w14:textId="371B3A3E" w:rsidR="004A4292" w:rsidRPr="00D0158E" w:rsidRDefault="004A4292" w:rsidP="004A4292">
            <w:pPr>
              <w:rPr>
                <w:color w:val="2E74B5"/>
              </w:rPr>
            </w:pPr>
            <w:r w:rsidRPr="00D0158E">
              <w:rPr>
                <w:color w:val="2E74B5"/>
              </w:rPr>
              <w:t>3.80336</w:t>
            </w:r>
          </w:p>
        </w:tc>
        <w:tc>
          <w:tcPr>
            <w:tcW w:w="1260" w:type="dxa"/>
            <w:shd w:val="clear" w:color="auto" w:fill="DEEAF6"/>
          </w:tcPr>
          <w:p w14:paraId="65D2F6DC" w14:textId="3F560F19" w:rsidR="004A4292" w:rsidRPr="00D0158E" w:rsidRDefault="004A4292" w:rsidP="004A4292">
            <w:pPr>
              <w:rPr>
                <w:color w:val="2E74B5"/>
              </w:rPr>
            </w:pPr>
            <w:r w:rsidRPr="00D0158E">
              <w:rPr>
                <w:color w:val="2E74B5"/>
              </w:rPr>
              <w:t>likely</w:t>
            </w:r>
          </w:p>
        </w:tc>
        <w:tc>
          <w:tcPr>
            <w:tcW w:w="990" w:type="dxa"/>
            <w:shd w:val="clear" w:color="auto" w:fill="DEEAF6"/>
          </w:tcPr>
          <w:p w14:paraId="69554A95" w14:textId="43926891" w:rsidR="004A4292" w:rsidRPr="00D0158E" w:rsidRDefault="004A4292" w:rsidP="004A4292">
            <w:pPr>
              <w:rPr>
                <w:color w:val="2E74B5"/>
              </w:rPr>
            </w:pPr>
            <w:r w:rsidRPr="00D0158E">
              <w:rPr>
                <w:color w:val="2E74B5"/>
              </w:rPr>
              <w:t>1.3610</w:t>
            </w:r>
          </w:p>
        </w:tc>
      </w:tr>
      <w:tr w:rsidR="004A4292" w14:paraId="5C0D46CC" w14:textId="77777777" w:rsidTr="00D0158E">
        <w:tc>
          <w:tcPr>
            <w:tcW w:w="1458" w:type="dxa"/>
            <w:shd w:val="clear" w:color="auto" w:fill="auto"/>
          </w:tcPr>
          <w:p w14:paraId="7F46D995" w14:textId="6D596A67" w:rsidR="004A4292" w:rsidRPr="00D0158E" w:rsidRDefault="004A4292" w:rsidP="004A4292">
            <w:pPr>
              <w:rPr>
                <w:b/>
                <w:bCs/>
                <w:color w:val="2E74B5"/>
              </w:rPr>
            </w:pPr>
            <w:r w:rsidRPr="00D0158E">
              <w:rPr>
                <w:b/>
                <w:bCs/>
                <w:color w:val="2E74B5"/>
              </w:rPr>
              <w:t>hopes</w:t>
            </w:r>
          </w:p>
        </w:tc>
        <w:tc>
          <w:tcPr>
            <w:tcW w:w="1440" w:type="dxa"/>
            <w:shd w:val="clear" w:color="auto" w:fill="auto"/>
          </w:tcPr>
          <w:p w14:paraId="5C1617DF" w14:textId="2A964054" w:rsidR="004A4292" w:rsidRPr="00D0158E" w:rsidRDefault="004A4292" w:rsidP="004A4292">
            <w:pPr>
              <w:rPr>
                <w:color w:val="2E74B5"/>
              </w:rPr>
            </w:pPr>
            <w:r w:rsidRPr="00D0158E">
              <w:rPr>
                <w:color w:val="2E74B5"/>
              </w:rPr>
              <w:t>3.80336</w:t>
            </w:r>
          </w:p>
        </w:tc>
        <w:tc>
          <w:tcPr>
            <w:tcW w:w="1260" w:type="dxa"/>
            <w:shd w:val="clear" w:color="auto" w:fill="auto"/>
          </w:tcPr>
          <w:p w14:paraId="569EB1D5" w14:textId="22A26EFD" w:rsidR="004A4292" w:rsidRPr="00D0158E" w:rsidRDefault="004A4292" w:rsidP="004A4292">
            <w:pPr>
              <w:rPr>
                <w:color w:val="2E74B5"/>
              </w:rPr>
            </w:pPr>
            <w:r w:rsidRPr="00D0158E">
              <w:rPr>
                <w:color w:val="2E74B5"/>
              </w:rPr>
              <w:t>game</w:t>
            </w:r>
          </w:p>
        </w:tc>
        <w:tc>
          <w:tcPr>
            <w:tcW w:w="990" w:type="dxa"/>
            <w:shd w:val="clear" w:color="auto" w:fill="auto"/>
          </w:tcPr>
          <w:p w14:paraId="211920D5" w14:textId="5493D40B" w:rsidR="004A4292" w:rsidRPr="00D0158E" w:rsidRDefault="004A4292" w:rsidP="004A4292">
            <w:pPr>
              <w:rPr>
                <w:color w:val="2E74B5"/>
              </w:rPr>
            </w:pPr>
            <w:r w:rsidRPr="00D0158E">
              <w:rPr>
                <w:color w:val="2E74B5"/>
              </w:rPr>
              <w:t>1.4054</w:t>
            </w:r>
          </w:p>
        </w:tc>
      </w:tr>
      <w:tr w:rsidR="00D0158E" w14:paraId="78348F5F" w14:textId="77777777" w:rsidTr="00D0158E">
        <w:tc>
          <w:tcPr>
            <w:tcW w:w="1458" w:type="dxa"/>
            <w:shd w:val="clear" w:color="auto" w:fill="DEEAF6"/>
          </w:tcPr>
          <w:p w14:paraId="1DF9ADE9" w14:textId="1A9491D6" w:rsidR="004A4292" w:rsidRPr="00D0158E" w:rsidRDefault="004A4292" w:rsidP="004A4292">
            <w:pPr>
              <w:rPr>
                <w:b/>
                <w:bCs/>
                <w:color w:val="2E74B5"/>
              </w:rPr>
            </w:pPr>
            <w:r w:rsidRPr="00D0158E">
              <w:rPr>
                <w:b/>
                <w:bCs/>
                <w:color w:val="2E74B5"/>
              </w:rPr>
              <w:t>hopeless</w:t>
            </w:r>
          </w:p>
        </w:tc>
        <w:tc>
          <w:tcPr>
            <w:tcW w:w="1440" w:type="dxa"/>
            <w:shd w:val="clear" w:color="auto" w:fill="DEEAF6"/>
          </w:tcPr>
          <w:p w14:paraId="0E918BE1" w14:textId="612EAE41" w:rsidR="004A4292" w:rsidRPr="00D0158E" w:rsidRDefault="004A4292" w:rsidP="004A4292">
            <w:pPr>
              <w:rPr>
                <w:color w:val="2E74B5"/>
              </w:rPr>
            </w:pPr>
            <w:r w:rsidRPr="00D0158E">
              <w:rPr>
                <w:color w:val="2E74B5"/>
              </w:rPr>
              <w:t>3.80336</w:t>
            </w:r>
          </w:p>
        </w:tc>
        <w:tc>
          <w:tcPr>
            <w:tcW w:w="1260" w:type="dxa"/>
            <w:shd w:val="clear" w:color="auto" w:fill="DEEAF6"/>
          </w:tcPr>
          <w:p w14:paraId="00AFEE1D" w14:textId="3A943AFE" w:rsidR="004A4292" w:rsidRPr="00D0158E" w:rsidRDefault="004A4292" w:rsidP="004A4292">
            <w:pPr>
              <w:rPr>
                <w:color w:val="2E74B5"/>
              </w:rPr>
            </w:pPr>
            <w:r w:rsidRPr="00D0158E">
              <w:rPr>
                <w:color w:val="2E74B5"/>
              </w:rPr>
              <w:t>going</w:t>
            </w:r>
          </w:p>
        </w:tc>
        <w:tc>
          <w:tcPr>
            <w:tcW w:w="990" w:type="dxa"/>
            <w:shd w:val="clear" w:color="auto" w:fill="DEEAF6"/>
          </w:tcPr>
          <w:p w14:paraId="784E8AED" w14:textId="211DD9D0" w:rsidR="004A4292" w:rsidRPr="00D0158E" w:rsidRDefault="004A4292" w:rsidP="004A4292">
            <w:pPr>
              <w:rPr>
                <w:color w:val="2E74B5"/>
              </w:rPr>
            </w:pPr>
            <w:r w:rsidRPr="00D0158E">
              <w:rPr>
                <w:color w:val="2E74B5"/>
              </w:rPr>
              <w:t>1.4519</w:t>
            </w:r>
          </w:p>
        </w:tc>
      </w:tr>
      <w:tr w:rsidR="004A4292" w14:paraId="5534A662" w14:textId="77777777" w:rsidTr="00D0158E">
        <w:tc>
          <w:tcPr>
            <w:tcW w:w="1458" w:type="dxa"/>
            <w:shd w:val="clear" w:color="auto" w:fill="auto"/>
          </w:tcPr>
          <w:p w14:paraId="62033350" w14:textId="3BDCEC66" w:rsidR="004A4292" w:rsidRPr="00D0158E" w:rsidRDefault="004A4292" w:rsidP="004A4292">
            <w:pPr>
              <w:rPr>
                <w:b/>
                <w:bCs/>
                <w:color w:val="2E74B5"/>
              </w:rPr>
            </w:pPr>
            <w:r w:rsidRPr="00D0158E">
              <w:rPr>
                <w:b/>
                <w:bCs/>
                <w:color w:val="2E74B5"/>
              </w:rPr>
              <w:t>texans</w:t>
            </w:r>
          </w:p>
        </w:tc>
        <w:tc>
          <w:tcPr>
            <w:tcW w:w="1440" w:type="dxa"/>
            <w:shd w:val="clear" w:color="auto" w:fill="auto"/>
          </w:tcPr>
          <w:p w14:paraId="2FD4805F" w14:textId="56DFE85A" w:rsidR="004A4292" w:rsidRPr="00D0158E" w:rsidRDefault="004A4292" w:rsidP="004A4292">
            <w:pPr>
              <w:rPr>
                <w:color w:val="2E74B5"/>
              </w:rPr>
            </w:pPr>
            <w:r w:rsidRPr="00D0158E">
              <w:rPr>
                <w:color w:val="2E74B5"/>
              </w:rPr>
              <w:t>3.80336</w:t>
            </w:r>
          </w:p>
        </w:tc>
        <w:tc>
          <w:tcPr>
            <w:tcW w:w="1260" w:type="dxa"/>
            <w:shd w:val="clear" w:color="auto" w:fill="auto"/>
          </w:tcPr>
          <w:p w14:paraId="064D7D1B" w14:textId="73A53C6A" w:rsidR="004A4292" w:rsidRPr="00D0158E" w:rsidRDefault="004A4292" w:rsidP="004A4292">
            <w:pPr>
              <w:rPr>
                <w:color w:val="2E74B5"/>
              </w:rPr>
            </w:pPr>
            <w:r w:rsidRPr="00D0158E">
              <w:rPr>
                <w:color w:val="2E74B5"/>
              </w:rPr>
              <w:t>like</w:t>
            </w:r>
          </w:p>
        </w:tc>
        <w:tc>
          <w:tcPr>
            <w:tcW w:w="990" w:type="dxa"/>
            <w:shd w:val="clear" w:color="auto" w:fill="auto"/>
          </w:tcPr>
          <w:p w14:paraId="65C517F3" w14:textId="0F7A8D38" w:rsidR="004A4292" w:rsidRPr="00D0158E" w:rsidRDefault="004A4292" w:rsidP="004A4292">
            <w:pPr>
              <w:rPr>
                <w:color w:val="2E74B5"/>
              </w:rPr>
            </w:pPr>
            <w:r w:rsidRPr="00D0158E">
              <w:rPr>
                <w:color w:val="2E74B5"/>
              </w:rPr>
              <w:t>1.4519</w:t>
            </w:r>
          </w:p>
        </w:tc>
      </w:tr>
      <w:tr w:rsidR="00D0158E" w14:paraId="785F304E" w14:textId="77777777" w:rsidTr="00D0158E">
        <w:tc>
          <w:tcPr>
            <w:tcW w:w="1458" w:type="dxa"/>
            <w:shd w:val="clear" w:color="auto" w:fill="DEEAF6"/>
          </w:tcPr>
          <w:p w14:paraId="1710A5B5" w14:textId="4698626E" w:rsidR="004A4292" w:rsidRPr="00D0158E" w:rsidRDefault="004A4292" w:rsidP="004A4292">
            <w:pPr>
              <w:rPr>
                <w:b/>
                <w:bCs/>
                <w:color w:val="2E74B5"/>
              </w:rPr>
            </w:pPr>
            <w:r w:rsidRPr="00D0158E">
              <w:rPr>
                <w:b/>
                <w:bCs/>
                <w:color w:val="2E74B5"/>
              </w:rPr>
              <w:t>theme</w:t>
            </w:r>
          </w:p>
        </w:tc>
        <w:tc>
          <w:tcPr>
            <w:tcW w:w="1440" w:type="dxa"/>
            <w:shd w:val="clear" w:color="auto" w:fill="DEEAF6"/>
          </w:tcPr>
          <w:p w14:paraId="74B1C128" w14:textId="66E19E62" w:rsidR="004A4292" w:rsidRPr="00D0158E" w:rsidRDefault="004A4292" w:rsidP="004A4292">
            <w:pPr>
              <w:rPr>
                <w:color w:val="2E74B5"/>
              </w:rPr>
            </w:pPr>
            <w:r w:rsidRPr="00D0158E">
              <w:rPr>
                <w:color w:val="2E74B5"/>
              </w:rPr>
              <w:t>3.80336</w:t>
            </w:r>
          </w:p>
        </w:tc>
        <w:tc>
          <w:tcPr>
            <w:tcW w:w="1260" w:type="dxa"/>
            <w:shd w:val="clear" w:color="auto" w:fill="DEEAF6"/>
          </w:tcPr>
          <w:p w14:paraId="624C0268" w14:textId="5322F841" w:rsidR="004A4292" w:rsidRPr="00D0158E" w:rsidRDefault="004A4292" w:rsidP="004A4292">
            <w:pPr>
              <w:rPr>
                <w:color w:val="2E74B5"/>
              </w:rPr>
            </w:pPr>
            <w:r w:rsidRPr="00D0158E">
              <w:rPr>
                <w:color w:val="2E74B5"/>
              </w:rPr>
              <w:t>offense</w:t>
            </w:r>
          </w:p>
        </w:tc>
        <w:tc>
          <w:tcPr>
            <w:tcW w:w="990" w:type="dxa"/>
            <w:shd w:val="clear" w:color="auto" w:fill="DEEAF6"/>
          </w:tcPr>
          <w:p w14:paraId="190538C2" w14:textId="6B884833" w:rsidR="004A4292" w:rsidRPr="00D0158E" w:rsidRDefault="004A4292" w:rsidP="004A4292">
            <w:pPr>
              <w:rPr>
                <w:color w:val="2E74B5"/>
              </w:rPr>
            </w:pPr>
            <w:r w:rsidRPr="00D0158E">
              <w:rPr>
                <w:color w:val="2E74B5"/>
              </w:rPr>
              <w:t>1.4519</w:t>
            </w:r>
          </w:p>
        </w:tc>
      </w:tr>
      <w:tr w:rsidR="004A4292" w14:paraId="4816117A" w14:textId="77777777" w:rsidTr="00D0158E">
        <w:tc>
          <w:tcPr>
            <w:tcW w:w="1458" w:type="dxa"/>
            <w:shd w:val="clear" w:color="auto" w:fill="auto"/>
          </w:tcPr>
          <w:p w14:paraId="29542A9C" w14:textId="1AED1CFD" w:rsidR="004A4292" w:rsidRPr="00D0158E" w:rsidRDefault="004A4292" w:rsidP="004A4292">
            <w:pPr>
              <w:rPr>
                <w:b/>
                <w:bCs/>
                <w:color w:val="2E74B5"/>
              </w:rPr>
            </w:pPr>
            <w:r w:rsidRPr="00D0158E">
              <w:rPr>
                <w:b/>
                <w:bCs/>
                <w:color w:val="2E74B5"/>
              </w:rPr>
              <w:t>honest</w:t>
            </w:r>
          </w:p>
        </w:tc>
        <w:tc>
          <w:tcPr>
            <w:tcW w:w="1440" w:type="dxa"/>
            <w:shd w:val="clear" w:color="auto" w:fill="auto"/>
          </w:tcPr>
          <w:p w14:paraId="1CF3649C" w14:textId="7885FFB2" w:rsidR="004A4292" w:rsidRPr="00D0158E" w:rsidRDefault="004A4292" w:rsidP="004A4292">
            <w:pPr>
              <w:rPr>
                <w:color w:val="2E74B5"/>
              </w:rPr>
            </w:pPr>
            <w:r w:rsidRPr="00D0158E">
              <w:rPr>
                <w:color w:val="2E74B5"/>
              </w:rPr>
              <w:t>3.80336</w:t>
            </w:r>
          </w:p>
        </w:tc>
        <w:tc>
          <w:tcPr>
            <w:tcW w:w="1260" w:type="dxa"/>
            <w:shd w:val="clear" w:color="auto" w:fill="auto"/>
          </w:tcPr>
          <w:p w14:paraId="40678884" w14:textId="0AF0BA64" w:rsidR="004A4292" w:rsidRPr="00D0158E" w:rsidRDefault="004A4292" w:rsidP="004A4292">
            <w:pPr>
              <w:rPr>
                <w:color w:val="2E74B5"/>
              </w:rPr>
            </w:pPr>
            <w:r w:rsidRPr="00D0158E">
              <w:rPr>
                <w:color w:val="2E74B5"/>
              </w:rPr>
              <w:t>games</w:t>
            </w:r>
          </w:p>
        </w:tc>
        <w:tc>
          <w:tcPr>
            <w:tcW w:w="990" w:type="dxa"/>
            <w:shd w:val="clear" w:color="auto" w:fill="auto"/>
          </w:tcPr>
          <w:p w14:paraId="5EED139B" w14:textId="7F36125B" w:rsidR="004A4292" w:rsidRPr="00D0158E" w:rsidRDefault="004A4292" w:rsidP="004A4292">
            <w:pPr>
              <w:rPr>
                <w:color w:val="2E74B5"/>
              </w:rPr>
            </w:pPr>
            <w:r w:rsidRPr="00D0158E">
              <w:rPr>
                <w:color w:val="2E74B5"/>
              </w:rPr>
              <w:t>1.5007</w:t>
            </w:r>
          </w:p>
        </w:tc>
      </w:tr>
    </w:tbl>
    <w:p w14:paraId="425F61CF" w14:textId="380F8CBD" w:rsidR="00F15177" w:rsidRDefault="00D964A9" w:rsidP="00136086">
      <w:r>
        <w:tab/>
      </w:r>
      <w:r>
        <w:tab/>
      </w:r>
      <w:r>
        <w:tab/>
      </w:r>
      <w:r>
        <w:tab/>
      </w:r>
      <w:r>
        <w:tab/>
      </w:r>
      <w:r>
        <w:tab/>
      </w:r>
      <w:r>
        <w:tab/>
      </w:r>
      <w:r>
        <w:tab/>
      </w:r>
      <w:r>
        <w:tab/>
      </w:r>
      <w:r>
        <w:tab/>
      </w:r>
      <w:r>
        <w:tab/>
      </w:r>
      <w:r>
        <w:tab/>
      </w:r>
      <w:r>
        <w:tab/>
      </w:r>
      <w:r>
        <w:tab/>
      </w:r>
      <w:r>
        <w:tab/>
      </w:r>
      <w:r>
        <w:tab/>
      </w:r>
      <w:r>
        <w:tab/>
      </w:r>
    </w:p>
    <w:p w14:paraId="292F0E50" w14:textId="77777777" w:rsidR="00F15177" w:rsidRDefault="00F15177" w:rsidP="00136086"/>
    <w:p w14:paraId="3A924165" w14:textId="09D1413B" w:rsidR="00136086" w:rsidRDefault="00136086" w:rsidP="00136086">
      <w:r>
        <w:t xml:space="preserve">Below is a sampling of the Unigram output file: It's format is one line per NFL Team. The first token in the line is the team name/text filename vectorization was performed on. It is then followed by the term and </w:t>
      </w:r>
      <w:r w:rsidR="006B46EA">
        <w:t>tfidf weighted</w:t>
      </w:r>
      <w:r>
        <w:t xml:space="preserve"> frequency for each of the kept features.</w:t>
      </w:r>
      <w:r w:rsidR="00E67F37">
        <w:t xml:space="preserve"> The full output vector file can be found in the supplemental zip file under ./output/</w:t>
      </w:r>
      <w:r w:rsidR="00E67F37" w:rsidRPr="00E67F37">
        <w:t>tfidf_unigram_feature_vector_tf.txt</w:t>
      </w:r>
      <w:r w:rsidR="002E4945">
        <w:t>.</w:t>
      </w:r>
    </w:p>
    <w:p w14:paraId="3BC01A0C" w14:textId="401F620B" w:rsidR="002E4945" w:rsidRPr="002E4945" w:rsidRDefault="002E4945" w:rsidP="00136086">
      <w:pPr>
        <w:rPr>
          <w:color w:val="FF0000"/>
        </w:rPr>
      </w:pPr>
      <w:r w:rsidRPr="00F74597">
        <w:rPr>
          <w:color w:val="FF0000"/>
        </w:rPr>
        <w:t>(To save space in this report, only a portion of the single line was added for display)</w:t>
      </w:r>
    </w:p>
    <w:p w14:paraId="17E3951D" w14:textId="28BD3C3E" w:rsidR="00136086" w:rsidRPr="00D92924" w:rsidRDefault="00136086" w:rsidP="00136086">
      <w:pPr>
        <w:pStyle w:val="Heading3"/>
        <w:numPr>
          <w:ilvl w:val="0"/>
          <w:numId w:val="0"/>
        </w:numPr>
        <w:ind w:left="864" w:hanging="864"/>
        <w:rPr>
          <w:rFonts w:ascii="Arial" w:hAnsi="Arial" w:cs="Arial"/>
          <w:b w:val="0"/>
          <w:bCs/>
          <w:i w:val="0"/>
          <w:iCs/>
          <w:sz w:val="18"/>
          <w:szCs w:val="18"/>
        </w:rPr>
      </w:pPr>
      <w:bookmarkStart w:id="22" w:name="_Toc22672755"/>
      <w:r w:rsidRPr="00D92924">
        <w:rPr>
          <w:rFonts w:ascii="Arial" w:hAnsi="Arial" w:cs="Arial"/>
          <w:b w:val="0"/>
          <w:bCs/>
          <w:i w:val="0"/>
          <w:iCs/>
          <w:sz w:val="18"/>
          <w:szCs w:val="18"/>
        </w:rPr>
        <w:t xml:space="preserve">: </w:t>
      </w:r>
      <w:r w:rsidR="00E67F37">
        <w:rPr>
          <w:rFonts w:ascii="Arial" w:hAnsi="Arial" w:cs="Arial"/>
          <w:b w:val="0"/>
          <w:bCs/>
          <w:i w:val="0"/>
          <w:iCs/>
          <w:sz w:val="18"/>
          <w:szCs w:val="18"/>
        </w:rPr>
        <w:t>Tfidf</w:t>
      </w:r>
      <w:r>
        <w:rPr>
          <w:rFonts w:ascii="Arial" w:hAnsi="Arial" w:cs="Arial"/>
          <w:b w:val="0"/>
          <w:bCs/>
          <w:i w:val="0"/>
          <w:iCs/>
          <w:sz w:val="18"/>
          <w:szCs w:val="18"/>
        </w:rPr>
        <w:t>Vector Unigram Feature Vector Output Example - single line for each of the NFL Teams -</w:t>
      </w:r>
      <w:bookmarkEnd w:id="22"/>
      <w:r>
        <w:rPr>
          <w:rFonts w:ascii="Arial" w:hAnsi="Arial" w:cs="Arial"/>
          <w:b w:val="0"/>
          <w:bCs/>
          <w:i w:val="0"/>
          <w:iCs/>
          <w:sz w:val="18"/>
          <w:szCs w:val="18"/>
        </w:rPr>
        <w:t xml:space="preserve"> </w:t>
      </w:r>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136086" w14:paraId="4612FF4B" w14:textId="77777777" w:rsidTr="00ED6431">
        <w:tc>
          <w:tcPr>
            <w:tcW w:w="10008" w:type="dxa"/>
            <w:tcBorders>
              <w:top w:val="single" w:sz="4" w:space="0" w:color="4472C4"/>
              <w:bottom w:val="single" w:sz="4" w:space="0" w:color="4472C4"/>
            </w:tcBorders>
            <w:shd w:val="clear" w:color="auto" w:fill="auto"/>
          </w:tcPr>
          <w:p w14:paraId="6A1F191B" w14:textId="742DA2AE" w:rsidR="00136086" w:rsidRPr="00D0158E" w:rsidRDefault="006B46EA" w:rsidP="00ED6431">
            <w:pPr>
              <w:pStyle w:val="VIBody"/>
              <w:widowControl w:val="0"/>
              <w:spacing w:before="0" w:after="0"/>
              <w:rPr>
                <w:rFonts w:ascii="Arial" w:hAnsi="Arial"/>
                <w:color w:val="000000"/>
                <w:sz w:val="16"/>
                <w:szCs w:val="16"/>
                <w:lang w:val="en-US"/>
              </w:rPr>
            </w:pPr>
            <w:r w:rsidRPr="00646C11">
              <w:rPr>
                <w:rFonts w:ascii="Arial" w:hAnsi="Arial"/>
                <w:b/>
                <w:bCs/>
                <w:color w:val="FF0000"/>
                <w:sz w:val="16"/>
                <w:szCs w:val="16"/>
                <w:lang w:val="en-US"/>
              </w:rPr>
              <w:t>new_york_jets_nfl_team_text.txt</w:t>
            </w:r>
            <w:r w:rsidRPr="00D0158E">
              <w:rPr>
                <w:rFonts w:ascii="Arial" w:hAnsi="Arial"/>
                <w:color w:val="000000"/>
                <w:sz w:val="16"/>
                <w:szCs w:val="16"/>
                <w:lang w:val="en-US"/>
              </w:rPr>
              <w:t xml:space="preserve"> able 0.044428487367548605 adds 0.03907812534221443 afc 0.17496500834091186 agency 0.031106457522029847 air 0.031106457522029847 allows 0.043741252085227965 anderson 0.043741252085227965 ball 0.058667238026818315 bell 0.11723437602664329 berth 0.08748250417045593 best 0.03569970568803523 better 0.034519889580494616 big 0.018471662958831726 biggest 0.031106457522029847 bowl 0.044428487367548605 breakout 0.07815625068442886 buster 0.043741252085227965 campaign 0.08748250417045593 card 0.06640656086123294 centerpieces 0.043741252085227965 certainly 0.0822739434696734 cj 0.03576958426504338 comes 0.09331937256608953 contract 0.026443330779016304 core 0.023134789701845265 crowder 0.043741252085227965 darnold 0.1312237562556839 dead 0.08748250417045593 defense 0.021361951193224572 direction 0.07815625068442886 earn 0.08748250417045593 east 0.17496500834091186 ended 0.03576958426504338 england 0.07815625068442886 enunwa 0.043741252085227965 especially 0.029333619013409157 face 0.031106457522029847 favorites 0.08748250417045593 finish 0.07815625068442886 finishing 0.17496500834091186 fit 0.03907812534221443 form 0.058667238026818315 free 0.025231612610431893 fruition </w:t>
            </w:r>
            <w:r w:rsidRPr="00D0158E">
              <w:rPr>
                <w:rFonts w:ascii="Arial" w:hAnsi="Arial"/>
                <w:color w:val="000000"/>
                <w:sz w:val="16"/>
                <w:szCs w:val="16"/>
                <w:lang w:val="en-US"/>
              </w:rPr>
              <w:lastRenderedPageBreak/>
              <w:t xml:space="preserve">0.08748250417045593 gives 0.03576958426504338 going 0.050096473350633094 good 0.01912902390761698 ground 0.03576958426504338 guaranteed 0.03907812534221443 happened 0.07153916853008677 huge 0.050463225220863786 hurting 0.043741252085227965 jets 0.6998600333636474 league 0.017849852844017616 leap 0.07153916853008677 leveon 0.043741252085227965 like 0.033397648900422065 likely 0.06261034651080656 linebacker 0.025231612610431893 losing 0.031106457522029847 lot 0.023134789701845265 main 0.03320328043061647 make 0.03130517325540328 mean 0.07153916853008677 middle 0.03320328043061647 million 0.023134789701845265 money 0.029333619013409157 mosely 0.07815625068442886 near 0.08748250417045593 needs 0.03320328043061647 new 0.0694043691055358 nt 0.023134789701845265 numbers 0.029333619013409157 offense 0.016698824450211033 offer 0.07153916853008677 offering 0.043741252085227965 </w:t>
            </w:r>
          </w:p>
        </w:tc>
      </w:tr>
    </w:tbl>
    <w:p w14:paraId="526DF72A" w14:textId="5FAFF90C" w:rsidR="00BC16C3" w:rsidRDefault="00BC16C3" w:rsidP="00BC16C3"/>
    <w:p w14:paraId="234A00BA" w14:textId="6F4D7F94" w:rsidR="00FF58AD" w:rsidRDefault="00BC16C3" w:rsidP="00BC16C3">
      <w:pPr>
        <w:pStyle w:val="Heading40"/>
      </w:pPr>
      <w:r>
        <w:t>TfidfVectorizer Bigram Model</w:t>
      </w:r>
    </w:p>
    <w:p w14:paraId="1D8D4347" w14:textId="60929332" w:rsidR="006B3725" w:rsidRDefault="006B3725" w:rsidP="006B3725">
      <w:pPr>
        <w:pStyle w:val="Heading5"/>
      </w:pPr>
      <w:r>
        <w:t>TfidfVectorizer Bigram Details</w:t>
      </w:r>
    </w:p>
    <w:p w14:paraId="4E41DAEE" w14:textId="2008C6E8" w:rsidR="008452AF" w:rsidRPr="0000488C" w:rsidRDefault="008452AF" w:rsidP="008452AF">
      <w:pPr>
        <w:widowControl/>
        <w:shd w:val="clear" w:color="auto" w:fill="FFFFFF"/>
        <w:spacing w:line="240" w:lineRule="auto"/>
        <w:rPr>
          <w:rFonts w:cs="Arial"/>
        </w:rPr>
      </w:pPr>
      <w:r w:rsidRPr="0000488C">
        <w:rPr>
          <w:rFonts w:cs="Arial"/>
          <w:u w:val="single"/>
        </w:rPr>
        <w:t>TfidfVectorizer Bigram Parameters</w:t>
      </w:r>
      <w:r w:rsidRPr="0000488C">
        <w:rPr>
          <w:rFonts w:cs="Arial"/>
        </w:rPr>
        <w:t>:</w:t>
      </w:r>
    </w:p>
    <w:p w14:paraId="4F78B207" w14:textId="77777777" w:rsidR="008452AF" w:rsidRPr="0000488C" w:rsidRDefault="008452AF" w:rsidP="008452AF">
      <w:pPr>
        <w:widowControl/>
        <w:numPr>
          <w:ilvl w:val="0"/>
          <w:numId w:val="25"/>
        </w:numPr>
        <w:shd w:val="clear" w:color="auto" w:fill="FFFFFF"/>
        <w:spacing w:line="240" w:lineRule="auto"/>
        <w:rPr>
          <w:rFonts w:cs="Arial"/>
        </w:rPr>
      </w:pPr>
      <w:r w:rsidRPr="0000488C">
        <w:rPr>
          <w:rFonts w:cs="Arial"/>
        </w:rPr>
        <w:t>input='filename'</w:t>
      </w:r>
    </w:p>
    <w:p w14:paraId="6452A104" w14:textId="67003D26" w:rsidR="008452AF" w:rsidRPr="0000488C" w:rsidRDefault="008452AF" w:rsidP="008452AF">
      <w:pPr>
        <w:widowControl/>
        <w:numPr>
          <w:ilvl w:val="0"/>
          <w:numId w:val="25"/>
        </w:numPr>
        <w:shd w:val="clear" w:color="auto" w:fill="FFFFFF"/>
        <w:spacing w:line="240" w:lineRule="auto"/>
        <w:rPr>
          <w:rFonts w:cs="Arial"/>
        </w:rPr>
      </w:pPr>
      <w:r w:rsidRPr="0000488C">
        <w:rPr>
          <w:rFonts w:cs="Arial"/>
        </w:rPr>
        <w:t>ngram_range=(1,2)</w:t>
      </w:r>
    </w:p>
    <w:p w14:paraId="50F7F490" w14:textId="77777777" w:rsidR="008452AF" w:rsidRPr="0000488C" w:rsidRDefault="008452AF" w:rsidP="008452AF">
      <w:pPr>
        <w:widowControl/>
        <w:numPr>
          <w:ilvl w:val="0"/>
          <w:numId w:val="25"/>
        </w:numPr>
        <w:shd w:val="clear" w:color="auto" w:fill="FFFFFF"/>
        <w:spacing w:line="240" w:lineRule="auto"/>
        <w:rPr>
          <w:rFonts w:cs="Arial"/>
        </w:rPr>
      </w:pPr>
      <w:r w:rsidRPr="0000488C">
        <w:rPr>
          <w:rFonts w:cs="Arial"/>
        </w:rPr>
        <w:t>stop_words='english'</w:t>
      </w:r>
    </w:p>
    <w:p w14:paraId="536E178C" w14:textId="77777777" w:rsidR="008452AF" w:rsidRPr="0000488C" w:rsidRDefault="008452AF" w:rsidP="008452AF">
      <w:pPr>
        <w:widowControl/>
        <w:numPr>
          <w:ilvl w:val="0"/>
          <w:numId w:val="25"/>
        </w:numPr>
        <w:shd w:val="clear" w:color="auto" w:fill="FFFFFF"/>
        <w:spacing w:line="240" w:lineRule="auto"/>
        <w:rPr>
          <w:rFonts w:cs="Arial"/>
        </w:rPr>
      </w:pPr>
      <w:r w:rsidRPr="0000488C">
        <w:rPr>
          <w:rFonts w:cs="Arial"/>
        </w:rPr>
        <w:t>max_features=None</w:t>
      </w:r>
    </w:p>
    <w:p w14:paraId="418A2A87" w14:textId="77777777" w:rsidR="008452AF" w:rsidRPr="0000488C" w:rsidRDefault="008452AF" w:rsidP="008452AF">
      <w:pPr>
        <w:widowControl/>
        <w:numPr>
          <w:ilvl w:val="0"/>
          <w:numId w:val="25"/>
        </w:numPr>
        <w:shd w:val="clear" w:color="auto" w:fill="FFFFFF"/>
        <w:spacing w:line="240" w:lineRule="auto"/>
        <w:rPr>
          <w:rFonts w:cs="Arial"/>
        </w:rPr>
      </w:pPr>
      <w:r w:rsidRPr="0000488C">
        <w:rPr>
          <w:rFonts w:cs="Arial"/>
        </w:rPr>
        <w:t>max_df=1.0</w:t>
      </w:r>
    </w:p>
    <w:p w14:paraId="6C8E609F" w14:textId="77777777" w:rsidR="008452AF" w:rsidRPr="0000488C" w:rsidRDefault="008452AF" w:rsidP="008452AF">
      <w:pPr>
        <w:widowControl/>
        <w:numPr>
          <w:ilvl w:val="0"/>
          <w:numId w:val="25"/>
        </w:numPr>
        <w:shd w:val="clear" w:color="auto" w:fill="FFFFFF"/>
        <w:spacing w:line="240" w:lineRule="auto"/>
        <w:rPr>
          <w:rFonts w:cs="Arial"/>
        </w:rPr>
      </w:pPr>
      <w:r w:rsidRPr="0000488C">
        <w:rPr>
          <w:rFonts w:cs="Arial"/>
        </w:rPr>
        <w:t>min_df=1</w:t>
      </w:r>
    </w:p>
    <w:p w14:paraId="2D1D9CF6" w14:textId="77777777" w:rsidR="008452AF" w:rsidRPr="0000488C" w:rsidRDefault="008452AF" w:rsidP="008452AF">
      <w:pPr>
        <w:widowControl/>
        <w:numPr>
          <w:ilvl w:val="0"/>
          <w:numId w:val="25"/>
        </w:numPr>
        <w:shd w:val="clear" w:color="auto" w:fill="FFFFFF"/>
        <w:spacing w:line="240" w:lineRule="auto"/>
        <w:rPr>
          <w:rFonts w:cs="Arial"/>
        </w:rPr>
      </w:pPr>
      <w:r w:rsidRPr="0000488C">
        <w:rPr>
          <w:rFonts w:cs="Arial"/>
        </w:rPr>
        <w:t>analyzer=word</w:t>
      </w:r>
    </w:p>
    <w:p w14:paraId="2DD41AFB" w14:textId="0F36C6DB" w:rsidR="00FF58AD" w:rsidRPr="0000488C" w:rsidRDefault="008452AF" w:rsidP="008452AF">
      <w:pPr>
        <w:pStyle w:val="VIBody"/>
        <w:rPr>
          <w:rFonts w:ascii="Arial" w:hAnsi="Arial"/>
          <w:lang w:val="en-US"/>
        </w:rPr>
      </w:pPr>
      <w:r w:rsidRPr="0000488C">
        <w:rPr>
          <w:rFonts w:ascii="Arial" w:hAnsi="Arial"/>
          <w:lang w:val="en-US"/>
        </w:rPr>
        <w:t>Both fit and transform methods were performed on this model.</w:t>
      </w:r>
    </w:p>
    <w:p w14:paraId="71FE25E7" w14:textId="5196513E" w:rsidR="00FF58AD" w:rsidRDefault="006B3725" w:rsidP="006B3725">
      <w:pPr>
        <w:pStyle w:val="Heading5"/>
      </w:pPr>
      <w:r>
        <w:t>TfidfVectorization Bigram Results</w:t>
      </w:r>
    </w:p>
    <w:p w14:paraId="0F361F83" w14:textId="3D9F604D" w:rsidR="005E5E7C" w:rsidRPr="00535ECD" w:rsidRDefault="005E5E7C" w:rsidP="005E5E7C">
      <w:pPr>
        <w:pStyle w:val="VIBody"/>
        <w:rPr>
          <w:rFonts w:ascii="Arial" w:hAnsi="Arial"/>
          <w:lang w:val="en-US"/>
        </w:rPr>
      </w:pPr>
      <w:r>
        <w:rPr>
          <w:rFonts w:ascii="Arial" w:hAnsi="Arial"/>
          <w:lang w:val="en-US"/>
        </w:rPr>
        <w:t xml:space="preserve">: Bigram </w:t>
      </w:r>
      <w:r w:rsidRPr="00535ECD">
        <w:rPr>
          <w:rFonts w:ascii="Arial" w:hAnsi="Arial"/>
          <w:lang w:val="en-US"/>
        </w:rPr>
        <w:t>Matrix Dimensions</w:t>
      </w:r>
    </w:p>
    <w:tbl>
      <w:tblPr>
        <w:tblW w:w="0" w:type="auto"/>
        <w:tblBorders>
          <w:top w:val="single" w:sz="12" w:space="0" w:color="008000"/>
          <w:bottom w:val="single" w:sz="12" w:space="0" w:color="008000"/>
        </w:tblBorders>
        <w:tblLook w:val="04A0" w:firstRow="1" w:lastRow="0" w:firstColumn="1" w:lastColumn="0" w:noHBand="0" w:noVBand="1"/>
      </w:tblPr>
      <w:tblGrid>
        <w:gridCol w:w="756"/>
        <w:gridCol w:w="1134"/>
        <w:gridCol w:w="1917"/>
        <w:gridCol w:w="2387"/>
      </w:tblGrid>
      <w:tr w:rsidR="005E5E7C" w:rsidRPr="008F22FD" w14:paraId="6482FF0B" w14:textId="77777777" w:rsidTr="00F11129">
        <w:tc>
          <w:tcPr>
            <w:tcW w:w="756" w:type="dxa"/>
            <w:tcBorders>
              <w:top w:val="single" w:sz="4" w:space="0" w:color="4472C4"/>
              <w:bottom w:val="single" w:sz="4" w:space="0" w:color="4472C4"/>
            </w:tcBorders>
            <w:shd w:val="clear" w:color="auto" w:fill="auto"/>
          </w:tcPr>
          <w:p w14:paraId="2A63A4F4" w14:textId="77777777" w:rsidR="005E5E7C" w:rsidRPr="008F22FD" w:rsidRDefault="005E5E7C" w:rsidP="00ED6431">
            <w:pPr>
              <w:pStyle w:val="VIBody"/>
              <w:widowControl w:val="0"/>
              <w:jc w:val="center"/>
              <w:rPr>
                <w:rFonts w:ascii="Arial" w:hAnsi="Arial"/>
                <w:sz w:val="18"/>
                <w:szCs w:val="18"/>
                <w:lang w:val="en-US"/>
              </w:rPr>
            </w:pPr>
            <w:r w:rsidRPr="008F22FD">
              <w:rPr>
                <w:rFonts w:ascii="Arial" w:hAnsi="Arial"/>
                <w:sz w:val="18"/>
                <w:szCs w:val="18"/>
                <w:lang w:val="en-US"/>
              </w:rPr>
              <w:t>Size</w:t>
            </w:r>
          </w:p>
        </w:tc>
        <w:tc>
          <w:tcPr>
            <w:tcW w:w="1134" w:type="dxa"/>
            <w:tcBorders>
              <w:top w:val="single" w:sz="4" w:space="0" w:color="4472C4"/>
              <w:bottom w:val="single" w:sz="4" w:space="0" w:color="4472C4"/>
            </w:tcBorders>
            <w:shd w:val="clear" w:color="auto" w:fill="auto"/>
          </w:tcPr>
          <w:p w14:paraId="4BBBFF9A" w14:textId="77777777" w:rsidR="005E5E7C" w:rsidRPr="008F22FD" w:rsidRDefault="005E5E7C" w:rsidP="00ED6431">
            <w:pPr>
              <w:pStyle w:val="VIBody"/>
              <w:widowControl w:val="0"/>
              <w:jc w:val="center"/>
              <w:rPr>
                <w:rFonts w:ascii="Arial" w:hAnsi="Arial"/>
                <w:sz w:val="18"/>
                <w:szCs w:val="18"/>
                <w:lang w:val="en-US"/>
              </w:rPr>
            </w:pPr>
            <w:r w:rsidRPr="008F22FD">
              <w:rPr>
                <w:rFonts w:ascii="Arial" w:hAnsi="Arial"/>
                <w:sz w:val="18"/>
                <w:szCs w:val="18"/>
                <w:lang w:val="en-US"/>
              </w:rPr>
              <w:t>Rows</w:t>
            </w:r>
          </w:p>
        </w:tc>
        <w:tc>
          <w:tcPr>
            <w:tcW w:w="1917" w:type="dxa"/>
            <w:tcBorders>
              <w:top w:val="single" w:sz="4" w:space="0" w:color="4472C4"/>
              <w:bottom w:val="single" w:sz="4" w:space="0" w:color="4472C4"/>
            </w:tcBorders>
            <w:shd w:val="clear" w:color="auto" w:fill="auto"/>
          </w:tcPr>
          <w:p w14:paraId="0649A46B" w14:textId="77777777" w:rsidR="005E5E7C" w:rsidRPr="008F22FD" w:rsidRDefault="005E5E7C" w:rsidP="00ED6431">
            <w:pPr>
              <w:pStyle w:val="VIBody"/>
              <w:widowControl w:val="0"/>
              <w:jc w:val="center"/>
              <w:rPr>
                <w:rFonts w:ascii="Arial" w:hAnsi="Arial"/>
                <w:sz w:val="18"/>
                <w:szCs w:val="18"/>
                <w:lang w:val="en-US"/>
              </w:rPr>
            </w:pPr>
            <w:r w:rsidRPr="008F22FD">
              <w:rPr>
                <w:rFonts w:ascii="Arial" w:hAnsi="Arial"/>
                <w:sz w:val="18"/>
                <w:szCs w:val="18"/>
                <w:lang w:val="en-US"/>
              </w:rPr>
              <w:t>Columns</w:t>
            </w:r>
            <w:r>
              <w:rPr>
                <w:rFonts w:ascii="Arial" w:hAnsi="Arial"/>
                <w:sz w:val="18"/>
                <w:szCs w:val="18"/>
                <w:lang w:val="en-US"/>
              </w:rPr>
              <w:t>(vocabulary)</w:t>
            </w:r>
          </w:p>
        </w:tc>
        <w:tc>
          <w:tcPr>
            <w:tcW w:w="2151" w:type="dxa"/>
            <w:tcBorders>
              <w:top w:val="single" w:sz="4" w:space="0" w:color="4472C4"/>
              <w:bottom w:val="single" w:sz="4" w:space="0" w:color="4472C4"/>
            </w:tcBorders>
            <w:shd w:val="clear" w:color="auto" w:fill="auto"/>
          </w:tcPr>
          <w:p w14:paraId="52355ECF" w14:textId="77777777" w:rsidR="005E5E7C" w:rsidRPr="008F22FD" w:rsidRDefault="005E5E7C" w:rsidP="00ED6431">
            <w:pPr>
              <w:pStyle w:val="VIBody"/>
              <w:widowControl w:val="0"/>
              <w:jc w:val="center"/>
              <w:rPr>
                <w:rFonts w:ascii="Arial" w:hAnsi="Arial"/>
                <w:sz w:val="18"/>
                <w:szCs w:val="18"/>
                <w:lang w:val="en-US"/>
              </w:rPr>
            </w:pPr>
            <w:r w:rsidRPr="008F22FD">
              <w:rPr>
                <w:rFonts w:ascii="Arial" w:hAnsi="Arial"/>
                <w:sz w:val="18"/>
                <w:szCs w:val="18"/>
                <w:lang w:val="en-US"/>
              </w:rPr>
              <w:t>DataType</w:t>
            </w:r>
          </w:p>
        </w:tc>
      </w:tr>
      <w:tr w:rsidR="005E5E7C" w:rsidRPr="008F22FD" w14:paraId="79320EBE" w14:textId="77777777" w:rsidTr="00F11129">
        <w:tc>
          <w:tcPr>
            <w:tcW w:w="756" w:type="dxa"/>
            <w:tcBorders>
              <w:top w:val="single" w:sz="4" w:space="0" w:color="4472C4"/>
              <w:bottom w:val="single" w:sz="4" w:space="0" w:color="4472C4"/>
            </w:tcBorders>
            <w:shd w:val="clear" w:color="auto" w:fill="auto"/>
          </w:tcPr>
          <w:p w14:paraId="107F2CA7" w14:textId="77777777" w:rsidR="005E5E7C" w:rsidRPr="008F22FD" w:rsidRDefault="005E5E7C" w:rsidP="00ED6431">
            <w:pPr>
              <w:pStyle w:val="VIBody"/>
              <w:widowControl w:val="0"/>
              <w:jc w:val="center"/>
              <w:rPr>
                <w:rFonts w:ascii="Arial" w:hAnsi="Arial"/>
                <w:sz w:val="18"/>
                <w:szCs w:val="18"/>
                <w:lang w:val="en-US"/>
              </w:rPr>
            </w:pPr>
            <w:r>
              <w:rPr>
                <w:rFonts w:ascii="Arial" w:hAnsi="Arial"/>
                <w:sz w:val="18"/>
                <w:szCs w:val="18"/>
                <w:lang w:val="en-US"/>
              </w:rPr>
              <w:t>4963</w:t>
            </w:r>
          </w:p>
        </w:tc>
        <w:tc>
          <w:tcPr>
            <w:tcW w:w="1134" w:type="dxa"/>
            <w:tcBorders>
              <w:top w:val="single" w:sz="4" w:space="0" w:color="4472C4"/>
              <w:bottom w:val="single" w:sz="4" w:space="0" w:color="4472C4"/>
            </w:tcBorders>
            <w:shd w:val="clear" w:color="auto" w:fill="auto"/>
          </w:tcPr>
          <w:p w14:paraId="79E0CC78" w14:textId="77777777" w:rsidR="005E5E7C" w:rsidRPr="008F22FD" w:rsidRDefault="005E5E7C" w:rsidP="00ED6431">
            <w:pPr>
              <w:pStyle w:val="VIBody"/>
              <w:widowControl w:val="0"/>
              <w:jc w:val="center"/>
              <w:rPr>
                <w:rFonts w:ascii="Arial" w:hAnsi="Arial"/>
                <w:sz w:val="18"/>
                <w:szCs w:val="18"/>
                <w:lang w:val="en-US"/>
              </w:rPr>
            </w:pPr>
            <w:r>
              <w:rPr>
                <w:rFonts w:ascii="Arial" w:hAnsi="Arial"/>
                <w:sz w:val="18"/>
                <w:szCs w:val="18"/>
                <w:lang w:val="en-US"/>
              </w:rPr>
              <w:t>32</w:t>
            </w:r>
          </w:p>
        </w:tc>
        <w:tc>
          <w:tcPr>
            <w:tcW w:w="1917" w:type="dxa"/>
            <w:tcBorders>
              <w:top w:val="single" w:sz="4" w:space="0" w:color="4472C4"/>
              <w:bottom w:val="single" w:sz="4" w:space="0" w:color="4472C4"/>
            </w:tcBorders>
            <w:shd w:val="clear" w:color="auto" w:fill="auto"/>
          </w:tcPr>
          <w:p w14:paraId="40111493" w14:textId="77777777" w:rsidR="005E5E7C" w:rsidRPr="008F22FD" w:rsidRDefault="005E5E7C" w:rsidP="00ED6431">
            <w:pPr>
              <w:pStyle w:val="VIBody"/>
              <w:widowControl w:val="0"/>
              <w:jc w:val="center"/>
              <w:rPr>
                <w:rFonts w:ascii="Arial" w:hAnsi="Arial"/>
                <w:sz w:val="18"/>
                <w:szCs w:val="18"/>
                <w:lang w:val="en-US"/>
              </w:rPr>
            </w:pPr>
            <w:r>
              <w:rPr>
                <w:rFonts w:ascii="Arial" w:hAnsi="Arial"/>
                <w:sz w:val="18"/>
                <w:szCs w:val="18"/>
                <w:lang w:val="en-US"/>
              </w:rPr>
              <w:t>2113</w:t>
            </w:r>
          </w:p>
        </w:tc>
        <w:tc>
          <w:tcPr>
            <w:tcW w:w="2151" w:type="dxa"/>
            <w:tcBorders>
              <w:top w:val="single" w:sz="4" w:space="0" w:color="4472C4"/>
              <w:bottom w:val="single" w:sz="4" w:space="0" w:color="4472C4"/>
            </w:tcBorders>
            <w:shd w:val="clear" w:color="auto" w:fill="auto"/>
          </w:tcPr>
          <w:p w14:paraId="6A4F2457" w14:textId="77777777" w:rsidR="005E5E7C" w:rsidRPr="008F22FD" w:rsidRDefault="005E5E7C" w:rsidP="00ED6431">
            <w:pPr>
              <w:pStyle w:val="VIBody"/>
              <w:widowControl w:val="0"/>
              <w:jc w:val="center"/>
              <w:rPr>
                <w:rFonts w:ascii="Arial" w:hAnsi="Arial"/>
                <w:sz w:val="18"/>
                <w:szCs w:val="18"/>
                <w:lang w:val="en-US"/>
              </w:rPr>
            </w:pPr>
            <w:r w:rsidRPr="008F22FD">
              <w:rPr>
                <w:rFonts w:ascii="Arial" w:hAnsi="Arial"/>
                <w:sz w:val="18"/>
                <w:szCs w:val="18"/>
                <w:lang w:val="en-US"/>
              </w:rPr>
              <w:t>scipy.sparse.csr.csr_matrix</w:t>
            </w:r>
          </w:p>
        </w:tc>
      </w:tr>
      <w:tr w:rsidR="00F11129" w:rsidRPr="008F22FD" w14:paraId="40F4DAC6" w14:textId="77777777" w:rsidTr="00F11129">
        <w:tc>
          <w:tcPr>
            <w:tcW w:w="756" w:type="dxa"/>
            <w:tcBorders>
              <w:top w:val="single" w:sz="4" w:space="0" w:color="4472C4"/>
              <w:bottom w:val="single" w:sz="4" w:space="0" w:color="4472C4"/>
            </w:tcBorders>
            <w:shd w:val="clear" w:color="auto" w:fill="auto"/>
          </w:tcPr>
          <w:p w14:paraId="756210B7" w14:textId="77777777" w:rsidR="00F11129" w:rsidRDefault="00F11129" w:rsidP="00ED6431">
            <w:pPr>
              <w:pStyle w:val="VIBody"/>
              <w:widowControl w:val="0"/>
              <w:jc w:val="center"/>
              <w:rPr>
                <w:rFonts w:ascii="Arial" w:hAnsi="Arial"/>
                <w:sz w:val="18"/>
                <w:szCs w:val="18"/>
                <w:lang w:val="en-US"/>
              </w:rPr>
            </w:pPr>
          </w:p>
        </w:tc>
        <w:tc>
          <w:tcPr>
            <w:tcW w:w="1134" w:type="dxa"/>
            <w:tcBorders>
              <w:top w:val="single" w:sz="4" w:space="0" w:color="4472C4"/>
              <w:bottom w:val="single" w:sz="4" w:space="0" w:color="4472C4"/>
            </w:tcBorders>
            <w:shd w:val="clear" w:color="auto" w:fill="auto"/>
          </w:tcPr>
          <w:p w14:paraId="4E282A1A" w14:textId="77777777" w:rsidR="00F11129" w:rsidRDefault="00F11129" w:rsidP="00ED6431">
            <w:pPr>
              <w:pStyle w:val="VIBody"/>
              <w:widowControl w:val="0"/>
              <w:jc w:val="center"/>
              <w:rPr>
                <w:rFonts w:ascii="Arial" w:hAnsi="Arial"/>
                <w:sz w:val="18"/>
                <w:szCs w:val="18"/>
                <w:lang w:val="en-US"/>
              </w:rPr>
            </w:pPr>
          </w:p>
        </w:tc>
        <w:tc>
          <w:tcPr>
            <w:tcW w:w="1917" w:type="dxa"/>
            <w:tcBorders>
              <w:top w:val="single" w:sz="4" w:space="0" w:color="4472C4"/>
              <w:bottom w:val="single" w:sz="4" w:space="0" w:color="4472C4"/>
            </w:tcBorders>
            <w:shd w:val="clear" w:color="auto" w:fill="auto"/>
          </w:tcPr>
          <w:p w14:paraId="75E3F764" w14:textId="77777777" w:rsidR="00F11129" w:rsidRDefault="00F11129" w:rsidP="00ED6431">
            <w:pPr>
              <w:pStyle w:val="VIBody"/>
              <w:widowControl w:val="0"/>
              <w:jc w:val="center"/>
              <w:rPr>
                <w:rFonts w:ascii="Arial" w:hAnsi="Arial"/>
                <w:sz w:val="18"/>
                <w:szCs w:val="18"/>
                <w:lang w:val="en-US"/>
              </w:rPr>
            </w:pPr>
          </w:p>
        </w:tc>
        <w:tc>
          <w:tcPr>
            <w:tcW w:w="2151" w:type="dxa"/>
            <w:tcBorders>
              <w:top w:val="single" w:sz="4" w:space="0" w:color="4472C4"/>
              <w:bottom w:val="single" w:sz="4" w:space="0" w:color="4472C4"/>
            </w:tcBorders>
            <w:shd w:val="clear" w:color="auto" w:fill="auto"/>
          </w:tcPr>
          <w:p w14:paraId="4596B043" w14:textId="77777777" w:rsidR="00F11129" w:rsidRPr="008F22FD" w:rsidRDefault="00F11129" w:rsidP="00ED6431">
            <w:pPr>
              <w:pStyle w:val="VIBody"/>
              <w:widowControl w:val="0"/>
              <w:jc w:val="center"/>
              <w:rPr>
                <w:rFonts w:ascii="Arial" w:hAnsi="Arial"/>
                <w:sz w:val="18"/>
                <w:szCs w:val="18"/>
                <w:lang w:val="en-US"/>
              </w:rPr>
            </w:pPr>
          </w:p>
        </w:tc>
      </w:tr>
    </w:tbl>
    <w:p w14:paraId="419B62DA" w14:textId="0C79AF01" w:rsidR="00F11129" w:rsidRDefault="00F11129" w:rsidP="00F11129">
      <w:r>
        <w:t>IDF Top 10 List:</w:t>
      </w:r>
      <w:r>
        <w:tab/>
      </w:r>
      <w:r>
        <w:tab/>
      </w:r>
      <w:r>
        <w:tab/>
        <w:t>IDF Lowest 10 List:</w:t>
      </w:r>
    </w:p>
    <w:tbl>
      <w:tblPr>
        <w:tblW w:w="0" w:type="auto"/>
        <w:tblBorders>
          <w:top w:val="single" w:sz="4" w:space="0" w:color="5B9BD5"/>
          <w:bottom w:val="single" w:sz="4" w:space="0" w:color="5B9BD5"/>
        </w:tblBorders>
        <w:tblLook w:val="04A0" w:firstRow="1" w:lastRow="0" w:firstColumn="1" w:lastColumn="0" w:noHBand="0" w:noVBand="1"/>
      </w:tblPr>
      <w:tblGrid>
        <w:gridCol w:w="1998"/>
        <w:gridCol w:w="1260"/>
        <w:gridCol w:w="1080"/>
        <w:gridCol w:w="1080"/>
      </w:tblGrid>
      <w:tr w:rsidR="00D0158E" w14:paraId="77DE7CE8" w14:textId="77777777" w:rsidTr="00D0158E">
        <w:tc>
          <w:tcPr>
            <w:tcW w:w="1998" w:type="dxa"/>
            <w:tcBorders>
              <w:bottom w:val="single" w:sz="4" w:space="0" w:color="5B9BD5"/>
            </w:tcBorders>
            <w:shd w:val="clear" w:color="auto" w:fill="auto"/>
          </w:tcPr>
          <w:p w14:paraId="012C2EA0" w14:textId="77777777" w:rsidR="00F11129" w:rsidRPr="00D0158E" w:rsidRDefault="00F11129" w:rsidP="00ED6431">
            <w:pPr>
              <w:rPr>
                <w:b/>
                <w:bCs/>
                <w:color w:val="2E74B5"/>
              </w:rPr>
            </w:pPr>
            <w:r w:rsidRPr="00D0158E">
              <w:rPr>
                <w:b/>
                <w:bCs/>
                <w:color w:val="2E74B5"/>
              </w:rPr>
              <w:t>feature</w:t>
            </w:r>
          </w:p>
        </w:tc>
        <w:tc>
          <w:tcPr>
            <w:tcW w:w="1260" w:type="dxa"/>
            <w:tcBorders>
              <w:bottom w:val="single" w:sz="4" w:space="0" w:color="5B9BD5"/>
            </w:tcBorders>
            <w:shd w:val="clear" w:color="auto" w:fill="auto"/>
          </w:tcPr>
          <w:p w14:paraId="1705530B" w14:textId="77777777" w:rsidR="00F11129" w:rsidRPr="00D0158E" w:rsidRDefault="00F11129" w:rsidP="00ED6431">
            <w:pPr>
              <w:rPr>
                <w:b/>
                <w:bCs/>
                <w:color w:val="2E74B5"/>
              </w:rPr>
            </w:pPr>
            <w:r w:rsidRPr="00D0158E">
              <w:rPr>
                <w:b/>
                <w:bCs/>
                <w:color w:val="2E74B5"/>
              </w:rPr>
              <w:t>weight</w:t>
            </w:r>
          </w:p>
        </w:tc>
        <w:tc>
          <w:tcPr>
            <w:tcW w:w="1080" w:type="dxa"/>
            <w:tcBorders>
              <w:bottom w:val="single" w:sz="4" w:space="0" w:color="5B9BD5"/>
            </w:tcBorders>
            <w:shd w:val="clear" w:color="auto" w:fill="auto"/>
          </w:tcPr>
          <w:p w14:paraId="424F9933" w14:textId="77777777" w:rsidR="00F11129" w:rsidRPr="00D0158E" w:rsidRDefault="00F11129" w:rsidP="00ED6431">
            <w:pPr>
              <w:rPr>
                <w:b/>
                <w:bCs/>
                <w:color w:val="2E74B5"/>
              </w:rPr>
            </w:pPr>
            <w:r w:rsidRPr="00D0158E">
              <w:rPr>
                <w:b/>
                <w:bCs/>
                <w:color w:val="2E74B5"/>
              </w:rPr>
              <w:t>feature</w:t>
            </w:r>
          </w:p>
        </w:tc>
        <w:tc>
          <w:tcPr>
            <w:tcW w:w="1080" w:type="dxa"/>
            <w:tcBorders>
              <w:bottom w:val="single" w:sz="4" w:space="0" w:color="5B9BD5"/>
            </w:tcBorders>
            <w:shd w:val="clear" w:color="auto" w:fill="auto"/>
          </w:tcPr>
          <w:p w14:paraId="02B51475" w14:textId="77777777" w:rsidR="00F11129" w:rsidRPr="00D0158E" w:rsidRDefault="00F11129" w:rsidP="00ED6431">
            <w:pPr>
              <w:rPr>
                <w:b/>
                <w:bCs/>
                <w:color w:val="2E74B5"/>
              </w:rPr>
            </w:pPr>
            <w:r w:rsidRPr="00D0158E">
              <w:rPr>
                <w:b/>
                <w:bCs/>
                <w:color w:val="2E74B5"/>
              </w:rPr>
              <w:t>weight</w:t>
            </w:r>
          </w:p>
        </w:tc>
      </w:tr>
      <w:tr w:rsidR="00D0158E" w14:paraId="5017FB34" w14:textId="77777777" w:rsidTr="00D0158E">
        <w:tc>
          <w:tcPr>
            <w:tcW w:w="1998" w:type="dxa"/>
            <w:shd w:val="clear" w:color="auto" w:fill="DEEAF6"/>
          </w:tcPr>
          <w:p w14:paraId="2D6AB729" w14:textId="34083679" w:rsidR="00F11129" w:rsidRPr="00D0158E" w:rsidRDefault="00F11129" w:rsidP="00ED6431">
            <w:pPr>
              <w:rPr>
                <w:b/>
                <w:bCs/>
                <w:color w:val="2E74B5"/>
              </w:rPr>
            </w:pPr>
            <w:r w:rsidRPr="00D0158E">
              <w:rPr>
                <w:b/>
                <w:bCs/>
                <w:color w:val="2E74B5"/>
              </w:rPr>
              <w:t>lot improve</w:t>
            </w:r>
          </w:p>
        </w:tc>
        <w:tc>
          <w:tcPr>
            <w:tcW w:w="1260" w:type="dxa"/>
            <w:shd w:val="clear" w:color="auto" w:fill="DEEAF6"/>
          </w:tcPr>
          <w:p w14:paraId="7201796E" w14:textId="77777777" w:rsidR="00F11129" w:rsidRPr="00D0158E" w:rsidRDefault="00F11129" w:rsidP="00D0158E">
            <w:pPr>
              <w:pStyle w:val="HTMLPreformatted"/>
              <w:wordWrap w:val="0"/>
              <w:textAlignment w:val="baseline"/>
              <w:rPr>
                <w:rFonts w:ascii="Arial" w:hAnsi="Arial" w:cs="Arial"/>
                <w:color w:val="000000"/>
                <w:sz w:val="21"/>
                <w:szCs w:val="21"/>
              </w:rPr>
            </w:pPr>
            <w:r w:rsidRPr="00D0158E">
              <w:rPr>
                <w:rFonts w:ascii="Arial" w:hAnsi="Arial" w:cs="Arial"/>
                <w:color w:val="2E74B5"/>
              </w:rPr>
              <w:t>3.80336</w:t>
            </w:r>
          </w:p>
        </w:tc>
        <w:tc>
          <w:tcPr>
            <w:tcW w:w="1080" w:type="dxa"/>
            <w:shd w:val="clear" w:color="auto" w:fill="DEEAF6"/>
          </w:tcPr>
          <w:p w14:paraId="3D9C737D" w14:textId="3FE81857" w:rsidR="00F11129" w:rsidRPr="00D0158E" w:rsidRDefault="00F11129" w:rsidP="00ED6431">
            <w:pPr>
              <w:rPr>
                <w:color w:val="2E74B5"/>
              </w:rPr>
            </w:pPr>
            <w:r w:rsidRPr="00D0158E">
              <w:rPr>
                <w:color w:val="2E74B5"/>
              </w:rPr>
              <w:t>season</w:t>
            </w:r>
          </w:p>
        </w:tc>
        <w:tc>
          <w:tcPr>
            <w:tcW w:w="1080" w:type="dxa"/>
            <w:shd w:val="clear" w:color="auto" w:fill="DEEAF6"/>
          </w:tcPr>
          <w:p w14:paraId="36074612" w14:textId="77777777" w:rsidR="00F11129" w:rsidRPr="00D0158E" w:rsidRDefault="00F11129" w:rsidP="00ED6431">
            <w:pPr>
              <w:rPr>
                <w:color w:val="2E74B5"/>
              </w:rPr>
            </w:pPr>
            <w:r w:rsidRPr="00D0158E">
              <w:rPr>
                <w:color w:val="2E74B5"/>
              </w:rPr>
              <w:t>1.0625</w:t>
            </w:r>
          </w:p>
        </w:tc>
      </w:tr>
      <w:tr w:rsidR="00F11129" w14:paraId="0AC0DCC8" w14:textId="77777777" w:rsidTr="00D0158E">
        <w:tc>
          <w:tcPr>
            <w:tcW w:w="1998" w:type="dxa"/>
            <w:shd w:val="clear" w:color="auto" w:fill="auto"/>
          </w:tcPr>
          <w:p w14:paraId="430CCB7D" w14:textId="4781C522" w:rsidR="00F11129" w:rsidRPr="00D0158E" w:rsidRDefault="00F11129" w:rsidP="00ED6431">
            <w:pPr>
              <w:rPr>
                <w:b/>
                <w:bCs/>
                <w:color w:val="2E74B5"/>
              </w:rPr>
            </w:pPr>
            <w:r w:rsidRPr="00D0158E">
              <w:rPr>
                <w:b/>
                <w:bCs/>
                <w:color w:val="2E74B5"/>
              </w:rPr>
              <w:t>poor secondary</w:t>
            </w:r>
          </w:p>
        </w:tc>
        <w:tc>
          <w:tcPr>
            <w:tcW w:w="1260" w:type="dxa"/>
            <w:shd w:val="clear" w:color="auto" w:fill="auto"/>
          </w:tcPr>
          <w:p w14:paraId="5CE74CD4" w14:textId="77777777" w:rsidR="00F11129" w:rsidRPr="00D0158E" w:rsidRDefault="00F11129" w:rsidP="00ED6431">
            <w:pPr>
              <w:rPr>
                <w:color w:val="2E74B5"/>
              </w:rPr>
            </w:pPr>
            <w:r w:rsidRPr="00D0158E">
              <w:rPr>
                <w:color w:val="2E74B5"/>
              </w:rPr>
              <w:t>3.80336</w:t>
            </w:r>
          </w:p>
        </w:tc>
        <w:tc>
          <w:tcPr>
            <w:tcW w:w="1080" w:type="dxa"/>
            <w:shd w:val="clear" w:color="auto" w:fill="auto"/>
          </w:tcPr>
          <w:p w14:paraId="307B59BA" w14:textId="1C8C459C" w:rsidR="00F11129" w:rsidRPr="00D0158E" w:rsidRDefault="00F11129" w:rsidP="00ED6431">
            <w:pPr>
              <w:rPr>
                <w:color w:val="2E74B5"/>
              </w:rPr>
            </w:pPr>
            <w:r w:rsidRPr="00D0158E">
              <w:rPr>
                <w:color w:val="2E74B5"/>
              </w:rPr>
              <w:t>year</w:t>
            </w:r>
          </w:p>
        </w:tc>
        <w:tc>
          <w:tcPr>
            <w:tcW w:w="1080" w:type="dxa"/>
            <w:shd w:val="clear" w:color="auto" w:fill="auto"/>
          </w:tcPr>
          <w:p w14:paraId="072DFFF4" w14:textId="77777777" w:rsidR="00F11129" w:rsidRPr="00D0158E" w:rsidRDefault="00F11129" w:rsidP="00ED6431">
            <w:pPr>
              <w:rPr>
                <w:color w:val="2E74B5"/>
              </w:rPr>
            </w:pPr>
            <w:r w:rsidRPr="00D0158E">
              <w:rPr>
                <w:color w:val="2E74B5"/>
              </w:rPr>
              <w:t>1.0625</w:t>
            </w:r>
          </w:p>
        </w:tc>
      </w:tr>
      <w:tr w:rsidR="00D0158E" w14:paraId="28EFE2B1" w14:textId="77777777" w:rsidTr="00D0158E">
        <w:tc>
          <w:tcPr>
            <w:tcW w:w="1998" w:type="dxa"/>
            <w:shd w:val="clear" w:color="auto" w:fill="DEEAF6"/>
          </w:tcPr>
          <w:p w14:paraId="23E28D6B" w14:textId="1FFF2450" w:rsidR="00F11129" w:rsidRPr="00D0158E" w:rsidRDefault="00F11129" w:rsidP="00ED6431">
            <w:pPr>
              <w:rPr>
                <w:b/>
                <w:bCs/>
                <w:color w:val="2E74B5"/>
              </w:rPr>
            </w:pPr>
            <w:r w:rsidRPr="00D0158E">
              <w:rPr>
                <w:b/>
                <w:bCs/>
                <w:color w:val="2E74B5"/>
              </w:rPr>
              <w:t>position greg</w:t>
            </w:r>
          </w:p>
        </w:tc>
        <w:tc>
          <w:tcPr>
            <w:tcW w:w="1260" w:type="dxa"/>
            <w:shd w:val="clear" w:color="auto" w:fill="DEEAF6"/>
          </w:tcPr>
          <w:p w14:paraId="45581484" w14:textId="77777777" w:rsidR="00F11129" w:rsidRPr="00D0158E" w:rsidRDefault="00F11129" w:rsidP="00ED6431">
            <w:pPr>
              <w:rPr>
                <w:color w:val="2E74B5"/>
              </w:rPr>
            </w:pPr>
            <w:r w:rsidRPr="00D0158E">
              <w:rPr>
                <w:color w:val="2E74B5"/>
              </w:rPr>
              <w:t>3.80336</w:t>
            </w:r>
          </w:p>
        </w:tc>
        <w:tc>
          <w:tcPr>
            <w:tcW w:w="1080" w:type="dxa"/>
            <w:shd w:val="clear" w:color="auto" w:fill="DEEAF6"/>
          </w:tcPr>
          <w:p w14:paraId="5F17F334" w14:textId="77777777" w:rsidR="00F11129" w:rsidRPr="00D0158E" w:rsidRDefault="00F11129" w:rsidP="00ED6431">
            <w:pPr>
              <w:rPr>
                <w:color w:val="2E74B5"/>
              </w:rPr>
            </w:pPr>
            <w:r w:rsidRPr="00D0158E">
              <w:rPr>
                <w:color w:val="2E74B5"/>
              </w:rPr>
              <w:t>team</w:t>
            </w:r>
          </w:p>
        </w:tc>
        <w:tc>
          <w:tcPr>
            <w:tcW w:w="1080" w:type="dxa"/>
            <w:shd w:val="clear" w:color="auto" w:fill="DEEAF6"/>
          </w:tcPr>
          <w:p w14:paraId="34D9F745" w14:textId="77777777" w:rsidR="00F11129" w:rsidRPr="00D0158E" w:rsidRDefault="00F11129" w:rsidP="00ED6431">
            <w:pPr>
              <w:rPr>
                <w:color w:val="2E74B5"/>
              </w:rPr>
            </w:pPr>
            <w:r w:rsidRPr="00D0158E">
              <w:rPr>
                <w:color w:val="2E74B5"/>
              </w:rPr>
              <w:t>1.2006</w:t>
            </w:r>
          </w:p>
        </w:tc>
      </w:tr>
      <w:tr w:rsidR="00F11129" w14:paraId="6B45954B" w14:textId="77777777" w:rsidTr="00D0158E">
        <w:tc>
          <w:tcPr>
            <w:tcW w:w="1998" w:type="dxa"/>
            <w:shd w:val="clear" w:color="auto" w:fill="auto"/>
          </w:tcPr>
          <w:p w14:paraId="15D864DD" w14:textId="5F652E77" w:rsidR="00F11129" w:rsidRPr="00D0158E" w:rsidRDefault="00F11129" w:rsidP="00ED6431">
            <w:pPr>
              <w:rPr>
                <w:b/>
                <w:bCs/>
                <w:color w:val="2E74B5"/>
              </w:rPr>
            </w:pPr>
            <w:r w:rsidRPr="00D0158E">
              <w:rPr>
                <w:b/>
                <w:bCs/>
                <w:color w:val="2E74B5"/>
              </w:rPr>
              <w:t>position deominant</w:t>
            </w:r>
          </w:p>
        </w:tc>
        <w:tc>
          <w:tcPr>
            <w:tcW w:w="1260" w:type="dxa"/>
            <w:shd w:val="clear" w:color="auto" w:fill="auto"/>
          </w:tcPr>
          <w:p w14:paraId="29A22D7B" w14:textId="77777777" w:rsidR="00F11129" w:rsidRPr="00D0158E" w:rsidRDefault="00F11129" w:rsidP="00ED6431">
            <w:pPr>
              <w:rPr>
                <w:color w:val="2E74B5"/>
              </w:rPr>
            </w:pPr>
            <w:r w:rsidRPr="00D0158E">
              <w:rPr>
                <w:color w:val="2E74B5"/>
              </w:rPr>
              <w:t>3.80336</w:t>
            </w:r>
          </w:p>
        </w:tc>
        <w:tc>
          <w:tcPr>
            <w:tcW w:w="1080" w:type="dxa"/>
            <w:shd w:val="clear" w:color="auto" w:fill="auto"/>
          </w:tcPr>
          <w:p w14:paraId="4DB78E31" w14:textId="37A3D096" w:rsidR="00F11129" w:rsidRPr="00D0158E" w:rsidRDefault="00F11129" w:rsidP="00ED6431">
            <w:pPr>
              <w:rPr>
                <w:color w:val="2E74B5"/>
              </w:rPr>
            </w:pPr>
            <w:r w:rsidRPr="00D0158E">
              <w:rPr>
                <w:color w:val="2E74B5"/>
              </w:rPr>
              <w:t>likely</w:t>
            </w:r>
          </w:p>
        </w:tc>
        <w:tc>
          <w:tcPr>
            <w:tcW w:w="1080" w:type="dxa"/>
            <w:shd w:val="clear" w:color="auto" w:fill="auto"/>
          </w:tcPr>
          <w:p w14:paraId="15D6C4B8" w14:textId="77777777" w:rsidR="00F11129" w:rsidRPr="00D0158E" w:rsidRDefault="00F11129" w:rsidP="00ED6431">
            <w:pPr>
              <w:rPr>
                <w:color w:val="2E74B5"/>
              </w:rPr>
            </w:pPr>
            <w:r w:rsidRPr="00D0158E">
              <w:rPr>
                <w:color w:val="2E74B5"/>
              </w:rPr>
              <w:t>1.3610</w:t>
            </w:r>
          </w:p>
        </w:tc>
      </w:tr>
      <w:tr w:rsidR="00D0158E" w14:paraId="7EA521A4" w14:textId="77777777" w:rsidTr="00D0158E">
        <w:tc>
          <w:tcPr>
            <w:tcW w:w="1998" w:type="dxa"/>
            <w:shd w:val="clear" w:color="auto" w:fill="DEEAF6"/>
          </w:tcPr>
          <w:p w14:paraId="677D3EE7" w14:textId="59A8560E" w:rsidR="00F11129" w:rsidRPr="00D0158E" w:rsidRDefault="00F11129" w:rsidP="00ED6431">
            <w:pPr>
              <w:rPr>
                <w:b/>
                <w:bCs/>
                <w:color w:val="2E74B5"/>
              </w:rPr>
            </w:pPr>
            <w:r w:rsidRPr="00D0158E">
              <w:rPr>
                <w:b/>
                <w:bCs/>
                <w:color w:val="2E74B5"/>
              </w:rPr>
              <w:t>position count</w:t>
            </w:r>
          </w:p>
        </w:tc>
        <w:tc>
          <w:tcPr>
            <w:tcW w:w="1260" w:type="dxa"/>
            <w:shd w:val="clear" w:color="auto" w:fill="DEEAF6"/>
          </w:tcPr>
          <w:p w14:paraId="4AE30A0B" w14:textId="77777777" w:rsidR="00F11129" w:rsidRPr="00D0158E" w:rsidRDefault="00F11129" w:rsidP="00ED6431">
            <w:pPr>
              <w:rPr>
                <w:color w:val="2E74B5"/>
              </w:rPr>
            </w:pPr>
            <w:r w:rsidRPr="00D0158E">
              <w:rPr>
                <w:color w:val="2E74B5"/>
              </w:rPr>
              <w:t>3.80336</w:t>
            </w:r>
          </w:p>
        </w:tc>
        <w:tc>
          <w:tcPr>
            <w:tcW w:w="1080" w:type="dxa"/>
            <w:shd w:val="clear" w:color="auto" w:fill="DEEAF6"/>
          </w:tcPr>
          <w:p w14:paraId="030537F1" w14:textId="2468778B" w:rsidR="00F11129" w:rsidRPr="00D0158E" w:rsidRDefault="00F11129" w:rsidP="00ED6431">
            <w:pPr>
              <w:rPr>
                <w:color w:val="2E74B5"/>
              </w:rPr>
            </w:pPr>
            <w:r w:rsidRPr="00D0158E">
              <w:rPr>
                <w:color w:val="2E74B5"/>
              </w:rPr>
              <w:t>make</w:t>
            </w:r>
          </w:p>
        </w:tc>
        <w:tc>
          <w:tcPr>
            <w:tcW w:w="1080" w:type="dxa"/>
            <w:shd w:val="clear" w:color="auto" w:fill="DEEAF6"/>
          </w:tcPr>
          <w:p w14:paraId="7A3FDA42" w14:textId="77777777" w:rsidR="00F11129" w:rsidRPr="00D0158E" w:rsidRDefault="00F11129" w:rsidP="00ED6431">
            <w:pPr>
              <w:rPr>
                <w:color w:val="2E74B5"/>
              </w:rPr>
            </w:pPr>
            <w:r w:rsidRPr="00D0158E">
              <w:rPr>
                <w:color w:val="2E74B5"/>
              </w:rPr>
              <w:t>1.3610</w:t>
            </w:r>
          </w:p>
        </w:tc>
      </w:tr>
      <w:tr w:rsidR="00F11129" w14:paraId="5BACB021" w14:textId="77777777" w:rsidTr="00D0158E">
        <w:tc>
          <w:tcPr>
            <w:tcW w:w="1998" w:type="dxa"/>
            <w:shd w:val="clear" w:color="auto" w:fill="auto"/>
          </w:tcPr>
          <w:p w14:paraId="200897AD" w14:textId="76C4B664" w:rsidR="00F11129" w:rsidRPr="00D0158E" w:rsidRDefault="00F11129" w:rsidP="00ED6431">
            <w:pPr>
              <w:rPr>
                <w:b/>
                <w:bCs/>
                <w:color w:val="2E74B5"/>
              </w:rPr>
            </w:pPr>
            <w:r w:rsidRPr="00D0158E">
              <w:rPr>
                <w:b/>
                <w:bCs/>
                <w:color w:val="2E74B5"/>
              </w:rPr>
              <w:t>position chemistry</w:t>
            </w:r>
          </w:p>
        </w:tc>
        <w:tc>
          <w:tcPr>
            <w:tcW w:w="1260" w:type="dxa"/>
            <w:shd w:val="clear" w:color="auto" w:fill="auto"/>
          </w:tcPr>
          <w:p w14:paraId="04AF8E82" w14:textId="77777777" w:rsidR="00F11129" w:rsidRPr="00D0158E" w:rsidRDefault="00F11129" w:rsidP="00ED6431">
            <w:pPr>
              <w:rPr>
                <w:color w:val="2E74B5"/>
              </w:rPr>
            </w:pPr>
            <w:r w:rsidRPr="00D0158E">
              <w:rPr>
                <w:color w:val="2E74B5"/>
              </w:rPr>
              <w:t>3.80336</w:t>
            </w:r>
          </w:p>
        </w:tc>
        <w:tc>
          <w:tcPr>
            <w:tcW w:w="1080" w:type="dxa"/>
            <w:shd w:val="clear" w:color="auto" w:fill="auto"/>
          </w:tcPr>
          <w:p w14:paraId="5DFACFB7" w14:textId="77777777" w:rsidR="00F11129" w:rsidRPr="00D0158E" w:rsidRDefault="00F11129" w:rsidP="00ED6431">
            <w:pPr>
              <w:rPr>
                <w:color w:val="2E74B5"/>
              </w:rPr>
            </w:pPr>
            <w:r w:rsidRPr="00D0158E">
              <w:rPr>
                <w:color w:val="2E74B5"/>
              </w:rPr>
              <w:t>game</w:t>
            </w:r>
          </w:p>
        </w:tc>
        <w:tc>
          <w:tcPr>
            <w:tcW w:w="1080" w:type="dxa"/>
            <w:shd w:val="clear" w:color="auto" w:fill="auto"/>
          </w:tcPr>
          <w:p w14:paraId="79FF8C0C" w14:textId="77777777" w:rsidR="00F11129" w:rsidRPr="00D0158E" w:rsidRDefault="00F11129" w:rsidP="00ED6431">
            <w:pPr>
              <w:rPr>
                <w:color w:val="2E74B5"/>
              </w:rPr>
            </w:pPr>
            <w:r w:rsidRPr="00D0158E">
              <w:rPr>
                <w:color w:val="2E74B5"/>
              </w:rPr>
              <w:t>1.4054</w:t>
            </w:r>
          </w:p>
        </w:tc>
      </w:tr>
      <w:tr w:rsidR="00D0158E" w14:paraId="3A3627DF" w14:textId="77777777" w:rsidTr="00D0158E">
        <w:tc>
          <w:tcPr>
            <w:tcW w:w="1998" w:type="dxa"/>
            <w:shd w:val="clear" w:color="auto" w:fill="DEEAF6"/>
          </w:tcPr>
          <w:p w14:paraId="0AEDC0ED" w14:textId="1A33E11F" w:rsidR="00F11129" w:rsidRPr="00D0158E" w:rsidRDefault="00F11129" w:rsidP="00ED6431">
            <w:pPr>
              <w:rPr>
                <w:b/>
                <w:bCs/>
                <w:color w:val="2E74B5"/>
              </w:rPr>
            </w:pPr>
            <w:r w:rsidRPr="00D0158E">
              <w:rPr>
                <w:b/>
                <w:bCs/>
                <w:color w:val="2E74B5"/>
              </w:rPr>
              <w:t>position certain</w:t>
            </w:r>
          </w:p>
        </w:tc>
        <w:tc>
          <w:tcPr>
            <w:tcW w:w="1260" w:type="dxa"/>
            <w:shd w:val="clear" w:color="auto" w:fill="DEEAF6"/>
          </w:tcPr>
          <w:p w14:paraId="5E0EFCE4" w14:textId="77777777" w:rsidR="00F11129" w:rsidRPr="00D0158E" w:rsidRDefault="00F11129" w:rsidP="00ED6431">
            <w:pPr>
              <w:rPr>
                <w:color w:val="2E74B5"/>
              </w:rPr>
            </w:pPr>
            <w:r w:rsidRPr="00D0158E">
              <w:rPr>
                <w:color w:val="2E74B5"/>
              </w:rPr>
              <w:t>3.80336</w:t>
            </w:r>
          </w:p>
        </w:tc>
        <w:tc>
          <w:tcPr>
            <w:tcW w:w="1080" w:type="dxa"/>
            <w:shd w:val="clear" w:color="auto" w:fill="DEEAF6"/>
          </w:tcPr>
          <w:p w14:paraId="0008AAE5" w14:textId="77777777" w:rsidR="00F11129" w:rsidRPr="00D0158E" w:rsidRDefault="00F11129" w:rsidP="00ED6431">
            <w:pPr>
              <w:rPr>
                <w:color w:val="2E74B5"/>
              </w:rPr>
            </w:pPr>
            <w:r w:rsidRPr="00D0158E">
              <w:rPr>
                <w:color w:val="2E74B5"/>
              </w:rPr>
              <w:t>going</w:t>
            </w:r>
          </w:p>
        </w:tc>
        <w:tc>
          <w:tcPr>
            <w:tcW w:w="1080" w:type="dxa"/>
            <w:shd w:val="clear" w:color="auto" w:fill="DEEAF6"/>
          </w:tcPr>
          <w:p w14:paraId="6790D487" w14:textId="77777777" w:rsidR="00F11129" w:rsidRPr="00D0158E" w:rsidRDefault="00F11129" w:rsidP="00ED6431">
            <w:pPr>
              <w:rPr>
                <w:color w:val="2E74B5"/>
              </w:rPr>
            </w:pPr>
            <w:r w:rsidRPr="00D0158E">
              <w:rPr>
                <w:color w:val="2E74B5"/>
              </w:rPr>
              <w:t>1.4519</w:t>
            </w:r>
          </w:p>
        </w:tc>
      </w:tr>
      <w:tr w:rsidR="00F11129" w14:paraId="0D9058AE" w14:textId="77777777" w:rsidTr="00D0158E">
        <w:tc>
          <w:tcPr>
            <w:tcW w:w="1998" w:type="dxa"/>
            <w:shd w:val="clear" w:color="auto" w:fill="auto"/>
          </w:tcPr>
          <w:p w14:paraId="4AA45B8B" w14:textId="1D37D4EA" w:rsidR="00F11129" w:rsidRPr="00D0158E" w:rsidRDefault="00F11129" w:rsidP="00ED6431">
            <w:pPr>
              <w:rPr>
                <w:b/>
                <w:bCs/>
                <w:color w:val="2E74B5"/>
              </w:rPr>
            </w:pPr>
            <w:r w:rsidRPr="00D0158E">
              <w:rPr>
                <w:b/>
                <w:bCs/>
                <w:color w:val="2E74B5"/>
              </w:rPr>
              <w:t>position backup</w:t>
            </w:r>
          </w:p>
        </w:tc>
        <w:tc>
          <w:tcPr>
            <w:tcW w:w="1260" w:type="dxa"/>
            <w:shd w:val="clear" w:color="auto" w:fill="auto"/>
          </w:tcPr>
          <w:p w14:paraId="1E58D2EB" w14:textId="77777777" w:rsidR="00F11129" w:rsidRPr="00D0158E" w:rsidRDefault="00F11129" w:rsidP="00ED6431">
            <w:pPr>
              <w:rPr>
                <w:color w:val="2E74B5"/>
              </w:rPr>
            </w:pPr>
            <w:r w:rsidRPr="00D0158E">
              <w:rPr>
                <w:color w:val="2E74B5"/>
              </w:rPr>
              <w:t>3.80336</w:t>
            </w:r>
          </w:p>
        </w:tc>
        <w:tc>
          <w:tcPr>
            <w:tcW w:w="1080" w:type="dxa"/>
            <w:shd w:val="clear" w:color="auto" w:fill="auto"/>
          </w:tcPr>
          <w:p w14:paraId="50A038AB" w14:textId="77777777" w:rsidR="00F11129" w:rsidRPr="00D0158E" w:rsidRDefault="00F11129" w:rsidP="00ED6431">
            <w:pPr>
              <w:rPr>
                <w:color w:val="2E74B5"/>
              </w:rPr>
            </w:pPr>
            <w:r w:rsidRPr="00D0158E">
              <w:rPr>
                <w:color w:val="2E74B5"/>
              </w:rPr>
              <w:t>like</w:t>
            </w:r>
          </w:p>
        </w:tc>
        <w:tc>
          <w:tcPr>
            <w:tcW w:w="1080" w:type="dxa"/>
            <w:shd w:val="clear" w:color="auto" w:fill="auto"/>
          </w:tcPr>
          <w:p w14:paraId="2DAAD3E9" w14:textId="77777777" w:rsidR="00F11129" w:rsidRPr="00D0158E" w:rsidRDefault="00F11129" w:rsidP="00ED6431">
            <w:pPr>
              <w:rPr>
                <w:color w:val="2E74B5"/>
              </w:rPr>
            </w:pPr>
            <w:r w:rsidRPr="00D0158E">
              <w:rPr>
                <w:color w:val="2E74B5"/>
              </w:rPr>
              <w:t>1.4519</w:t>
            </w:r>
          </w:p>
        </w:tc>
      </w:tr>
      <w:tr w:rsidR="00D0158E" w14:paraId="658FC110" w14:textId="77777777" w:rsidTr="00D0158E">
        <w:tc>
          <w:tcPr>
            <w:tcW w:w="1998" w:type="dxa"/>
            <w:shd w:val="clear" w:color="auto" w:fill="DEEAF6"/>
          </w:tcPr>
          <w:p w14:paraId="75A6C62D" w14:textId="72AF1900" w:rsidR="00F11129" w:rsidRPr="00D0158E" w:rsidRDefault="00F11129" w:rsidP="00ED6431">
            <w:pPr>
              <w:rPr>
                <w:b/>
                <w:bCs/>
                <w:color w:val="2E74B5"/>
              </w:rPr>
            </w:pPr>
            <w:r w:rsidRPr="00D0158E">
              <w:rPr>
                <w:b/>
                <w:bCs/>
                <w:color w:val="2E74B5"/>
              </w:rPr>
              <w:t>position age</w:t>
            </w:r>
          </w:p>
        </w:tc>
        <w:tc>
          <w:tcPr>
            <w:tcW w:w="1260" w:type="dxa"/>
            <w:shd w:val="clear" w:color="auto" w:fill="DEEAF6"/>
          </w:tcPr>
          <w:p w14:paraId="1A0DAAAE" w14:textId="77777777" w:rsidR="00F11129" w:rsidRPr="00D0158E" w:rsidRDefault="00F11129" w:rsidP="00ED6431">
            <w:pPr>
              <w:rPr>
                <w:color w:val="2E74B5"/>
              </w:rPr>
            </w:pPr>
            <w:r w:rsidRPr="00D0158E">
              <w:rPr>
                <w:color w:val="2E74B5"/>
              </w:rPr>
              <w:t>3.80336</w:t>
            </w:r>
          </w:p>
        </w:tc>
        <w:tc>
          <w:tcPr>
            <w:tcW w:w="1080" w:type="dxa"/>
            <w:shd w:val="clear" w:color="auto" w:fill="DEEAF6"/>
          </w:tcPr>
          <w:p w14:paraId="19599248" w14:textId="77777777" w:rsidR="00F11129" w:rsidRPr="00D0158E" w:rsidRDefault="00F11129" w:rsidP="00ED6431">
            <w:pPr>
              <w:rPr>
                <w:color w:val="2E74B5"/>
              </w:rPr>
            </w:pPr>
            <w:r w:rsidRPr="00D0158E">
              <w:rPr>
                <w:color w:val="2E74B5"/>
              </w:rPr>
              <w:t>offense</w:t>
            </w:r>
          </w:p>
        </w:tc>
        <w:tc>
          <w:tcPr>
            <w:tcW w:w="1080" w:type="dxa"/>
            <w:shd w:val="clear" w:color="auto" w:fill="DEEAF6"/>
          </w:tcPr>
          <w:p w14:paraId="1C4D890F" w14:textId="77777777" w:rsidR="00F11129" w:rsidRPr="00D0158E" w:rsidRDefault="00F11129" w:rsidP="00ED6431">
            <w:pPr>
              <w:rPr>
                <w:color w:val="2E74B5"/>
              </w:rPr>
            </w:pPr>
            <w:r w:rsidRPr="00D0158E">
              <w:rPr>
                <w:color w:val="2E74B5"/>
              </w:rPr>
              <w:t>1.4519</w:t>
            </w:r>
          </w:p>
        </w:tc>
      </w:tr>
      <w:tr w:rsidR="00F11129" w14:paraId="1F4D2A01" w14:textId="77777777" w:rsidTr="00D0158E">
        <w:tc>
          <w:tcPr>
            <w:tcW w:w="1998" w:type="dxa"/>
            <w:shd w:val="clear" w:color="auto" w:fill="auto"/>
          </w:tcPr>
          <w:p w14:paraId="56EE80FE" w14:textId="24642C14" w:rsidR="00F11129" w:rsidRPr="00D0158E" w:rsidRDefault="00F11129" w:rsidP="00ED6431">
            <w:pPr>
              <w:rPr>
                <w:b/>
                <w:bCs/>
                <w:color w:val="2E74B5"/>
              </w:rPr>
            </w:pPr>
            <w:r w:rsidRPr="00D0158E">
              <w:rPr>
                <w:b/>
                <w:bCs/>
                <w:color w:val="2E74B5"/>
              </w:rPr>
              <w:t>position aaron</w:t>
            </w:r>
          </w:p>
        </w:tc>
        <w:tc>
          <w:tcPr>
            <w:tcW w:w="1260" w:type="dxa"/>
            <w:shd w:val="clear" w:color="auto" w:fill="auto"/>
          </w:tcPr>
          <w:p w14:paraId="16D7659F" w14:textId="77777777" w:rsidR="00F11129" w:rsidRPr="00D0158E" w:rsidRDefault="00F11129" w:rsidP="00ED6431">
            <w:pPr>
              <w:rPr>
                <w:color w:val="2E74B5"/>
              </w:rPr>
            </w:pPr>
            <w:r w:rsidRPr="00D0158E">
              <w:rPr>
                <w:color w:val="2E74B5"/>
              </w:rPr>
              <w:t>3.80336</w:t>
            </w:r>
          </w:p>
        </w:tc>
        <w:tc>
          <w:tcPr>
            <w:tcW w:w="1080" w:type="dxa"/>
            <w:shd w:val="clear" w:color="auto" w:fill="auto"/>
          </w:tcPr>
          <w:p w14:paraId="606233F7" w14:textId="77777777" w:rsidR="00F11129" w:rsidRPr="00D0158E" w:rsidRDefault="00F11129" w:rsidP="00ED6431">
            <w:pPr>
              <w:rPr>
                <w:color w:val="2E74B5"/>
              </w:rPr>
            </w:pPr>
            <w:r w:rsidRPr="00D0158E">
              <w:rPr>
                <w:color w:val="2E74B5"/>
              </w:rPr>
              <w:t>games</w:t>
            </w:r>
          </w:p>
        </w:tc>
        <w:tc>
          <w:tcPr>
            <w:tcW w:w="1080" w:type="dxa"/>
            <w:shd w:val="clear" w:color="auto" w:fill="auto"/>
          </w:tcPr>
          <w:p w14:paraId="32707534" w14:textId="77777777" w:rsidR="00F11129" w:rsidRPr="00D0158E" w:rsidRDefault="00F11129" w:rsidP="00ED6431">
            <w:pPr>
              <w:rPr>
                <w:color w:val="2E74B5"/>
              </w:rPr>
            </w:pPr>
            <w:r w:rsidRPr="00D0158E">
              <w:rPr>
                <w:color w:val="2E74B5"/>
              </w:rPr>
              <w:t>1.5007</w:t>
            </w:r>
          </w:p>
        </w:tc>
      </w:tr>
    </w:tbl>
    <w:p w14:paraId="0AC8145C" w14:textId="77777777" w:rsidR="00C15E18" w:rsidRDefault="00F11129" w:rsidP="00C15E18">
      <w:r>
        <w:tab/>
      </w:r>
      <w:r>
        <w:tab/>
      </w:r>
      <w:r>
        <w:tab/>
      </w:r>
      <w:r>
        <w:tab/>
      </w:r>
      <w:r>
        <w:tab/>
      </w:r>
      <w:r>
        <w:tab/>
      </w:r>
      <w:r>
        <w:tab/>
      </w:r>
      <w:r>
        <w:tab/>
      </w:r>
    </w:p>
    <w:p w14:paraId="3583FBA8" w14:textId="77777777" w:rsidR="00F74597" w:rsidRDefault="00C15E18" w:rsidP="00C15E18">
      <w:r>
        <w:t>Below is a sampling of the Bigram output file: It's format is one line per NFL Team. The first token in the line is the team name/text filename vectorization was performed on. It is then followed by the term and tfidf weighted frequency for each of the kept features. The full output vector file can be found in the supplemental zip file under ./output/</w:t>
      </w:r>
      <w:r w:rsidRPr="00E67F37">
        <w:t>tfidf_</w:t>
      </w:r>
      <w:r>
        <w:t>bigram</w:t>
      </w:r>
      <w:r w:rsidRPr="00E67F37">
        <w:t>_feature_vector_tf.txt</w:t>
      </w:r>
      <w:r w:rsidR="00F74597">
        <w:t xml:space="preserve"> </w:t>
      </w:r>
    </w:p>
    <w:p w14:paraId="3A45912B" w14:textId="26B98083" w:rsidR="00C15E18" w:rsidRPr="00F74597" w:rsidRDefault="00F74597" w:rsidP="00C15E18">
      <w:pPr>
        <w:rPr>
          <w:color w:val="FF0000"/>
        </w:rPr>
      </w:pPr>
      <w:r w:rsidRPr="00F74597">
        <w:rPr>
          <w:color w:val="FF0000"/>
        </w:rPr>
        <w:lastRenderedPageBreak/>
        <w:t>(To save space in this report, only a portion of the single line was added for display)</w:t>
      </w:r>
    </w:p>
    <w:p w14:paraId="19DEE5F5" w14:textId="5325DBA8" w:rsidR="00C15E18" w:rsidRPr="00D92924" w:rsidRDefault="00C15E18" w:rsidP="00C15E18">
      <w:pPr>
        <w:pStyle w:val="Heading3"/>
        <w:numPr>
          <w:ilvl w:val="0"/>
          <w:numId w:val="0"/>
        </w:numPr>
        <w:ind w:left="864" w:hanging="864"/>
        <w:rPr>
          <w:rFonts w:ascii="Arial" w:hAnsi="Arial" w:cs="Arial"/>
          <w:b w:val="0"/>
          <w:bCs/>
          <w:i w:val="0"/>
          <w:iCs/>
          <w:sz w:val="18"/>
          <w:szCs w:val="18"/>
        </w:rPr>
      </w:pPr>
      <w:bookmarkStart w:id="23" w:name="_Toc22672756"/>
      <w:r w:rsidRPr="00D92924">
        <w:rPr>
          <w:rFonts w:ascii="Arial" w:hAnsi="Arial" w:cs="Arial"/>
          <w:b w:val="0"/>
          <w:bCs/>
          <w:i w:val="0"/>
          <w:iCs/>
          <w:sz w:val="18"/>
          <w:szCs w:val="18"/>
        </w:rPr>
        <w:t xml:space="preserve">: </w:t>
      </w:r>
      <w:r>
        <w:rPr>
          <w:rFonts w:ascii="Arial" w:hAnsi="Arial" w:cs="Arial"/>
          <w:b w:val="0"/>
          <w:bCs/>
          <w:i w:val="0"/>
          <w:iCs/>
          <w:sz w:val="18"/>
          <w:szCs w:val="18"/>
        </w:rPr>
        <w:t>TfidfVector Bigram Feature Vector Output Example - single line for each of the NFL Teams -</w:t>
      </w:r>
      <w:bookmarkEnd w:id="23"/>
      <w:r>
        <w:rPr>
          <w:rFonts w:ascii="Arial" w:hAnsi="Arial" w:cs="Arial"/>
          <w:b w:val="0"/>
          <w:bCs/>
          <w:i w:val="0"/>
          <w:iCs/>
          <w:sz w:val="18"/>
          <w:szCs w:val="18"/>
        </w:rPr>
        <w:t xml:space="preserve"> </w:t>
      </w:r>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C15E18" w14:paraId="0B6E9488" w14:textId="77777777" w:rsidTr="00ED6431">
        <w:tc>
          <w:tcPr>
            <w:tcW w:w="10008" w:type="dxa"/>
            <w:tcBorders>
              <w:top w:val="single" w:sz="4" w:space="0" w:color="4472C4"/>
              <w:bottom w:val="single" w:sz="4" w:space="0" w:color="4472C4"/>
            </w:tcBorders>
            <w:shd w:val="clear" w:color="auto" w:fill="auto"/>
          </w:tcPr>
          <w:p w14:paraId="1728987C" w14:textId="1E7A2C2B" w:rsidR="00C15E18" w:rsidRPr="00C15E18" w:rsidRDefault="00020E07" w:rsidP="00ED6431">
            <w:pPr>
              <w:pStyle w:val="VIBody"/>
              <w:widowControl w:val="0"/>
              <w:spacing w:before="0" w:after="0"/>
              <w:rPr>
                <w:rFonts w:ascii="Arial" w:hAnsi="Arial"/>
                <w:color w:val="000000"/>
                <w:sz w:val="16"/>
                <w:szCs w:val="16"/>
                <w:lang w:val="en-US"/>
              </w:rPr>
            </w:pPr>
            <w:r w:rsidRPr="00020E07">
              <w:rPr>
                <w:rFonts w:ascii="Arial" w:hAnsi="Arial"/>
                <w:b/>
                <w:bCs/>
                <w:color w:val="FF0000"/>
                <w:sz w:val="16"/>
                <w:szCs w:val="16"/>
                <w:lang w:val="en-US"/>
              </w:rPr>
              <w:t>new_york_jets_nfl_team_text.txt</w:t>
            </w:r>
            <w:r w:rsidRPr="00020E07">
              <w:rPr>
                <w:rFonts w:ascii="Arial" w:hAnsi="Arial"/>
                <w:color w:val="000000"/>
                <w:sz w:val="16"/>
                <w:szCs w:val="16"/>
                <w:lang w:val="en-US"/>
              </w:rPr>
              <w:t xml:space="preserve"> able 0.03440558688825807 able numbers 0.03387338931369401 able steelers 0.03387338931369401 adds 0.030262246512444857 adds lot 0.03387338931369401 afc 0.13549355725477605 afc east 0.06774677862738802 afc offer 0.06774677862738802 agency 0.0240889571190269 agency usually 0.03387338931369401 air 0.0240889571190269 air simply 0.03387338931369401 allows 0.03387338931369401 allows pressure 0.03387338931369401 anderson 0.03387338931369401 anderson enunwa 0.03387338931369401 ball 0.045432128686428146 ball make 0.06774677862738802 bell 0.09078673953733457 bell comes 0.03387338931369401 bell jets 0.03387338931369401 bell poses 0.03387338931369401 berth 0.06774677862738802 berth form 0.06774677862738802 best 0.02764598568872475 best pieces 0.03387338931369401 best wide 0.03387338931369401 better 0.026732331679657485 better able 0.03387338931369401 better jets 0.03387338931369401 big 0.014304524924359789 big signing 0.03387338931369401 biggest 0.0240889571190269 biggest needs 0.03387338931369401 bowl 0.03440558688825807 bowl slated 0.06774677862738802 breakout 0.060524493024889714 breakout second 0.06774677862738802 buster 0.03387338931369401 buster skrine 0.03387338931369401 campaign 0.06774677862738802 campaign predicted 0.06774677862738802 card 0.05142548925332931 card spot 0.060524493024889714 centerpieces 0.03387338931369401 centerpieces able 0.03387338931369401 certainly 0.06371324972799017 certainly adds 0.03387338931369401 certainly better 0.03387338931369401 certainly like 0.06774677862738802 cj 0.027700099920276056 cj mosely 0.030262246512444857 comes 0.07226687135708071 comes fruition 0.06774677862738802 comes jets 0.03387338931369401 contract 0.020477814317777742 contract ended 0.03387338931369401 core 0.017915667725608944 core league 0.030262246512444857 crowder 0.03387338931369401 crowder fit 0.03387338931369401 darnold 0.10162016794108204 darnold breakout 0.06774677862738802 darnold options 0.03387338931369401 dead 0.06774677862738802 dead campaign 0.06774677862738802 defense 0.016542774949796113 defense especially 0.03387338931369401 direction 0.060524493024889714 direction jets 0.06774677862738802 earn 0.06774677862738802 earn postseason 0.06774677862738802 east 0.13549355725477605 east huge 0.06774677862738802 east said 0.06774677862738802 ended 0.027700099920276056 ended steelers 0.03387338931369401 england 0.060524493024889714 england patriots 0.06774677862738802 enunwa 0.03387338931369401 enunwa best 0.03387338931369401 especially 0.022716064343214073 especially face 0.03387338931369401 face 0.0240889571190269 face losing 0.03387338931369401 favorites 0.06774677862738802 favorites likely 0.06774677862738802 finish 0.060524493024889714 finish new 0.06774677862738802 finishing 0.13549355725477605 finishing dead 0.06774677862738802 finishing second 0.06774677862738802 fit </w:t>
            </w:r>
          </w:p>
        </w:tc>
      </w:tr>
    </w:tbl>
    <w:p w14:paraId="3F74528B" w14:textId="13ABCF14" w:rsidR="00BC16C3" w:rsidRDefault="00F11129" w:rsidP="00BC16C3">
      <w:r>
        <w:tab/>
      </w:r>
      <w:r>
        <w:tab/>
      </w:r>
      <w:r>
        <w:tab/>
      </w:r>
      <w:r>
        <w:tab/>
      </w:r>
    </w:p>
    <w:p w14:paraId="50EA8265" w14:textId="7C573128" w:rsidR="000628FB" w:rsidRDefault="00BC16C3" w:rsidP="00BC16C3">
      <w:pPr>
        <w:pStyle w:val="Heading40"/>
      </w:pPr>
      <w:r>
        <w:t>TfidfVectorizer Trigram Model</w:t>
      </w:r>
    </w:p>
    <w:p w14:paraId="1D001160" w14:textId="37A2EB36" w:rsidR="006B3725" w:rsidRDefault="006B3725" w:rsidP="006B3725">
      <w:pPr>
        <w:pStyle w:val="Heading5"/>
      </w:pPr>
      <w:r>
        <w:t>TfidfVectorizer Trigram Details</w:t>
      </w:r>
    </w:p>
    <w:p w14:paraId="124E41A4" w14:textId="77777777" w:rsidR="008E7B89" w:rsidRPr="0000488C" w:rsidRDefault="008E7B89" w:rsidP="008E7B89">
      <w:pPr>
        <w:widowControl/>
        <w:shd w:val="clear" w:color="auto" w:fill="FFFFFF"/>
        <w:spacing w:line="240" w:lineRule="auto"/>
        <w:rPr>
          <w:rFonts w:cs="Arial"/>
        </w:rPr>
      </w:pPr>
      <w:r w:rsidRPr="0000488C">
        <w:rPr>
          <w:rFonts w:cs="Arial"/>
          <w:u w:val="single"/>
        </w:rPr>
        <w:t>TfidfVectorizer Bigram Parameters</w:t>
      </w:r>
      <w:r w:rsidRPr="0000488C">
        <w:rPr>
          <w:rFonts w:cs="Arial"/>
        </w:rPr>
        <w:t>:</w:t>
      </w:r>
    </w:p>
    <w:p w14:paraId="5F38E361" w14:textId="77777777" w:rsidR="008E7B89" w:rsidRPr="0000488C" w:rsidRDefault="008E7B89" w:rsidP="008E7B89">
      <w:pPr>
        <w:widowControl/>
        <w:numPr>
          <w:ilvl w:val="0"/>
          <w:numId w:val="25"/>
        </w:numPr>
        <w:shd w:val="clear" w:color="auto" w:fill="FFFFFF"/>
        <w:spacing w:line="240" w:lineRule="auto"/>
        <w:rPr>
          <w:rFonts w:cs="Arial"/>
        </w:rPr>
      </w:pPr>
      <w:r w:rsidRPr="0000488C">
        <w:rPr>
          <w:rFonts w:cs="Arial"/>
        </w:rPr>
        <w:t>input='filename'</w:t>
      </w:r>
    </w:p>
    <w:p w14:paraId="2477DFEC" w14:textId="26ADDAB3" w:rsidR="008E7B89" w:rsidRPr="0000488C" w:rsidRDefault="008E7B89" w:rsidP="008E7B89">
      <w:pPr>
        <w:widowControl/>
        <w:numPr>
          <w:ilvl w:val="0"/>
          <w:numId w:val="25"/>
        </w:numPr>
        <w:shd w:val="clear" w:color="auto" w:fill="FFFFFF"/>
        <w:spacing w:line="240" w:lineRule="auto"/>
        <w:rPr>
          <w:rFonts w:cs="Arial"/>
        </w:rPr>
      </w:pPr>
      <w:r w:rsidRPr="0000488C">
        <w:rPr>
          <w:rFonts w:cs="Arial"/>
        </w:rPr>
        <w:t>ngram_range=(1,</w:t>
      </w:r>
      <w:r>
        <w:rPr>
          <w:rFonts w:cs="Arial"/>
        </w:rPr>
        <w:t>3</w:t>
      </w:r>
      <w:r w:rsidRPr="0000488C">
        <w:rPr>
          <w:rFonts w:cs="Arial"/>
        </w:rPr>
        <w:t>)</w:t>
      </w:r>
    </w:p>
    <w:p w14:paraId="25D638DA" w14:textId="77777777" w:rsidR="008E7B89" w:rsidRPr="0000488C" w:rsidRDefault="008E7B89" w:rsidP="008E7B89">
      <w:pPr>
        <w:widowControl/>
        <w:numPr>
          <w:ilvl w:val="0"/>
          <w:numId w:val="25"/>
        </w:numPr>
        <w:shd w:val="clear" w:color="auto" w:fill="FFFFFF"/>
        <w:spacing w:line="240" w:lineRule="auto"/>
        <w:rPr>
          <w:rFonts w:cs="Arial"/>
        </w:rPr>
      </w:pPr>
      <w:r w:rsidRPr="0000488C">
        <w:rPr>
          <w:rFonts w:cs="Arial"/>
        </w:rPr>
        <w:t>stop_words='english'</w:t>
      </w:r>
    </w:p>
    <w:p w14:paraId="264FCE0D" w14:textId="77777777" w:rsidR="008E7B89" w:rsidRPr="0000488C" w:rsidRDefault="008E7B89" w:rsidP="008E7B89">
      <w:pPr>
        <w:widowControl/>
        <w:numPr>
          <w:ilvl w:val="0"/>
          <w:numId w:val="25"/>
        </w:numPr>
        <w:shd w:val="clear" w:color="auto" w:fill="FFFFFF"/>
        <w:spacing w:line="240" w:lineRule="auto"/>
        <w:rPr>
          <w:rFonts w:cs="Arial"/>
        </w:rPr>
      </w:pPr>
      <w:r w:rsidRPr="0000488C">
        <w:rPr>
          <w:rFonts w:cs="Arial"/>
        </w:rPr>
        <w:t>max_features=None</w:t>
      </w:r>
    </w:p>
    <w:p w14:paraId="5EA08DCE" w14:textId="77777777" w:rsidR="008E7B89" w:rsidRPr="0000488C" w:rsidRDefault="008E7B89" w:rsidP="008E7B89">
      <w:pPr>
        <w:widowControl/>
        <w:numPr>
          <w:ilvl w:val="0"/>
          <w:numId w:val="25"/>
        </w:numPr>
        <w:shd w:val="clear" w:color="auto" w:fill="FFFFFF"/>
        <w:spacing w:line="240" w:lineRule="auto"/>
        <w:rPr>
          <w:rFonts w:cs="Arial"/>
        </w:rPr>
      </w:pPr>
      <w:r w:rsidRPr="0000488C">
        <w:rPr>
          <w:rFonts w:cs="Arial"/>
        </w:rPr>
        <w:t>max_df=1.0</w:t>
      </w:r>
    </w:p>
    <w:p w14:paraId="506D03CF" w14:textId="77777777" w:rsidR="008E7B89" w:rsidRPr="0000488C" w:rsidRDefault="008E7B89" w:rsidP="008E7B89">
      <w:pPr>
        <w:widowControl/>
        <w:numPr>
          <w:ilvl w:val="0"/>
          <w:numId w:val="25"/>
        </w:numPr>
        <w:shd w:val="clear" w:color="auto" w:fill="FFFFFF"/>
        <w:spacing w:line="240" w:lineRule="auto"/>
        <w:rPr>
          <w:rFonts w:cs="Arial"/>
        </w:rPr>
      </w:pPr>
      <w:r w:rsidRPr="0000488C">
        <w:rPr>
          <w:rFonts w:cs="Arial"/>
        </w:rPr>
        <w:t>min_df=1</w:t>
      </w:r>
    </w:p>
    <w:p w14:paraId="0137EC3A" w14:textId="76ABC9E2" w:rsidR="008E7B89" w:rsidRDefault="008E7B89" w:rsidP="008E7B89">
      <w:pPr>
        <w:widowControl/>
        <w:numPr>
          <w:ilvl w:val="0"/>
          <w:numId w:val="25"/>
        </w:numPr>
        <w:shd w:val="clear" w:color="auto" w:fill="FFFFFF"/>
        <w:spacing w:line="240" w:lineRule="auto"/>
        <w:rPr>
          <w:rFonts w:cs="Arial"/>
        </w:rPr>
      </w:pPr>
      <w:r w:rsidRPr="0000488C">
        <w:rPr>
          <w:rFonts w:cs="Arial"/>
        </w:rPr>
        <w:t>analyzer=word</w:t>
      </w:r>
    </w:p>
    <w:p w14:paraId="376CE088" w14:textId="77777777" w:rsidR="008E7B89" w:rsidRPr="0000488C" w:rsidRDefault="008E7B89" w:rsidP="008E7B89">
      <w:pPr>
        <w:widowControl/>
        <w:shd w:val="clear" w:color="auto" w:fill="FFFFFF"/>
        <w:spacing w:line="240" w:lineRule="auto"/>
        <w:ind w:left="720"/>
        <w:rPr>
          <w:rFonts w:cs="Arial"/>
        </w:rPr>
      </w:pPr>
    </w:p>
    <w:p w14:paraId="5ADBA889" w14:textId="6E0B9D4E" w:rsidR="008E7B89" w:rsidRDefault="008E7B89" w:rsidP="00BC16C3">
      <w:r w:rsidRPr="0000488C">
        <w:rPr>
          <w:rFonts w:cs="Arial"/>
        </w:rPr>
        <w:t>Both fit and transform methods were performed on this model.</w:t>
      </w:r>
    </w:p>
    <w:p w14:paraId="00265541" w14:textId="5D5A432C" w:rsidR="006B3725" w:rsidRDefault="006B3725" w:rsidP="006B3725">
      <w:pPr>
        <w:pStyle w:val="Heading5"/>
      </w:pPr>
      <w:r>
        <w:t>TfidfVectorizer Trigram Results</w:t>
      </w:r>
    </w:p>
    <w:p w14:paraId="285B4F35" w14:textId="72BC54DE" w:rsidR="00F73E55" w:rsidRPr="00535ECD" w:rsidRDefault="00F73E55" w:rsidP="00F73E55">
      <w:pPr>
        <w:pStyle w:val="VIBody"/>
        <w:rPr>
          <w:rFonts w:ascii="Arial" w:hAnsi="Arial"/>
          <w:lang w:val="en-US"/>
        </w:rPr>
      </w:pPr>
      <w:r>
        <w:rPr>
          <w:rFonts w:ascii="Arial" w:hAnsi="Arial"/>
          <w:lang w:val="en-US"/>
        </w:rPr>
        <w:t xml:space="preserve">: Trigram </w:t>
      </w:r>
      <w:r w:rsidRPr="00535ECD">
        <w:rPr>
          <w:rFonts w:ascii="Arial" w:hAnsi="Arial"/>
          <w:lang w:val="en-US"/>
        </w:rPr>
        <w:t>Matrix Dimensions</w:t>
      </w:r>
    </w:p>
    <w:tbl>
      <w:tblPr>
        <w:tblW w:w="0" w:type="auto"/>
        <w:tblBorders>
          <w:top w:val="single" w:sz="12" w:space="0" w:color="008000"/>
          <w:bottom w:val="single" w:sz="12" w:space="0" w:color="008000"/>
        </w:tblBorders>
        <w:tblLook w:val="04A0" w:firstRow="1" w:lastRow="0" w:firstColumn="1" w:lastColumn="0" w:noHBand="0" w:noVBand="1"/>
      </w:tblPr>
      <w:tblGrid>
        <w:gridCol w:w="756"/>
        <w:gridCol w:w="1134"/>
        <w:gridCol w:w="1917"/>
        <w:gridCol w:w="2387"/>
      </w:tblGrid>
      <w:tr w:rsidR="00F73E55" w:rsidRPr="008F22FD" w14:paraId="011EBDF0" w14:textId="77777777" w:rsidTr="00ED6431">
        <w:tc>
          <w:tcPr>
            <w:tcW w:w="756" w:type="dxa"/>
            <w:tcBorders>
              <w:top w:val="single" w:sz="4" w:space="0" w:color="4472C4"/>
              <w:bottom w:val="single" w:sz="4" w:space="0" w:color="4472C4"/>
            </w:tcBorders>
            <w:shd w:val="clear" w:color="auto" w:fill="auto"/>
          </w:tcPr>
          <w:p w14:paraId="51FA5D20" w14:textId="77777777" w:rsidR="00F73E55" w:rsidRPr="008F22FD" w:rsidRDefault="00F73E55" w:rsidP="00ED6431">
            <w:pPr>
              <w:pStyle w:val="VIBody"/>
              <w:widowControl w:val="0"/>
              <w:jc w:val="center"/>
              <w:rPr>
                <w:rFonts w:ascii="Arial" w:hAnsi="Arial"/>
                <w:sz w:val="18"/>
                <w:szCs w:val="18"/>
                <w:lang w:val="en-US"/>
              </w:rPr>
            </w:pPr>
            <w:r w:rsidRPr="008F22FD">
              <w:rPr>
                <w:rFonts w:ascii="Arial" w:hAnsi="Arial"/>
                <w:sz w:val="18"/>
                <w:szCs w:val="18"/>
                <w:lang w:val="en-US"/>
              </w:rPr>
              <w:t>Size</w:t>
            </w:r>
          </w:p>
        </w:tc>
        <w:tc>
          <w:tcPr>
            <w:tcW w:w="1134" w:type="dxa"/>
            <w:tcBorders>
              <w:top w:val="single" w:sz="4" w:space="0" w:color="4472C4"/>
              <w:bottom w:val="single" w:sz="4" w:space="0" w:color="4472C4"/>
            </w:tcBorders>
            <w:shd w:val="clear" w:color="auto" w:fill="auto"/>
          </w:tcPr>
          <w:p w14:paraId="0CD3694C" w14:textId="77777777" w:rsidR="00F73E55" w:rsidRPr="008F22FD" w:rsidRDefault="00F73E55" w:rsidP="00ED6431">
            <w:pPr>
              <w:pStyle w:val="VIBody"/>
              <w:widowControl w:val="0"/>
              <w:jc w:val="center"/>
              <w:rPr>
                <w:rFonts w:ascii="Arial" w:hAnsi="Arial"/>
                <w:sz w:val="18"/>
                <w:szCs w:val="18"/>
                <w:lang w:val="en-US"/>
              </w:rPr>
            </w:pPr>
            <w:r w:rsidRPr="008F22FD">
              <w:rPr>
                <w:rFonts w:ascii="Arial" w:hAnsi="Arial"/>
                <w:sz w:val="18"/>
                <w:szCs w:val="18"/>
                <w:lang w:val="en-US"/>
              </w:rPr>
              <w:t>Rows</w:t>
            </w:r>
          </w:p>
        </w:tc>
        <w:tc>
          <w:tcPr>
            <w:tcW w:w="1917" w:type="dxa"/>
            <w:tcBorders>
              <w:top w:val="single" w:sz="4" w:space="0" w:color="4472C4"/>
              <w:bottom w:val="single" w:sz="4" w:space="0" w:color="4472C4"/>
            </w:tcBorders>
            <w:shd w:val="clear" w:color="auto" w:fill="auto"/>
          </w:tcPr>
          <w:p w14:paraId="257B45D4" w14:textId="77777777" w:rsidR="00F73E55" w:rsidRPr="008F22FD" w:rsidRDefault="00F73E55" w:rsidP="00ED6431">
            <w:pPr>
              <w:pStyle w:val="VIBody"/>
              <w:widowControl w:val="0"/>
              <w:jc w:val="center"/>
              <w:rPr>
                <w:rFonts w:ascii="Arial" w:hAnsi="Arial"/>
                <w:sz w:val="18"/>
                <w:szCs w:val="18"/>
                <w:lang w:val="en-US"/>
              </w:rPr>
            </w:pPr>
            <w:r w:rsidRPr="008F22FD">
              <w:rPr>
                <w:rFonts w:ascii="Arial" w:hAnsi="Arial"/>
                <w:sz w:val="18"/>
                <w:szCs w:val="18"/>
                <w:lang w:val="en-US"/>
              </w:rPr>
              <w:t>Columns</w:t>
            </w:r>
            <w:r>
              <w:rPr>
                <w:rFonts w:ascii="Arial" w:hAnsi="Arial"/>
                <w:sz w:val="18"/>
                <w:szCs w:val="18"/>
                <w:lang w:val="en-US"/>
              </w:rPr>
              <w:t>(vocabulary)</w:t>
            </w:r>
          </w:p>
        </w:tc>
        <w:tc>
          <w:tcPr>
            <w:tcW w:w="2151" w:type="dxa"/>
            <w:tcBorders>
              <w:top w:val="single" w:sz="4" w:space="0" w:color="4472C4"/>
              <w:bottom w:val="single" w:sz="4" w:space="0" w:color="4472C4"/>
            </w:tcBorders>
            <w:shd w:val="clear" w:color="auto" w:fill="auto"/>
          </w:tcPr>
          <w:p w14:paraId="053298DB" w14:textId="77777777" w:rsidR="00F73E55" w:rsidRPr="008F22FD" w:rsidRDefault="00F73E55" w:rsidP="00ED6431">
            <w:pPr>
              <w:pStyle w:val="VIBody"/>
              <w:widowControl w:val="0"/>
              <w:jc w:val="center"/>
              <w:rPr>
                <w:rFonts w:ascii="Arial" w:hAnsi="Arial"/>
                <w:sz w:val="18"/>
                <w:szCs w:val="18"/>
                <w:lang w:val="en-US"/>
              </w:rPr>
            </w:pPr>
            <w:r w:rsidRPr="008F22FD">
              <w:rPr>
                <w:rFonts w:ascii="Arial" w:hAnsi="Arial"/>
                <w:sz w:val="18"/>
                <w:szCs w:val="18"/>
                <w:lang w:val="en-US"/>
              </w:rPr>
              <w:t>DataType</w:t>
            </w:r>
          </w:p>
        </w:tc>
      </w:tr>
      <w:tr w:rsidR="00F73E55" w:rsidRPr="008F22FD" w14:paraId="42C3C37F" w14:textId="77777777" w:rsidTr="00ED6431">
        <w:tc>
          <w:tcPr>
            <w:tcW w:w="756" w:type="dxa"/>
            <w:tcBorders>
              <w:top w:val="single" w:sz="4" w:space="0" w:color="4472C4"/>
              <w:bottom w:val="single" w:sz="4" w:space="0" w:color="4472C4"/>
            </w:tcBorders>
            <w:shd w:val="clear" w:color="auto" w:fill="auto"/>
          </w:tcPr>
          <w:p w14:paraId="13695264" w14:textId="0FE7C822" w:rsidR="00F73E55" w:rsidRPr="008F22FD" w:rsidRDefault="00F73E55" w:rsidP="00ED6431">
            <w:pPr>
              <w:pStyle w:val="VIBody"/>
              <w:widowControl w:val="0"/>
              <w:jc w:val="center"/>
              <w:rPr>
                <w:rFonts w:ascii="Arial" w:hAnsi="Arial"/>
                <w:sz w:val="18"/>
                <w:szCs w:val="18"/>
                <w:lang w:val="en-US"/>
              </w:rPr>
            </w:pPr>
            <w:r>
              <w:rPr>
                <w:rFonts w:ascii="Arial" w:hAnsi="Arial"/>
                <w:sz w:val="18"/>
                <w:szCs w:val="18"/>
                <w:lang w:val="en-US"/>
              </w:rPr>
              <w:lastRenderedPageBreak/>
              <w:t>18202</w:t>
            </w:r>
          </w:p>
        </w:tc>
        <w:tc>
          <w:tcPr>
            <w:tcW w:w="1134" w:type="dxa"/>
            <w:tcBorders>
              <w:top w:val="single" w:sz="4" w:space="0" w:color="4472C4"/>
              <w:bottom w:val="single" w:sz="4" w:space="0" w:color="4472C4"/>
            </w:tcBorders>
            <w:shd w:val="clear" w:color="auto" w:fill="auto"/>
          </w:tcPr>
          <w:p w14:paraId="4A8A94A1" w14:textId="77777777" w:rsidR="00F73E55" w:rsidRPr="008F22FD" w:rsidRDefault="00F73E55" w:rsidP="00ED6431">
            <w:pPr>
              <w:pStyle w:val="VIBody"/>
              <w:widowControl w:val="0"/>
              <w:jc w:val="center"/>
              <w:rPr>
                <w:rFonts w:ascii="Arial" w:hAnsi="Arial"/>
                <w:sz w:val="18"/>
                <w:szCs w:val="18"/>
                <w:lang w:val="en-US"/>
              </w:rPr>
            </w:pPr>
            <w:r>
              <w:rPr>
                <w:rFonts w:ascii="Arial" w:hAnsi="Arial"/>
                <w:sz w:val="18"/>
                <w:szCs w:val="18"/>
                <w:lang w:val="en-US"/>
              </w:rPr>
              <w:t>32</w:t>
            </w:r>
          </w:p>
        </w:tc>
        <w:tc>
          <w:tcPr>
            <w:tcW w:w="1917" w:type="dxa"/>
            <w:tcBorders>
              <w:top w:val="single" w:sz="4" w:space="0" w:color="4472C4"/>
              <w:bottom w:val="single" w:sz="4" w:space="0" w:color="4472C4"/>
            </w:tcBorders>
            <w:shd w:val="clear" w:color="auto" w:fill="auto"/>
          </w:tcPr>
          <w:p w14:paraId="4174C2B6" w14:textId="62BDCBDD" w:rsidR="00F73E55" w:rsidRPr="008F22FD" w:rsidRDefault="00F73E55" w:rsidP="00ED6431">
            <w:pPr>
              <w:pStyle w:val="VIBody"/>
              <w:widowControl w:val="0"/>
              <w:jc w:val="center"/>
              <w:rPr>
                <w:rFonts w:ascii="Arial" w:hAnsi="Arial"/>
                <w:sz w:val="18"/>
                <w:szCs w:val="18"/>
                <w:lang w:val="en-US"/>
              </w:rPr>
            </w:pPr>
            <w:r>
              <w:rPr>
                <w:rFonts w:ascii="Arial" w:hAnsi="Arial"/>
                <w:sz w:val="18"/>
                <w:szCs w:val="18"/>
                <w:lang w:val="en-US"/>
              </w:rPr>
              <w:t>14901</w:t>
            </w:r>
          </w:p>
        </w:tc>
        <w:tc>
          <w:tcPr>
            <w:tcW w:w="2151" w:type="dxa"/>
            <w:tcBorders>
              <w:top w:val="single" w:sz="4" w:space="0" w:color="4472C4"/>
              <w:bottom w:val="single" w:sz="4" w:space="0" w:color="4472C4"/>
            </w:tcBorders>
            <w:shd w:val="clear" w:color="auto" w:fill="auto"/>
          </w:tcPr>
          <w:p w14:paraId="375E9696" w14:textId="77777777" w:rsidR="00F73E55" w:rsidRPr="008F22FD" w:rsidRDefault="00F73E55" w:rsidP="00ED6431">
            <w:pPr>
              <w:pStyle w:val="VIBody"/>
              <w:widowControl w:val="0"/>
              <w:jc w:val="center"/>
              <w:rPr>
                <w:rFonts w:ascii="Arial" w:hAnsi="Arial"/>
                <w:sz w:val="18"/>
                <w:szCs w:val="18"/>
                <w:lang w:val="en-US"/>
              </w:rPr>
            </w:pPr>
            <w:r w:rsidRPr="008F22FD">
              <w:rPr>
                <w:rFonts w:ascii="Arial" w:hAnsi="Arial"/>
                <w:sz w:val="18"/>
                <w:szCs w:val="18"/>
                <w:lang w:val="en-US"/>
              </w:rPr>
              <w:t>scipy.sparse.csr.csr_matrix</w:t>
            </w:r>
          </w:p>
        </w:tc>
      </w:tr>
      <w:tr w:rsidR="00F73E55" w:rsidRPr="008F22FD" w14:paraId="7510C442" w14:textId="77777777" w:rsidTr="00ED6431">
        <w:tc>
          <w:tcPr>
            <w:tcW w:w="756" w:type="dxa"/>
            <w:tcBorders>
              <w:top w:val="single" w:sz="4" w:space="0" w:color="4472C4"/>
              <w:bottom w:val="single" w:sz="4" w:space="0" w:color="4472C4"/>
            </w:tcBorders>
            <w:shd w:val="clear" w:color="auto" w:fill="auto"/>
          </w:tcPr>
          <w:p w14:paraId="6B2FB228" w14:textId="77777777" w:rsidR="00F73E55" w:rsidRDefault="00F73E55" w:rsidP="00ED6431">
            <w:pPr>
              <w:pStyle w:val="VIBody"/>
              <w:widowControl w:val="0"/>
              <w:jc w:val="center"/>
              <w:rPr>
                <w:rFonts w:ascii="Arial" w:hAnsi="Arial"/>
                <w:sz w:val="18"/>
                <w:szCs w:val="18"/>
                <w:lang w:val="en-US"/>
              </w:rPr>
            </w:pPr>
          </w:p>
        </w:tc>
        <w:tc>
          <w:tcPr>
            <w:tcW w:w="1134" w:type="dxa"/>
            <w:tcBorders>
              <w:top w:val="single" w:sz="4" w:space="0" w:color="4472C4"/>
              <w:bottom w:val="single" w:sz="4" w:space="0" w:color="4472C4"/>
            </w:tcBorders>
            <w:shd w:val="clear" w:color="auto" w:fill="auto"/>
          </w:tcPr>
          <w:p w14:paraId="1FD28C43" w14:textId="77777777" w:rsidR="00F73E55" w:rsidRDefault="00F73E55" w:rsidP="00ED6431">
            <w:pPr>
              <w:pStyle w:val="VIBody"/>
              <w:widowControl w:val="0"/>
              <w:jc w:val="center"/>
              <w:rPr>
                <w:rFonts w:ascii="Arial" w:hAnsi="Arial"/>
                <w:sz w:val="18"/>
                <w:szCs w:val="18"/>
                <w:lang w:val="en-US"/>
              </w:rPr>
            </w:pPr>
          </w:p>
        </w:tc>
        <w:tc>
          <w:tcPr>
            <w:tcW w:w="1917" w:type="dxa"/>
            <w:tcBorders>
              <w:top w:val="single" w:sz="4" w:space="0" w:color="4472C4"/>
              <w:bottom w:val="single" w:sz="4" w:space="0" w:color="4472C4"/>
            </w:tcBorders>
            <w:shd w:val="clear" w:color="auto" w:fill="auto"/>
          </w:tcPr>
          <w:p w14:paraId="6B5BB72F" w14:textId="77777777" w:rsidR="00F73E55" w:rsidRDefault="00F73E55" w:rsidP="00ED6431">
            <w:pPr>
              <w:pStyle w:val="VIBody"/>
              <w:widowControl w:val="0"/>
              <w:jc w:val="center"/>
              <w:rPr>
                <w:rFonts w:ascii="Arial" w:hAnsi="Arial"/>
                <w:sz w:val="18"/>
                <w:szCs w:val="18"/>
                <w:lang w:val="en-US"/>
              </w:rPr>
            </w:pPr>
          </w:p>
        </w:tc>
        <w:tc>
          <w:tcPr>
            <w:tcW w:w="2151" w:type="dxa"/>
            <w:tcBorders>
              <w:top w:val="single" w:sz="4" w:space="0" w:color="4472C4"/>
              <w:bottom w:val="single" w:sz="4" w:space="0" w:color="4472C4"/>
            </w:tcBorders>
            <w:shd w:val="clear" w:color="auto" w:fill="auto"/>
          </w:tcPr>
          <w:p w14:paraId="388F85E7" w14:textId="77777777" w:rsidR="00F73E55" w:rsidRPr="008F22FD" w:rsidRDefault="00F73E55" w:rsidP="00ED6431">
            <w:pPr>
              <w:pStyle w:val="VIBody"/>
              <w:widowControl w:val="0"/>
              <w:jc w:val="center"/>
              <w:rPr>
                <w:rFonts w:ascii="Arial" w:hAnsi="Arial"/>
                <w:sz w:val="18"/>
                <w:szCs w:val="18"/>
                <w:lang w:val="en-US"/>
              </w:rPr>
            </w:pPr>
          </w:p>
        </w:tc>
      </w:tr>
    </w:tbl>
    <w:p w14:paraId="1F4613E9" w14:textId="77777777" w:rsidR="00F73E55" w:rsidRDefault="00F73E55" w:rsidP="00F73E55">
      <w:r>
        <w:t>IDF Top 10 List:</w:t>
      </w:r>
      <w:r>
        <w:tab/>
      </w:r>
      <w:r>
        <w:tab/>
      </w:r>
      <w:r>
        <w:tab/>
        <w:t>IDF Lowest 10 List:</w:t>
      </w:r>
    </w:p>
    <w:tbl>
      <w:tblPr>
        <w:tblW w:w="0" w:type="auto"/>
        <w:tblBorders>
          <w:top w:val="single" w:sz="4" w:space="0" w:color="5B9BD5"/>
          <w:bottom w:val="single" w:sz="4" w:space="0" w:color="5B9BD5"/>
        </w:tblBorders>
        <w:tblLook w:val="04A0" w:firstRow="1" w:lastRow="0" w:firstColumn="1" w:lastColumn="0" w:noHBand="0" w:noVBand="1"/>
      </w:tblPr>
      <w:tblGrid>
        <w:gridCol w:w="2178"/>
        <w:gridCol w:w="1260"/>
        <w:gridCol w:w="1670"/>
        <w:gridCol w:w="850"/>
      </w:tblGrid>
      <w:tr w:rsidR="00D0158E" w14:paraId="56C2E8A9" w14:textId="77777777" w:rsidTr="00D0158E">
        <w:tc>
          <w:tcPr>
            <w:tcW w:w="2178" w:type="dxa"/>
            <w:tcBorders>
              <w:bottom w:val="single" w:sz="4" w:space="0" w:color="5B9BD5"/>
            </w:tcBorders>
            <w:shd w:val="clear" w:color="auto" w:fill="auto"/>
          </w:tcPr>
          <w:p w14:paraId="5E7695E7" w14:textId="77777777" w:rsidR="00F73E55" w:rsidRPr="00D0158E" w:rsidRDefault="00F73E55" w:rsidP="00ED6431">
            <w:pPr>
              <w:rPr>
                <w:b/>
                <w:bCs/>
                <w:color w:val="2E74B5"/>
              </w:rPr>
            </w:pPr>
            <w:r w:rsidRPr="00D0158E">
              <w:rPr>
                <w:b/>
                <w:bCs/>
                <w:color w:val="2E74B5"/>
              </w:rPr>
              <w:t>feature</w:t>
            </w:r>
          </w:p>
        </w:tc>
        <w:tc>
          <w:tcPr>
            <w:tcW w:w="1260" w:type="dxa"/>
            <w:tcBorders>
              <w:bottom w:val="single" w:sz="4" w:space="0" w:color="5B9BD5"/>
            </w:tcBorders>
            <w:shd w:val="clear" w:color="auto" w:fill="auto"/>
          </w:tcPr>
          <w:p w14:paraId="0661AAF8" w14:textId="77777777" w:rsidR="00F73E55" w:rsidRPr="00D0158E" w:rsidRDefault="00F73E55" w:rsidP="00ED6431">
            <w:pPr>
              <w:rPr>
                <w:b/>
                <w:bCs/>
                <w:color w:val="2E74B5"/>
              </w:rPr>
            </w:pPr>
            <w:r w:rsidRPr="00D0158E">
              <w:rPr>
                <w:b/>
                <w:bCs/>
                <w:color w:val="2E74B5"/>
              </w:rPr>
              <w:t>weight</w:t>
            </w:r>
          </w:p>
        </w:tc>
        <w:tc>
          <w:tcPr>
            <w:tcW w:w="1670" w:type="dxa"/>
            <w:tcBorders>
              <w:bottom w:val="single" w:sz="4" w:space="0" w:color="5B9BD5"/>
            </w:tcBorders>
            <w:shd w:val="clear" w:color="auto" w:fill="auto"/>
          </w:tcPr>
          <w:p w14:paraId="6BE89CB8" w14:textId="77777777" w:rsidR="00F73E55" w:rsidRPr="00D0158E" w:rsidRDefault="00F73E55" w:rsidP="00ED6431">
            <w:pPr>
              <w:rPr>
                <w:b/>
                <w:bCs/>
                <w:color w:val="2E74B5"/>
              </w:rPr>
            </w:pPr>
            <w:r w:rsidRPr="00D0158E">
              <w:rPr>
                <w:b/>
                <w:bCs/>
                <w:color w:val="2E74B5"/>
              </w:rPr>
              <w:t>feature</w:t>
            </w:r>
          </w:p>
        </w:tc>
        <w:tc>
          <w:tcPr>
            <w:tcW w:w="850" w:type="dxa"/>
            <w:tcBorders>
              <w:bottom w:val="single" w:sz="4" w:space="0" w:color="5B9BD5"/>
            </w:tcBorders>
            <w:shd w:val="clear" w:color="auto" w:fill="auto"/>
          </w:tcPr>
          <w:p w14:paraId="55D13AA0" w14:textId="77777777" w:rsidR="00F73E55" w:rsidRPr="00D0158E" w:rsidRDefault="00F73E55" w:rsidP="00ED6431">
            <w:pPr>
              <w:rPr>
                <w:b/>
                <w:bCs/>
                <w:color w:val="2E74B5"/>
              </w:rPr>
            </w:pPr>
            <w:r w:rsidRPr="00D0158E">
              <w:rPr>
                <w:b/>
                <w:bCs/>
                <w:color w:val="2E74B5"/>
              </w:rPr>
              <w:t>weight</w:t>
            </w:r>
          </w:p>
        </w:tc>
      </w:tr>
      <w:tr w:rsidR="00D0158E" w14:paraId="03EFA74F" w14:textId="77777777" w:rsidTr="00D0158E">
        <w:tc>
          <w:tcPr>
            <w:tcW w:w="2178" w:type="dxa"/>
            <w:shd w:val="clear" w:color="auto" w:fill="DEEAF6"/>
          </w:tcPr>
          <w:p w14:paraId="0E6481C0" w14:textId="43C5C0AD" w:rsidR="00F73E55" w:rsidRPr="00D0158E" w:rsidRDefault="00BC397B" w:rsidP="00ED6431">
            <w:pPr>
              <w:rPr>
                <w:b/>
                <w:bCs/>
                <w:color w:val="2E74B5"/>
              </w:rPr>
            </w:pPr>
            <w:r w:rsidRPr="00D0158E">
              <w:rPr>
                <w:b/>
                <w:bCs/>
                <w:color w:val="2E74B5"/>
              </w:rPr>
              <w:t>major leap foolhardy</w:t>
            </w:r>
          </w:p>
        </w:tc>
        <w:tc>
          <w:tcPr>
            <w:tcW w:w="1260" w:type="dxa"/>
            <w:shd w:val="clear" w:color="auto" w:fill="DEEAF6"/>
          </w:tcPr>
          <w:p w14:paraId="40D25ADF" w14:textId="77777777" w:rsidR="00F73E55" w:rsidRPr="00D0158E" w:rsidRDefault="00F73E55" w:rsidP="00D0158E">
            <w:pPr>
              <w:pStyle w:val="HTMLPreformatted"/>
              <w:wordWrap w:val="0"/>
              <w:textAlignment w:val="baseline"/>
              <w:rPr>
                <w:rFonts w:ascii="Arial" w:hAnsi="Arial" w:cs="Arial"/>
                <w:color w:val="000000"/>
                <w:sz w:val="21"/>
                <w:szCs w:val="21"/>
              </w:rPr>
            </w:pPr>
            <w:r w:rsidRPr="00D0158E">
              <w:rPr>
                <w:rFonts w:ascii="Arial" w:hAnsi="Arial" w:cs="Arial"/>
                <w:color w:val="2E74B5"/>
              </w:rPr>
              <w:t>3.80336</w:t>
            </w:r>
          </w:p>
        </w:tc>
        <w:tc>
          <w:tcPr>
            <w:tcW w:w="1670" w:type="dxa"/>
            <w:shd w:val="clear" w:color="auto" w:fill="DEEAF6"/>
          </w:tcPr>
          <w:p w14:paraId="60F4F8B9" w14:textId="3F44726A" w:rsidR="00F73E55" w:rsidRPr="00D0158E" w:rsidRDefault="00BC397B" w:rsidP="00ED6431">
            <w:pPr>
              <w:rPr>
                <w:color w:val="2E74B5"/>
              </w:rPr>
            </w:pPr>
            <w:r w:rsidRPr="00D0158E">
              <w:rPr>
                <w:color w:val="2E74B5"/>
              </w:rPr>
              <w:t>year</w:t>
            </w:r>
          </w:p>
        </w:tc>
        <w:tc>
          <w:tcPr>
            <w:tcW w:w="850" w:type="dxa"/>
            <w:shd w:val="clear" w:color="auto" w:fill="DEEAF6"/>
          </w:tcPr>
          <w:p w14:paraId="30F6B7A3" w14:textId="77777777" w:rsidR="00F73E55" w:rsidRPr="00D0158E" w:rsidRDefault="00F73E55" w:rsidP="00ED6431">
            <w:pPr>
              <w:rPr>
                <w:color w:val="2E74B5"/>
              </w:rPr>
            </w:pPr>
            <w:r w:rsidRPr="00D0158E">
              <w:rPr>
                <w:color w:val="2E74B5"/>
              </w:rPr>
              <w:t>1.0625</w:t>
            </w:r>
          </w:p>
        </w:tc>
      </w:tr>
      <w:tr w:rsidR="00BC397B" w14:paraId="11BD965F" w14:textId="77777777" w:rsidTr="00D0158E">
        <w:tc>
          <w:tcPr>
            <w:tcW w:w="2178" w:type="dxa"/>
            <w:shd w:val="clear" w:color="auto" w:fill="auto"/>
          </w:tcPr>
          <w:p w14:paraId="1BF232EE" w14:textId="444B8627" w:rsidR="00F73E55" w:rsidRPr="00D0158E" w:rsidRDefault="00BC397B" w:rsidP="00ED6431">
            <w:pPr>
              <w:rPr>
                <w:b/>
                <w:bCs/>
                <w:color w:val="2E74B5"/>
              </w:rPr>
            </w:pPr>
            <w:r w:rsidRPr="00D0158E">
              <w:rPr>
                <w:b/>
                <w:bCs/>
                <w:color w:val="2E74B5"/>
              </w:rPr>
              <w:t>pro bowl led</w:t>
            </w:r>
          </w:p>
        </w:tc>
        <w:tc>
          <w:tcPr>
            <w:tcW w:w="1260" w:type="dxa"/>
            <w:shd w:val="clear" w:color="auto" w:fill="auto"/>
          </w:tcPr>
          <w:p w14:paraId="359894E6" w14:textId="77777777" w:rsidR="00F73E55" w:rsidRPr="00D0158E" w:rsidRDefault="00F73E55" w:rsidP="00ED6431">
            <w:pPr>
              <w:rPr>
                <w:color w:val="2E74B5"/>
              </w:rPr>
            </w:pPr>
            <w:r w:rsidRPr="00D0158E">
              <w:rPr>
                <w:color w:val="2E74B5"/>
              </w:rPr>
              <w:t>3.80336</w:t>
            </w:r>
          </w:p>
        </w:tc>
        <w:tc>
          <w:tcPr>
            <w:tcW w:w="1670" w:type="dxa"/>
            <w:shd w:val="clear" w:color="auto" w:fill="auto"/>
          </w:tcPr>
          <w:p w14:paraId="39951D7D" w14:textId="74D5B3B2" w:rsidR="00F73E55" w:rsidRPr="00D0158E" w:rsidRDefault="00BC397B" w:rsidP="00ED6431">
            <w:pPr>
              <w:rPr>
                <w:color w:val="2E74B5"/>
              </w:rPr>
            </w:pPr>
            <w:r w:rsidRPr="00D0158E">
              <w:rPr>
                <w:color w:val="2E74B5"/>
              </w:rPr>
              <w:t>season</w:t>
            </w:r>
          </w:p>
        </w:tc>
        <w:tc>
          <w:tcPr>
            <w:tcW w:w="850" w:type="dxa"/>
            <w:shd w:val="clear" w:color="auto" w:fill="auto"/>
          </w:tcPr>
          <w:p w14:paraId="28990766" w14:textId="77777777" w:rsidR="00F73E55" w:rsidRPr="00D0158E" w:rsidRDefault="00F73E55" w:rsidP="00ED6431">
            <w:pPr>
              <w:rPr>
                <w:color w:val="2E74B5"/>
              </w:rPr>
            </w:pPr>
            <w:r w:rsidRPr="00D0158E">
              <w:rPr>
                <w:color w:val="2E74B5"/>
              </w:rPr>
              <w:t>1.0625</w:t>
            </w:r>
          </w:p>
        </w:tc>
      </w:tr>
      <w:tr w:rsidR="00D0158E" w14:paraId="1EE20D63" w14:textId="77777777" w:rsidTr="00D0158E">
        <w:tc>
          <w:tcPr>
            <w:tcW w:w="2178" w:type="dxa"/>
            <w:shd w:val="clear" w:color="auto" w:fill="DEEAF6"/>
          </w:tcPr>
          <w:p w14:paraId="313E6479" w14:textId="651D121D" w:rsidR="00F73E55" w:rsidRPr="00D0158E" w:rsidRDefault="00BC397B" w:rsidP="00ED6431">
            <w:pPr>
              <w:rPr>
                <w:b/>
                <w:bCs/>
                <w:color w:val="2E74B5"/>
              </w:rPr>
            </w:pPr>
            <w:r w:rsidRPr="00D0158E">
              <w:rPr>
                <w:b/>
                <w:bCs/>
                <w:color w:val="2E74B5"/>
              </w:rPr>
              <w:t>prior acquiring josh</w:t>
            </w:r>
          </w:p>
        </w:tc>
        <w:tc>
          <w:tcPr>
            <w:tcW w:w="1260" w:type="dxa"/>
            <w:shd w:val="clear" w:color="auto" w:fill="DEEAF6"/>
          </w:tcPr>
          <w:p w14:paraId="41A14502" w14:textId="77777777" w:rsidR="00F73E55" w:rsidRPr="00D0158E" w:rsidRDefault="00F73E55" w:rsidP="00ED6431">
            <w:pPr>
              <w:rPr>
                <w:color w:val="2E74B5"/>
              </w:rPr>
            </w:pPr>
            <w:r w:rsidRPr="00D0158E">
              <w:rPr>
                <w:color w:val="2E74B5"/>
              </w:rPr>
              <w:t>3.80336</w:t>
            </w:r>
          </w:p>
        </w:tc>
        <w:tc>
          <w:tcPr>
            <w:tcW w:w="1670" w:type="dxa"/>
            <w:shd w:val="clear" w:color="auto" w:fill="DEEAF6"/>
          </w:tcPr>
          <w:p w14:paraId="62E12967" w14:textId="3F3DC21C" w:rsidR="00F73E55" w:rsidRPr="00D0158E" w:rsidRDefault="00BC397B" w:rsidP="00ED6431">
            <w:pPr>
              <w:rPr>
                <w:color w:val="2E74B5"/>
              </w:rPr>
            </w:pPr>
            <w:r w:rsidRPr="00D0158E">
              <w:rPr>
                <w:color w:val="2E74B5"/>
              </w:rPr>
              <w:t>team</w:t>
            </w:r>
          </w:p>
        </w:tc>
        <w:tc>
          <w:tcPr>
            <w:tcW w:w="850" w:type="dxa"/>
            <w:shd w:val="clear" w:color="auto" w:fill="DEEAF6"/>
          </w:tcPr>
          <w:p w14:paraId="72FE3FCA" w14:textId="77777777" w:rsidR="00F73E55" w:rsidRPr="00D0158E" w:rsidRDefault="00F73E55" w:rsidP="00ED6431">
            <w:pPr>
              <w:rPr>
                <w:color w:val="2E74B5"/>
              </w:rPr>
            </w:pPr>
            <w:r w:rsidRPr="00D0158E">
              <w:rPr>
                <w:color w:val="2E74B5"/>
              </w:rPr>
              <w:t>1.2006</w:t>
            </w:r>
          </w:p>
        </w:tc>
      </w:tr>
      <w:tr w:rsidR="00BC397B" w14:paraId="0D7CD0D6" w14:textId="77777777" w:rsidTr="00D0158E">
        <w:tc>
          <w:tcPr>
            <w:tcW w:w="2178" w:type="dxa"/>
            <w:shd w:val="clear" w:color="auto" w:fill="auto"/>
          </w:tcPr>
          <w:p w14:paraId="6128631C" w14:textId="6CC0F4BA" w:rsidR="00F73E55" w:rsidRPr="00D0158E" w:rsidRDefault="00BC397B" w:rsidP="00ED6431">
            <w:pPr>
              <w:rPr>
                <w:b/>
                <w:bCs/>
                <w:color w:val="2E74B5"/>
              </w:rPr>
            </w:pPr>
            <w:r w:rsidRPr="00D0158E">
              <w:rPr>
                <w:b/>
                <w:bCs/>
                <w:color w:val="2E74B5"/>
              </w:rPr>
              <w:t>prior year</w:t>
            </w:r>
          </w:p>
        </w:tc>
        <w:tc>
          <w:tcPr>
            <w:tcW w:w="1260" w:type="dxa"/>
            <w:shd w:val="clear" w:color="auto" w:fill="auto"/>
          </w:tcPr>
          <w:p w14:paraId="656F0256" w14:textId="77777777" w:rsidR="00F73E55" w:rsidRPr="00D0158E" w:rsidRDefault="00F73E55" w:rsidP="00ED6431">
            <w:pPr>
              <w:rPr>
                <w:color w:val="2E74B5"/>
              </w:rPr>
            </w:pPr>
            <w:r w:rsidRPr="00D0158E">
              <w:rPr>
                <w:color w:val="2E74B5"/>
              </w:rPr>
              <w:t>3.80336</w:t>
            </w:r>
          </w:p>
        </w:tc>
        <w:tc>
          <w:tcPr>
            <w:tcW w:w="1670" w:type="dxa"/>
            <w:shd w:val="clear" w:color="auto" w:fill="auto"/>
          </w:tcPr>
          <w:p w14:paraId="6EB97CEC" w14:textId="1FBED1C6" w:rsidR="00F73E55" w:rsidRPr="00D0158E" w:rsidRDefault="00BC397B" w:rsidP="00ED6431">
            <w:pPr>
              <w:rPr>
                <w:color w:val="2E74B5"/>
              </w:rPr>
            </w:pPr>
            <w:r w:rsidRPr="00D0158E">
              <w:rPr>
                <w:color w:val="2E74B5"/>
              </w:rPr>
              <w:t>make</w:t>
            </w:r>
          </w:p>
        </w:tc>
        <w:tc>
          <w:tcPr>
            <w:tcW w:w="850" w:type="dxa"/>
            <w:shd w:val="clear" w:color="auto" w:fill="auto"/>
          </w:tcPr>
          <w:p w14:paraId="5CFA6836" w14:textId="77777777" w:rsidR="00F73E55" w:rsidRPr="00D0158E" w:rsidRDefault="00F73E55" w:rsidP="00ED6431">
            <w:pPr>
              <w:rPr>
                <w:color w:val="2E74B5"/>
              </w:rPr>
            </w:pPr>
            <w:r w:rsidRPr="00D0158E">
              <w:rPr>
                <w:color w:val="2E74B5"/>
              </w:rPr>
              <w:t>1.3610</w:t>
            </w:r>
          </w:p>
        </w:tc>
      </w:tr>
      <w:tr w:rsidR="00D0158E" w14:paraId="712D1D21" w14:textId="77777777" w:rsidTr="00D0158E">
        <w:tc>
          <w:tcPr>
            <w:tcW w:w="2178" w:type="dxa"/>
            <w:shd w:val="clear" w:color="auto" w:fill="DEEAF6"/>
          </w:tcPr>
          <w:p w14:paraId="086466D4" w14:textId="617B088C" w:rsidR="00F73E55" w:rsidRPr="00D0158E" w:rsidRDefault="00BC397B" w:rsidP="00ED6431">
            <w:pPr>
              <w:rPr>
                <w:b/>
                <w:bCs/>
                <w:color w:val="2E74B5"/>
              </w:rPr>
            </w:pPr>
            <w:r w:rsidRPr="00D0158E">
              <w:rPr>
                <w:b/>
                <w:bCs/>
                <w:color w:val="2E74B5"/>
              </w:rPr>
              <w:t>prior year tyrann</w:t>
            </w:r>
          </w:p>
        </w:tc>
        <w:tc>
          <w:tcPr>
            <w:tcW w:w="1260" w:type="dxa"/>
            <w:shd w:val="clear" w:color="auto" w:fill="DEEAF6"/>
          </w:tcPr>
          <w:p w14:paraId="0EC998A1" w14:textId="77777777" w:rsidR="00F73E55" w:rsidRPr="00D0158E" w:rsidRDefault="00F73E55" w:rsidP="00ED6431">
            <w:pPr>
              <w:rPr>
                <w:color w:val="2E74B5"/>
              </w:rPr>
            </w:pPr>
            <w:r w:rsidRPr="00D0158E">
              <w:rPr>
                <w:color w:val="2E74B5"/>
              </w:rPr>
              <w:t>3.80336</w:t>
            </w:r>
          </w:p>
        </w:tc>
        <w:tc>
          <w:tcPr>
            <w:tcW w:w="1670" w:type="dxa"/>
            <w:shd w:val="clear" w:color="auto" w:fill="DEEAF6"/>
          </w:tcPr>
          <w:p w14:paraId="66F10225" w14:textId="35308422" w:rsidR="00F73E55" w:rsidRPr="00D0158E" w:rsidRDefault="00BC397B" w:rsidP="00ED6431">
            <w:pPr>
              <w:rPr>
                <w:color w:val="2E74B5"/>
              </w:rPr>
            </w:pPr>
            <w:r w:rsidRPr="00D0158E">
              <w:rPr>
                <w:color w:val="2E74B5"/>
              </w:rPr>
              <w:t>likely</w:t>
            </w:r>
          </w:p>
        </w:tc>
        <w:tc>
          <w:tcPr>
            <w:tcW w:w="850" w:type="dxa"/>
            <w:shd w:val="clear" w:color="auto" w:fill="DEEAF6"/>
          </w:tcPr>
          <w:p w14:paraId="46EC4558" w14:textId="77777777" w:rsidR="00F73E55" w:rsidRPr="00D0158E" w:rsidRDefault="00F73E55" w:rsidP="00ED6431">
            <w:pPr>
              <w:rPr>
                <w:color w:val="2E74B5"/>
              </w:rPr>
            </w:pPr>
            <w:r w:rsidRPr="00D0158E">
              <w:rPr>
                <w:color w:val="2E74B5"/>
              </w:rPr>
              <w:t>1.3610</w:t>
            </w:r>
          </w:p>
        </w:tc>
      </w:tr>
      <w:tr w:rsidR="00F73E55" w14:paraId="532E3505" w14:textId="77777777" w:rsidTr="00D0158E">
        <w:tc>
          <w:tcPr>
            <w:tcW w:w="2178" w:type="dxa"/>
            <w:shd w:val="clear" w:color="auto" w:fill="auto"/>
          </w:tcPr>
          <w:p w14:paraId="6AC364DC" w14:textId="102B9D93" w:rsidR="00F73E55" w:rsidRPr="00D0158E" w:rsidRDefault="00BC397B" w:rsidP="00ED6431">
            <w:pPr>
              <w:rPr>
                <w:b/>
                <w:bCs/>
                <w:color w:val="2E74B5"/>
              </w:rPr>
            </w:pPr>
            <w:r w:rsidRPr="00D0158E">
              <w:rPr>
                <w:b/>
                <w:bCs/>
                <w:color w:val="2E74B5"/>
              </w:rPr>
              <w:t>priority draft</w:t>
            </w:r>
          </w:p>
        </w:tc>
        <w:tc>
          <w:tcPr>
            <w:tcW w:w="1260" w:type="dxa"/>
            <w:shd w:val="clear" w:color="auto" w:fill="auto"/>
          </w:tcPr>
          <w:p w14:paraId="65013F16" w14:textId="77777777" w:rsidR="00F73E55" w:rsidRPr="00D0158E" w:rsidRDefault="00F73E55" w:rsidP="00ED6431">
            <w:pPr>
              <w:rPr>
                <w:color w:val="2E74B5"/>
              </w:rPr>
            </w:pPr>
            <w:r w:rsidRPr="00D0158E">
              <w:rPr>
                <w:color w:val="2E74B5"/>
              </w:rPr>
              <w:t>3.80336</w:t>
            </w:r>
          </w:p>
        </w:tc>
        <w:tc>
          <w:tcPr>
            <w:tcW w:w="1670" w:type="dxa"/>
            <w:shd w:val="clear" w:color="auto" w:fill="auto"/>
          </w:tcPr>
          <w:p w14:paraId="7BDE0FCC" w14:textId="77777777" w:rsidR="00F73E55" w:rsidRPr="00D0158E" w:rsidRDefault="00F73E55" w:rsidP="00ED6431">
            <w:pPr>
              <w:rPr>
                <w:color w:val="2E74B5"/>
              </w:rPr>
            </w:pPr>
            <w:r w:rsidRPr="00D0158E">
              <w:rPr>
                <w:color w:val="2E74B5"/>
              </w:rPr>
              <w:t>game</w:t>
            </w:r>
          </w:p>
        </w:tc>
        <w:tc>
          <w:tcPr>
            <w:tcW w:w="850" w:type="dxa"/>
            <w:shd w:val="clear" w:color="auto" w:fill="auto"/>
          </w:tcPr>
          <w:p w14:paraId="1110F907" w14:textId="77777777" w:rsidR="00F73E55" w:rsidRPr="00D0158E" w:rsidRDefault="00F73E55" w:rsidP="00ED6431">
            <w:pPr>
              <w:rPr>
                <w:color w:val="2E74B5"/>
              </w:rPr>
            </w:pPr>
            <w:r w:rsidRPr="00D0158E">
              <w:rPr>
                <w:color w:val="2E74B5"/>
              </w:rPr>
              <w:t>1.4054</w:t>
            </w:r>
          </w:p>
        </w:tc>
      </w:tr>
      <w:tr w:rsidR="00D0158E" w14:paraId="1C78B6B6" w14:textId="77777777" w:rsidTr="00D0158E">
        <w:tc>
          <w:tcPr>
            <w:tcW w:w="2178" w:type="dxa"/>
            <w:shd w:val="clear" w:color="auto" w:fill="DEEAF6"/>
          </w:tcPr>
          <w:p w14:paraId="2EB4D27D" w14:textId="3DCA5843" w:rsidR="00F73E55" w:rsidRPr="00D0158E" w:rsidRDefault="00BC397B" w:rsidP="00ED6431">
            <w:pPr>
              <w:rPr>
                <w:b/>
                <w:bCs/>
                <w:color w:val="2E74B5"/>
              </w:rPr>
            </w:pPr>
            <w:r w:rsidRPr="00D0158E">
              <w:rPr>
                <w:b/>
                <w:bCs/>
                <w:color w:val="2E74B5"/>
              </w:rPr>
              <w:t>priority draft seleted</w:t>
            </w:r>
          </w:p>
        </w:tc>
        <w:tc>
          <w:tcPr>
            <w:tcW w:w="1260" w:type="dxa"/>
            <w:shd w:val="clear" w:color="auto" w:fill="DEEAF6"/>
          </w:tcPr>
          <w:p w14:paraId="69FBDECC" w14:textId="77777777" w:rsidR="00F73E55" w:rsidRPr="00D0158E" w:rsidRDefault="00F73E55" w:rsidP="00ED6431">
            <w:pPr>
              <w:rPr>
                <w:color w:val="2E74B5"/>
              </w:rPr>
            </w:pPr>
            <w:r w:rsidRPr="00D0158E">
              <w:rPr>
                <w:color w:val="2E74B5"/>
              </w:rPr>
              <w:t>3.80336</w:t>
            </w:r>
          </w:p>
        </w:tc>
        <w:tc>
          <w:tcPr>
            <w:tcW w:w="1670" w:type="dxa"/>
            <w:shd w:val="clear" w:color="auto" w:fill="DEEAF6"/>
          </w:tcPr>
          <w:p w14:paraId="7E9F2CB2" w14:textId="350BF40B" w:rsidR="00F73E55" w:rsidRPr="00D0158E" w:rsidRDefault="00BC397B" w:rsidP="00ED6431">
            <w:pPr>
              <w:rPr>
                <w:color w:val="2E74B5"/>
              </w:rPr>
            </w:pPr>
            <w:r w:rsidRPr="00D0158E">
              <w:rPr>
                <w:color w:val="2E74B5"/>
              </w:rPr>
              <w:t>like</w:t>
            </w:r>
          </w:p>
        </w:tc>
        <w:tc>
          <w:tcPr>
            <w:tcW w:w="850" w:type="dxa"/>
            <w:shd w:val="clear" w:color="auto" w:fill="DEEAF6"/>
          </w:tcPr>
          <w:p w14:paraId="3B829AC8" w14:textId="77777777" w:rsidR="00F73E55" w:rsidRPr="00D0158E" w:rsidRDefault="00F73E55" w:rsidP="00ED6431">
            <w:pPr>
              <w:rPr>
                <w:color w:val="2E74B5"/>
              </w:rPr>
            </w:pPr>
            <w:r w:rsidRPr="00D0158E">
              <w:rPr>
                <w:color w:val="2E74B5"/>
              </w:rPr>
              <w:t>1.4519</w:t>
            </w:r>
          </w:p>
        </w:tc>
      </w:tr>
      <w:tr w:rsidR="00F73E55" w14:paraId="2D490BCC" w14:textId="77777777" w:rsidTr="00D0158E">
        <w:tc>
          <w:tcPr>
            <w:tcW w:w="2178" w:type="dxa"/>
            <w:shd w:val="clear" w:color="auto" w:fill="auto"/>
          </w:tcPr>
          <w:p w14:paraId="5E06259A" w14:textId="068C94F1" w:rsidR="00F73E55" w:rsidRPr="00D0158E" w:rsidRDefault="00BC397B" w:rsidP="00ED6431">
            <w:pPr>
              <w:rPr>
                <w:b/>
                <w:bCs/>
                <w:color w:val="2E74B5"/>
              </w:rPr>
            </w:pPr>
            <w:r w:rsidRPr="00D0158E">
              <w:rPr>
                <w:b/>
                <w:bCs/>
                <w:color w:val="2E74B5"/>
              </w:rPr>
              <w:t>priority likely</w:t>
            </w:r>
          </w:p>
        </w:tc>
        <w:tc>
          <w:tcPr>
            <w:tcW w:w="1260" w:type="dxa"/>
            <w:shd w:val="clear" w:color="auto" w:fill="auto"/>
          </w:tcPr>
          <w:p w14:paraId="2CDD7BB5" w14:textId="77777777" w:rsidR="00F73E55" w:rsidRPr="00D0158E" w:rsidRDefault="00F73E55" w:rsidP="00ED6431">
            <w:pPr>
              <w:rPr>
                <w:color w:val="2E74B5"/>
              </w:rPr>
            </w:pPr>
            <w:r w:rsidRPr="00D0158E">
              <w:rPr>
                <w:color w:val="2E74B5"/>
              </w:rPr>
              <w:t>3.80336</w:t>
            </w:r>
          </w:p>
        </w:tc>
        <w:tc>
          <w:tcPr>
            <w:tcW w:w="1670" w:type="dxa"/>
            <w:shd w:val="clear" w:color="auto" w:fill="auto"/>
          </w:tcPr>
          <w:p w14:paraId="47DFA4C5" w14:textId="548D32A3" w:rsidR="00F73E55" w:rsidRPr="00D0158E" w:rsidRDefault="00BC397B" w:rsidP="00ED6431">
            <w:pPr>
              <w:rPr>
                <w:color w:val="2E74B5"/>
              </w:rPr>
            </w:pPr>
            <w:r w:rsidRPr="00D0158E">
              <w:rPr>
                <w:color w:val="2E74B5"/>
              </w:rPr>
              <w:t>offense</w:t>
            </w:r>
          </w:p>
        </w:tc>
        <w:tc>
          <w:tcPr>
            <w:tcW w:w="850" w:type="dxa"/>
            <w:shd w:val="clear" w:color="auto" w:fill="auto"/>
          </w:tcPr>
          <w:p w14:paraId="69C1077C" w14:textId="77777777" w:rsidR="00F73E55" w:rsidRPr="00D0158E" w:rsidRDefault="00F73E55" w:rsidP="00ED6431">
            <w:pPr>
              <w:rPr>
                <w:color w:val="2E74B5"/>
              </w:rPr>
            </w:pPr>
            <w:r w:rsidRPr="00D0158E">
              <w:rPr>
                <w:color w:val="2E74B5"/>
              </w:rPr>
              <w:t>1.4519</w:t>
            </w:r>
          </w:p>
        </w:tc>
      </w:tr>
      <w:tr w:rsidR="00D0158E" w14:paraId="743076CB" w14:textId="77777777" w:rsidTr="00D0158E">
        <w:tc>
          <w:tcPr>
            <w:tcW w:w="2178" w:type="dxa"/>
            <w:shd w:val="clear" w:color="auto" w:fill="DEEAF6"/>
          </w:tcPr>
          <w:p w14:paraId="66564C3A" w14:textId="1F38158F" w:rsidR="00F73E55" w:rsidRPr="00D0158E" w:rsidRDefault="00BC397B" w:rsidP="00ED6431">
            <w:pPr>
              <w:rPr>
                <w:b/>
                <w:bCs/>
                <w:color w:val="2E74B5"/>
              </w:rPr>
            </w:pPr>
            <w:r w:rsidRPr="00D0158E">
              <w:rPr>
                <w:b/>
                <w:bCs/>
                <w:color w:val="2E74B5"/>
              </w:rPr>
              <w:t>priority likely result</w:t>
            </w:r>
          </w:p>
        </w:tc>
        <w:tc>
          <w:tcPr>
            <w:tcW w:w="1260" w:type="dxa"/>
            <w:shd w:val="clear" w:color="auto" w:fill="DEEAF6"/>
          </w:tcPr>
          <w:p w14:paraId="17B732FA" w14:textId="77777777" w:rsidR="00F73E55" w:rsidRPr="00D0158E" w:rsidRDefault="00F73E55" w:rsidP="00ED6431">
            <w:pPr>
              <w:rPr>
                <w:color w:val="2E74B5"/>
              </w:rPr>
            </w:pPr>
            <w:r w:rsidRPr="00D0158E">
              <w:rPr>
                <w:color w:val="2E74B5"/>
              </w:rPr>
              <w:t>3.80336</w:t>
            </w:r>
          </w:p>
        </w:tc>
        <w:tc>
          <w:tcPr>
            <w:tcW w:w="1670" w:type="dxa"/>
            <w:shd w:val="clear" w:color="auto" w:fill="DEEAF6"/>
          </w:tcPr>
          <w:p w14:paraId="6A2B557E" w14:textId="15F07A6B" w:rsidR="00F73E55" w:rsidRPr="00D0158E" w:rsidRDefault="00BC397B" w:rsidP="00ED6431">
            <w:pPr>
              <w:rPr>
                <w:color w:val="2E74B5"/>
              </w:rPr>
            </w:pPr>
            <w:r w:rsidRPr="00D0158E">
              <w:rPr>
                <w:color w:val="2E74B5"/>
              </w:rPr>
              <w:t>going</w:t>
            </w:r>
          </w:p>
        </w:tc>
        <w:tc>
          <w:tcPr>
            <w:tcW w:w="850" w:type="dxa"/>
            <w:shd w:val="clear" w:color="auto" w:fill="DEEAF6"/>
          </w:tcPr>
          <w:p w14:paraId="1B7BB737" w14:textId="77777777" w:rsidR="00F73E55" w:rsidRPr="00D0158E" w:rsidRDefault="00F73E55" w:rsidP="00ED6431">
            <w:pPr>
              <w:rPr>
                <w:color w:val="2E74B5"/>
              </w:rPr>
            </w:pPr>
            <w:r w:rsidRPr="00D0158E">
              <w:rPr>
                <w:color w:val="2E74B5"/>
              </w:rPr>
              <w:t>1.4519</w:t>
            </w:r>
          </w:p>
        </w:tc>
      </w:tr>
      <w:tr w:rsidR="00F73E55" w14:paraId="74F1B293" w14:textId="77777777" w:rsidTr="00D0158E">
        <w:tc>
          <w:tcPr>
            <w:tcW w:w="2178" w:type="dxa"/>
            <w:shd w:val="clear" w:color="auto" w:fill="auto"/>
          </w:tcPr>
          <w:p w14:paraId="024A4455" w14:textId="1C60A89A" w:rsidR="00F73E55" w:rsidRPr="00D0158E" w:rsidRDefault="00F73E55" w:rsidP="00ED6431">
            <w:pPr>
              <w:rPr>
                <w:b/>
                <w:bCs/>
                <w:color w:val="2E74B5"/>
              </w:rPr>
            </w:pPr>
            <w:r w:rsidRPr="00D0158E">
              <w:rPr>
                <w:b/>
                <w:bCs/>
                <w:color w:val="2E74B5"/>
              </w:rPr>
              <w:t>p</w:t>
            </w:r>
            <w:r w:rsidR="00BC397B" w:rsidRPr="00D0158E">
              <w:rPr>
                <w:b/>
                <w:bCs/>
                <w:color w:val="2E74B5"/>
              </w:rPr>
              <w:t>riority passer</w:t>
            </w:r>
          </w:p>
        </w:tc>
        <w:tc>
          <w:tcPr>
            <w:tcW w:w="1260" w:type="dxa"/>
            <w:shd w:val="clear" w:color="auto" w:fill="auto"/>
          </w:tcPr>
          <w:p w14:paraId="762C2AA5" w14:textId="77777777" w:rsidR="00F73E55" w:rsidRPr="00D0158E" w:rsidRDefault="00F73E55" w:rsidP="00ED6431">
            <w:pPr>
              <w:rPr>
                <w:color w:val="2E74B5"/>
              </w:rPr>
            </w:pPr>
            <w:r w:rsidRPr="00D0158E">
              <w:rPr>
                <w:color w:val="2E74B5"/>
              </w:rPr>
              <w:t>3.80336</w:t>
            </w:r>
          </w:p>
        </w:tc>
        <w:tc>
          <w:tcPr>
            <w:tcW w:w="1670" w:type="dxa"/>
            <w:shd w:val="clear" w:color="auto" w:fill="auto"/>
          </w:tcPr>
          <w:p w14:paraId="176CFDDF" w14:textId="77777777" w:rsidR="00F73E55" w:rsidRPr="00D0158E" w:rsidRDefault="00F73E55" w:rsidP="00ED6431">
            <w:pPr>
              <w:rPr>
                <w:color w:val="2E74B5"/>
              </w:rPr>
            </w:pPr>
            <w:r w:rsidRPr="00D0158E">
              <w:rPr>
                <w:color w:val="2E74B5"/>
              </w:rPr>
              <w:t>games</w:t>
            </w:r>
          </w:p>
        </w:tc>
        <w:tc>
          <w:tcPr>
            <w:tcW w:w="850" w:type="dxa"/>
            <w:shd w:val="clear" w:color="auto" w:fill="auto"/>
          </w:tcPr>
          <w:p w14:paraId="4B541D37" w14:textId="77777777" w:rsidR="00F73E55" w:rsidRPr="00D0158E" w:rsidRDefault="00F73E55" w:rsidP="00ED6431">
            <w:pPr>
              <w:rPr>
                <w:color w:val="2E74B5"/>
              </w:rPr>
            </w:pPr>
            <w:r w:rsidRPr="00D0158E">
              <w:rPr>
                <w:color w:val="2E74B5"/>
              </w:rPr>
              <w:t>1.5007</w:t>
            </w:r>
          </w:p>
        </w:tc>
      </w:tr>
    </w:tbl>
    <w:p w14:paraId="775CAB4F" w14:textId="77777777" w:rsidR="00F73E55" w:rsidRDefault="00F73E55" w:rsidP="00F73E55">
      <w:r>
        <w:tab/>
      </w:r>
      <w:r>
        <w:tab/>
      </w:r>
      <w:r>
        <w:tab/>
      </w:r>
      <w:r>
        <w:tab/>
      </w:r>
      <w:r>
        <w:tab/>
      </w:r>
      <w:r>
        <w:tab/>
      </w:r>
      <w:r>
        <w:tab/>
      </w:r>
      <w:r>
        <w:tab/>
      </w:r>
    </w:p>
    <w:p w14:paraId="3924E3EB" w14:textId="09E26BAD" w:rsidR="00F73E55" w:rsidRDefault="00F73E55" w:rsidP="00F73E55">
      <w:r>
        <w:t xml:space="preserve">Below is a sampling of the </w:t>
      </w:r>
      <w:r w:rsidR="00E64212">
        <w:t>Trigram</w:t>
      </w:r>
      <w:r>
        <w:t xml:space="preserve"> output file: Its format is one line per NFL Team. The first token in the line is the team name/text filename vectorization was performed on. It is then followed by the term and tfidf weighted frequency for each of the kept features. The full output vector file can be found in the supplemental zip file under ./output/</w:t>
      </w:r>
      <w:r w:rsidR="00E64212" w:rsidRPr="00E64212">
        <w:t>tfidf_trigram_feature_vector_tf.txt</w:t>
      </w:r>
    </w:p>
    <w:p w14:paraId="57488FB4" w14:textId="77777777" w:rsidR="00F73E55" w:rsidRPr="00F74597" w:rsidRDefault="00F73E55" w:rsidP="00F73E55">
      <w:pPr>
        <w:rPr>
          <w:color w:val="FF0000"/>
        </w:rPr>
      </w:pPr>
      <w:r w:rsidRPr="00F74597">
        <w:rPr>
          <w:color w:val="FF0000"/>
        </w:rPr>
        <w:t>(To save space in this report, only a portion of the single line was added for display)</w:t>
      </w:r>
    </w:p>
    <w:p w14:paraId="15BDC45C" w14:textId="44794A41" w:rsidR="00F73E55" w:rsidRPr="00D92924" w:rsidRDefault="00F73E55" w:rsidP="00F73E55">
      <w:pPr>
        <w:pStyle w:val="Heading3"/>
        <w:numPr>
          <w:ilvl w:val="0"/>
          <w:numId w:val="0"/>
        </w:numPr>
        <w:ind w:left="864" w:hanging="864"/>
        <w:rPr>
          <w:rFonts w:ascii="Arial" w:hAnsi="Arial" w:cs="Arial"/>
          <w:b w:val="0"/>
          <w:bCs/>
          <w:i w:val="0"/>
          <w:iCs/>
          <w:sz w:val="18"/>
          <w:szCs w:val="18"/>
        </w:rPr>
      </w:pPr>
      <w:bookmarkStart w:id="24" w:name="_Toc22672757"/>
      <w:r w:rsidRPr="00D92924">
        <w:rPr>
          <w:rFonts w:ascii="Arial" w:hAnsi="Arial" w:cs="Arial"/>
          <w:b w:val="0"/>
          <w:bCs/>
          <w:i w:val="0"/>
          <w:iCs/>
          <w:sz w:val="18"/>
          <w:szCs w:val="18"/>
        </w:rPr>
        <w:t xml:space="preserve">: </w:t>
      </w:r>
      <w:r>
        <w:rPr>
          <w:rFonts w:ascii="Arial" w:hAnsi="Arial" w:cs="Arial"/>
          <w:b w:val="0"/>
          <w:bCs/>
          <w:i w:val="0"/>
          <w:iCs/>
          <w:sz w:val="18"/>
          <w:szCs w:val="18"/>
        </w:rPr>
        <w:t xml:space="preserve">TfidfVector </w:t>
      </w:r>
      <w:r w:rsidR="00C45A64">
        <w:rPr>
          <w:rFonts w:ascii="Arial" w:hAnsi="Arial" w:cs="Arial"/>
          <w:b w:val="0"/>
          <w:bCs/>
          <w:i w:val="0"/>
          <w:iCs/>
          <w:sz w:val="18"/>
          <w:szCs w:val="18"/>
        </w:rPr>
        <w:t>Trigram</w:t>
      </w:r>
      <w:r>
        <w:rPr>
          <w:rFonts w:ascii="Arial" w:hAnsi="Arial" w:cs="Arial"/>
          <w:b w:val="0"/>
          <w:bCs/>
          <w:i w:val="0"/>
          <w:iCs/>
          <w:sz w:val="18"/>
          <w:szCs w:val="18"/>
        </w:rPr>
        <w:t xml:space="preserve"> Feature Vector Output Example - single line for each of the NFL Teams -</w:t>
      </w:r>
      <w:bookmarkEnd w:id="24"/>
      <w:r>
        <w:rPr>
          <w:rFonts w:ascii="Arial" w:hAnsi="Arial" w:cs="Arial"/>
          <w:b w:val="0"/>
          <w:bCs/>
          <w:i w:val="0"/>
          <w:iCs/>
          <w:sz w:val="18"/>
          <w:szCs w:val="18"/>
        </w:rPr>
        <w:t xml:space="preserve"> </w:t>
      </w:r>
    </w:p>
    <w:tbl>
      <w:tblPr>
        <w:tblW w:w="10008" w:type="dxa"/>
        <w:tblBorders>
          <w:top w:val="single" w:sz="12" w:space="0" w:color="008000"/>
          <w:bottom w:val="single" w:sz="12" w:space="0" w:color="008000"/>
        </w:tblBorders>
        <w:tblLook w:val="04A0" w:firstRow="1" w:lastRow="0" w:firstColumn="1" w:lastColumn="0" w:noHBand="0" w:noVBand="1"/>
      </w:tblPr>
      <w:tblGrid>
        <w:gridCol w:w="10008"/>
      </w:tblGrid>
      <w:tr w:rsidR="00F73E55" w14:paraId="4B5368EE" w14:textId="77777777" w:rsidTr="00ED6431">
        <w:tc>
          <w:tcPr>
            <w:tcW w:w="10008" w:type="dxa"/>
            <w:tcBorders>
              <w:top w:val="single" w:sz="4" w:space="0" w:color="4472C4"/>
              <w:bottom w:val="single" w:sz="4" w:space="0" w:color="4472C4"/>
            </w:tcBorders>
            <w:shd w:val="clear" w:color="auto" w:fill="auto"/>
          </w:tcPr>
          <w:p w14:paraId="2C22BA57" w14:textId="3D8EB1CF" w:rsidR="00593EF0" w:rsidRPr="00C15E18" w:rsidRDefault="00593EF0" w:rsidP="00593EF0">
            <w:pPr>
              <w:pStyle w:val="VIBody"/>
              <w:widowControl w:val="0"/>
              <w:spacing w:before="0" w:after="0"/>
              <w:rPr>
                <w:rFonts w:ascii="Arial" w:hAnsi="Arial"/>
                <w:color w:val="000000"/>
                <w:sz w:val="16"/>
                <w:szCs w:val="16"/>
                <w:lang w:val="en-US"/>
              </w:rPr>
            </w:pPr>
            <w:r w:rsidRPr="00186CA7">
              <w:rPr>
                <w:rFonts w:ascii="Arial" w:hAnsi="Arial"/>
                <w:b/>
                <w:bCs/>
                <w:color w:val="FF0000"/>
                <w:sz w:val="16"/>
                <w:szCs w:val="16"/>
                <w:lang w:val="en-US"/>
              </w:rPr>
              <w:t>new_york_jets_nfl_team_text.txt</w:t>
            </w:r>
            <w:r w:rsidRPr="00593EF0">
              <w:rPr>
                <w:rFonts w:ascii="Arial" w:hAnsi="Arial"/>
                <w:color w:val="000000"/>
                <w:sz w:val="16"/>
                <w:szCs w:val="16"/>
                <w:lang w:val="en-US"/>
              </w:rPr>
              <w:t xml:space="preserve"> able 0.02900004318310668 able numbers 0.02855146043710011 able numbers similar 0.02855146043710011 able steelers 0.02855146043710011 able steelers win 0.02855146043710011 adds 0.025507672882575636 adds lot 0.02855146043710011 adds lot jets 0.02855146043710011 afc 0.11420584174840044 afc east 0.05710292087420022 afc east said 0.05710292087420022 afc offer 0.05710292087420022 afc offer slightly 0.05710292087420022 agency 0.020304283689641017 agency usually 0.02855146043710011 agency usually good 0.02855146043710011 air 0.020304283689641017 air simply 0.02855146043710011 air simply nt 0.02855146043710011 allows 0.02855146043710011 allows pressure 0.02855146043710011 allows pressure taken 0.02855146043710011 anderson 0.02855146043710011 anderson enunwa 0.02855146043710011 anderson enunwa best 0.02855146043710011 ball 0.03829417873573676 ball make 0.05710292087420022 ball make playoffs 0.05710292087420022 bell 0.07652301864772691 bell comes 0.02855146043710011 bell comes jets 0.02855146043710011 bell jets 0.02855146043710011 bell jets working 0.02855146043710011 bell poses 0.02855146043710011 bell poses threat 0.02855146043710011 berth 0.05710292087420022 berth form 0.05710292087420022 berth form wild 0.05710292087420022 best 0.02330245902842549 best pieces 0.02855146043710011 best pieces buster 0.02855146043710011 best wide 0.02855146043710011 best wide receiver 0.02855146043710011 better 0.022532351376914634 better able 0.02855146043710011 better able steelers 0.02855146043710011 better jets 0.02855146043710011 better jets putting 0.02855146043710011 big 0.01205710694218192 big signing 0.02855146043710011 big signing jets 0.02855146043710011 biggest 0.020304283689641017 biggest needs 0.02855146043710011 biggest needs wide 0.02855146043710011 bowl 0.02900004318310668 bowl slated 0.05710292087420022 bowl slated finish 0.05710292087420022 breakout 0.05101534576515127 breakout second 0.05710292087420022 breakout second season 0.05710292087420022 buster 0.02855146043710011 buster skrine 0.02855146043710011 buster skrine jets 0.02855146043710011 campaign 0.05710292087420022 campaign predicted 0.05710292087420022 campaign predicted comes 0.05710292087420022 card 0.04334590814865311 card spot 0.05101534576515127 card spot likely 0.05710292087420022 centerpieces 0.02855146043710011 centerpieces able 0.02855146043710011 centerpieces able numbers 0.02855146043710011 certainly 0.053703109307469854 certainly adds 0.02855146043710011 certainly adds lot 0.02855146043710011 certainly better 0.02855146043710011 certainly better jets 0.02855146043710011 certainly like 0.05710292087420022 certainly like direction 0.05710292087420022 cj 0.023348071244165488 cj mosely 0.025507672882575636 cj mosely spending 0.02855146043710011 comes 0.06091285106892305 comes fruition 0.05710292087420022 comes fruition mean 0.05710292087420022 comes jets 0.02855146043710011 comes jets supposed </w:t>
            </w:r>
          </w:p>
        </w:tc>
      </w:tr>
    </w:tbl>
    <w:p w14:paraId="35231A31" w14:textId="77777777" w:rsidR="008E7B89" w:rsidRDefault="008E7B89" w:rsidP="00BC16C3"/>
    <w:p w14:paraId="2DA5F916" w14:textId="4F4F9FB3" w:rsidR="00BC16C3" w:rsidRPr="00BC16C3" w:rsidRDefault="00BC16C3" w:rsidP="00BC16C3">
      <w:pPr>
        <w:pStyle w:val="Heading3"/>
      </w:pPr>
      <w:bookmarkStart w:id="25" w:name="_Toc22672758"/>
      <w:r>
        <w:lastRenderedPageBreak/>
        <w:t>Vectorization</w:t>
      </w:r>
      <w:r w:rsidR="000A19BB">
        <w:t xml:space="preserve"> Classification</w:t>
      </w:r>
      <w:r>
        <w:t xml:space="preserve"> Results</w:t>
      </w:r>
      <w:bookmarkEnd w:id="25"/>
    </w:p>
    <w:p w14:paraId="580C20C8" w14:textId="4E4980D2" w:rsidR="00BC16C3" w:rsidRPr="0046581E" w:rsidRDefault="008364F3" w:rsidP="00BC16C3">
      <w:pPr>
        <w:pStyle w:val="VIBody"/>
        <w:rPr>
          <w:rFonts w:ascii="Arial" w:hAnsi="Arial"/>
          <w:lang w:val="en-US"/>
        </w:rPr>
      </w:pPr>
      <w:r w:rsidRPr="0046581E">
        <w:rPr>
          <w:rFonts w:ascii="Arial" w:hAnsi="Arial"/>
          <w:lang w:val="en-US"/>
        </w:rPr>
        <w:t>To assess the overall sentiment of the media text on this corpus and it's individual team documents, Vader Sentiment Classification was performed on the full corpus trigram model</w:t>
      </w:r>
      <w:r w:rsidR="009F5147">
        <w:rPr>
          <w:rFonts w:ascii="Arial" w:hAnsi="Arial"/>
          <w:lang w:val="en-US"/>
        </w:rPr>
        <w:t xml:space="preserve"> created in the above sections</w:t>
      </w:r>
      <w:r w:rsidRPr="0046581E">
        <w:rPr>
          <w:rFonts w:ascii="Arial" w:hAnsi="Arial"/>
          <w:lang w:val="en-US"/>
        </w:rPr>
        <w:t>, as well as each individual teams trigram model</w:t>
      </w:r>
      <w:r w:rsidR="00765A87">
        <w:rPr>
          <w:rFonts w:ascii="Arial" w:hAnsi="Arial"/>
          <w:lang w:val="en-US"/>
        </w:rPr>
        <w:t xml:space="preserve"> </w:t>
      </w:r>
      <w:r w:rsidR="009F5147">
        <w:rPr>
          <w:rFonts w:ascii="Arial" w:hAnsi="Arial"/>
          <w:lang w:val="en-US"/>
        </w:rPr>
        <w:t>in order</w:t>
      </w:r>
      <w:r w:rsidRPr="0046581E">
        <w:rPr>
          <w:rFonts w:ascii="Arial" w:hAnsi="Arial"/>
          <w:lang w:val="en-US"/>
        </w:rPr>
        <w:t xml:space="preserve"> to establish a sentiment ranking score to compare each of the NFL Teams to.</w:t>
      </w:r>
    </w:p>
    <w:p w14:paraId="44367B1F" w14:textId="77777777" w:rsidR="008364F3" w:rsidRPr="0046581E" w:rsidRDefault="008364F3" w:rsidP="008364F3">
      <w:pPr>
        <w:pStyle w:val="VIBody"/>
        <w:rPr>
          <w:rFonts w:ascii="Arial" w:hAnsi="Arial"/>
          <w:lang w:val="en-US"/>
        </w:rPr>
      </w:pPr>
      <w:r w:rsidRPr="0046581E">
        <w:rPr>
          <w:rFonts w:ascii="Arial" w:hAnsi="Arial"/>
          <w:lang w:val="en-US"/>
        </w:rPr>
        <w:t xml:space="preserve">Behind Vader's scoring is its core sentiment analysis engine, vaderSentiment.py. </w:t>
      </w:r>
    </w:p>
    <w:p w14:paraId="791E30CC" w14:textId="77777777" w:rsidR="008364F3" w:rsidRPr="0046581E" w:rsidRDefault="008364F3" w:rsidP="008364F3">
      <w:pPr>
        <w:pStyle w:val="VIBody"/>
        <w:rPr>
          <w:rFonts w:ascii="Arial" w:hAnsi="Arial"/>
        </w:rPr>
      </w:pPr>
      <w:r w:rsidRPr="0046581E">
        <w:rPr>
          <w:rFonts w:ascii="Arial" w:hAnsi="Arial"/>
          <w:lang w:val="en-US"/>
        </w:rPr>
        <w:t>"</w:t>
      </w:r>
      <w:r w:rsidRPr="0046581E">
        <w:rPr>
          <w:rFonts w:ascii="Arial" w:hAnsi="Arial"/>
          <w:color w:val="24292E"/>
          <w:shd w:val="clear" w:color="auto" w:fill="FFFFFF"/>
          <w:lang w:val="en-US"/>
        </w:rPr>
        <w:t>The Python code for the rule-based sentiment analysis engine. Implements the grammatical and syntactical rules described in the paper, incorporating empirically derived quantifications for the impact of each rule on the perceived intensity of sentiment in sentence-level text. Importantly, these heuristics go beyond what would normally be captured in a typical bag-of-words model. They incorporate </w:t>
      </w:r>
      <w:r w:rsidRPr="0046581E">
        <w:rPr>
          <w:rFonts w:ascii="Arial" w:hAnsi="Arial"/>
          <w:b/>
          <w:bCs/>
          <w:color w:val="24292E"/>
          <w:shd w:val="clear" w:color="auto" w:fill="FFFFFF"/>
          <w:lang w:val="en-US"/>
        </w:rPr>
        <w:t>word-order sensitive relationships</w:t>
      </w:r>
      <w:r w:rsidRPr="0046581E">
        <w:rPr>
          <w:rFonts w:ascii="Arial" w:hAnsi="Arial"/>
          <w:color w:val="24292E"/>
          <w:shd w:val="clear" w:color="auto" w:fill="FFFFFF"/>
          <w:lang w:val="en-US"/>
        </w:rPr>
        <w:t xml:space="preserve"> between terms. For example, degree modifiers (also called intensifiers, booster words, or degree adverbs) impact sentiment intensity by either increasing or decreasing the intensity. " - </w:t>
      </w:r>
      <w:hyperlink r:id="rId22" w:history="1">
        <w:r w:rsidRPr="0046581E">
          <w:rPr>
            <w:rStyle w:val="Hyperlink"/>
            <w:rFonts w:ascii="Arial" w:hAnsi="Arial"/>
          </w:rPr>
          <w:t>https://github.com/cjhutto/vaderSentiment</w:t>
        </w:r>
      </w:hyperlink>
    </w:p>
    <w:p w14:paraId="1642E877" w14:textId="77777777" w:rsidR="008364F3" w:rsidRPr="0046581E" w:rsidRDefault="008364F3" w:rsidP="008364F3">
      <w:pPr>
        <w:pStyle w:val="VIBody"/>
        <w:rPr>
          <w:rFonts w:ascii="Arial" w:hAnsi="Arial"/>
          <w:u w:val="single"/>
          <w:lang w:val="en-US"/>
        </w:rPr>
      </w:pPr>
      <w:r w:rsidRPr="0046581E">
        <w:rPr>
          <w:rFonts w:ascii="Arial" w:hAnsi="Arial"/>
          <w:u w:val="single"/>
          <w:lang w:val="en-US"/>
        </w:rPr>
        <w:t>Vader Scoring:</w:t>
      </w:r>
    </w:p>
    <w:p w14:paraId="1FDCD581" w14:textId="0BF7D066" w:rsidR="008364F3" w:rsidRPr="0046581E" w:rsidRDefault="008364F3" w:rsidP="008364F3">
      <w:pPr>
        <w:widowControl/>
        <w:shd w:val="clear" w:color="auto" w:fill="FFFFFF"/>
        <w:spacing w:line="240" w:lineRule="auto"/>
        <w:rPr>
          <w:rStyle w:val="Hyperlink"/>
          <w:rFonts w:cs="Arial"/>
        </w:rPr>
      </w:pPr>
      <w:r w:rsidRPr="0046581E">
        <w:rPr>
          <w:rFonts w:cs="Arial"/>
          <w:color w:val="24292E"/>
        </w:rPr>
        <w:t xml:space="preserve">"The compound score is computed by summing the valence scores of each word in the lexicon, adjusted according to the rules, and then normalized to be between -1 (most extreme negative) and +1 (most extreme positive). This is the most useful metric if you want a single unidimensional measure of sentiment for a given sentence. " - </w:t>
      </w:r>
      <w:hyperlink r:id="rId23" w:history="1">
        <w:r w:rsidRPr="0046581E">
          <w:rPr>
            <w:rStyle w:val="Hyperlink"/>
            <w:rFonts w:cs="Arial"/>
          </w:rPr>
          <w:t>https://github.com/cjhutto/vaderSentiment</w:t>
        </w:r>
      </w:hyperlink>
    </w:p>
    <w:p w14:paraId="3D029440" w14:textId="77777777" w:rsidR="008364F3" w:rsidRPr="0046581E" w:rsidRDefault="008364F3" w:rsidP="008364F3">
      <w:pPr>
        <w:widowControl/>
        <w:shd w:val="clear" w:color="auto" w:fill="FFFFFF"/>
        <w:spacing w:line="240" w:lineRule="auto"/>
        <w:rPr>
          <w:rFonts w:cs="Arial"/>
        </w:rPr>
      </w:pPr>
    </w:p>
    <w:p w14:paraId="57AEC50C" w14:textId="77777777" w:rsidR="008364F3" w:rsidRPr="0046581E" w:rsidRDefault="008364F3" w:rsidP="008364F3">
      <w:pPr>
        <w:pStyle w:val="VIBody"/>
        <w:spacing w:before="0" w:after="0"/>
        <w:rPr>
          <w:rFonts w:ascii="Arial" w:hAnsi="Arial"/>
          <w:lang w:val="en-US"/>
        </w:rPr>
      </w:pPr>
      <w:r w:rsidRPr="0046581E">
        <w:rPr>
          <w:rFonts w:ascii="Arial" w:hAnsi="Arial"/>
          <w:lang w:val="en-US"/>
        </w:rPr>
        <w:t>To standardize thresholds for classifying these sentences as either positive, neutral, or negative the recommended compound score values from the github vaderSentiment site were used.</w:t>
      </w:r>
    </w:p>
    <w:p w14:paraId="66CA535F" w14:textId="77777777" w:rsidR="008364F3" w:rsidRPr="0046581E" w:rsidRDefault="008364F3" w:rsidP="008364F3">
      <w:pPr>
        <w:pStyle w:val="VIBody"/>
        <w:spacing w:before="0" w:after="0"/>
        <w:rPr>
          <w:rFonts w:ascii="Arial" w:hAnsi="Arial"/>
          <w:lang w:val="en-US"/>
        </w:rPr>
      </w:pPr>
      <w:r w:rsidRPr="0046581E">
        <w:rPr>
          <w:rFonts w:ascii="Arial" w:hAnsi="Arial"/>
          <w:lang w:val="en-US"/>
        </w:rPr>
        <w:t>The were as follows:</w:t>
      </w:r>
    </w:p>
    <w:p w14:paraId="7AED4092" w14:textId="77777777" w:rsidR="008364F3" w:rsidRPr="0046581E" w:rsidRDefault="008364F3" w:rsidP="008364F3">
      <w:pPr>
        <w:pStyle w:val="VIBody"/>
        <w:numPr>
          <w:ilvl w:val="0"/>
          <w:numId w:val="15"/>
        </w:numPr>
        <w:spacing w:before="0" w:after="0"/>
        <w:rPr>
          <w:rFonts w:ascii="Arial" w:hAnsi="Arial"/>
          <w:lang w:val="en-US"/>
        </w:rPr>
      </w:pPr>
      <w:r w:rsidRPr="0046581E">
        <w:rPr>
          <w:rFonts w:ascii="Arial" w:hAnsi="Arial"/>
          <w:lang w:val="en-US"/>
        </w:rPr>
        <w:t>positive sentiment: compund score &gt;= 0.05</w:t>
      </w:r>
    </w:p>
    <w:p w14:paraId="7AD311CE" w14:textId="77777777" w:rsidR="008364F3" w:rsidRPr="0046581E" w:rsidRDefault="008364F3" w:rsidP="008364F3">
      <w:pPr>
        <w:pStyle w:val="VIBody"/>
        <w:numPr>
          <w:ilvl w:val="0"/>
          <w:numId w:val="15"/>
        </w:numPr>
        <w:spacing w:before="0" w:after="0"/>
        <w:rPr>
          <w:rFonts w:ascii="Arial" w:hAnsi="Arial"/>
          <w:lang w:val="en-US"/>
        </w:rPr>
      </w:pPr>
      <w:r w:rsidRPr="0046581E">
        <w:rPr>
          <w:rFonts w:ascii="Arial" w:hAnsi="Arial"/>
          <w:lang w:val="en-US"/>
        </w:rPr>
        <w:t>neutral sentiment: (compund score &gt; -0.05) and (compund score &lt; 0.05)</w:t>
      </w:r>
    </w:p>
    <w:p w14:paraId="5CC029EB" w14:textId="3D954C6D" w:rsidR="00ED6431" w:rsidRDefault="008364F3" w:rsidP="008364F3">
      <w:pPr>
        <w:pStyle w:val="VIBody"/>
        <w:rPr>
          <w:rFonts w:ascii="Arial" w:hAnsi="Arial"/>
          <w:lang w:val="en-US"/>
        </w:rPr>
      </w:pPr>
      <w:r w:rsidRPr="0046581E">
        <w:rPr>
          <w:rFonts w:ascii="Arial" w:hAnsi="Arial"/>
          <w:lang w:val="en-US"/>
        </w:rPr>
        <w:t>negative sentiment: compund score &lt;= -0.05</w:t>
      </w:r>
    </w:p>
    <w:p w14:paraId="23A1BBDB" w14:textId="77777777" w:rsidR="00ED6431" w:rsidRDefault="00ED6431" w:rsidP="008364F3">
      <w:pPr>
        <w:pStyle w:val="VIBody"/>
        <w:rPr>
          <w:rFonts w:ascii="Arial" w:hAnsi="Arial"/>
          <w:lang w:val="en-US"/>
        </w:rPr>
      </w:pPr>
    </w:p>
    <w:p w14:paraId="17291015" w14:textId="0A1D08E5" w:rsidR="00ED6431" w:rsidRPr="001A040E" w:rsidRDefault="00ED6431" w:rsidP="00ED6431">
      <w:pPr>
        <w:pStyle w:val="VIBody"/>
        <w:rPr>
          <w:rFonts w:ascii="Arial" w:hAnsi="Arial"/>
          <w:u w:val="single"/>
          <w:lang w:val="en-US"/>
        </w:rPr>
      </w:pPr>
      <w:r w:rsidRPr="001A040E">
        <w:rPr>
          <w:rFonts w:ascii="Arial" w:hAnsi="Arial"/>
          <w:u w:val="single"/>
          <w:lang w:val="en-US"/>
        </w:rPr>
        <w:t xml:space="preserve">Vader polarity scoring on </w:t>
      </w:r>
      <w:r w:rsidR="001A040E" w:rsidRPr="001A040E">
        <w:rPr>
          <w:rFonts w:ascii="Arial" w:hAnsi="Arial"/>
          <w:u w:val="single"/>
          <w:lang w:val="en-US"/>
        </w:rPr>
        <w:t>the trigram model:</w:t>
      </w:r>
    </w:p>
    <w:p w14:paraId="1D5AC475" w14:textId="01B1BCE8" w:rsidR="00ED6431" w:rsidRDefault="001A040E" w:rsidP="00ED6431">
      <w:pPr>
        <w:pStyle w:val="VIBody"/>
        <w:rPr>
          <w:lang w:val="en-US"/>
        </w:rPr>
      </w:pPr>
      <w:r>
        <w:rPr>
          <w:noProof/>
        </w:rPr>
        <w:pict w14:anchorId="62B08DBC">
          <v:shape id="_x0000_s1074" type="#_x0000_t75" style="position:absolute;margin-left:257.25pt;margin-top:6.65pt;width:174pt;height:120pt;z-index:14;visibility:visible;mso-wrap-style:square;mso-position-horizontal-relative:margin;mso-position-vertical-relative:text">
            <v:imagedata r:id="rId24" o:title=""/>
            <w10:wrap type="square" anchorx="margin"/>
          </v:shape>
        </w:pict>
      </w:r>
      <w:r w:rsidR="00ED6431">
        <w:rPr>
          <w:noProof/>
        </w:rPr>
        <w:pict w14:anchorId="015FDF7E">
          <v:shape id="_x0000_s1073" type="#_x0000_t75" style="position:absolute;margin-left:-.75pt;margin-top:8.25pt;width:216.75pt;height:69.75pt;z-index:13;visibility:visible;mso-wrap-style:square;mso-position-horizontal-relative:margin;mso-position-vertical-relative:text">
            <v:imagedata r:id="rId25" o:title=""/>
            <w10:wrap type="square" anchorx="margin"/>
          </v:shape>
        </w:pict>
      </w:r>
    </w:p>
    <w:p w14:paraId="67C8B52E" w14:textId="03702E6D" w:rsidR="00ED6431" w:rsidRPr="0046581E" w:rsidRDefault="00ED6431" w:rsidP="008364F3">
      <w:pPr>
        <w:pStyle w:val="VIBody"/>
        <w:rPr>
          <w:rFonts w:ascii="Arial" w:hAnsi="Arial"/>
          <w:lang w:val="en-US"/>
        </w:rPr>
      </w:pPr>
    </w:p>
    <w:p w14:paraId="591E387E" w14:textId="77777777" w:rsidR="008364F3" w:rsidRPr="00BC16C3" w:rsidRDefault="008364F3" w:rsidP="00BC16C3">
      <w:pPr>
        <w:pStyle w:val="VIBody"/>
        <w:rPr>
          <w:lang w:val="en-US"/>
        </w:rPr>
      </w:pPr>
    </w:p>
    <w:p w14:paraId="7607DF8D" w14:textId="77777777" w:rsidR="00BC16C3" w:rsidRPr="00BC16C3" w:rsidRDefault="00BC16C3" w:rsidP="00BC16C3">
      <w:pPr>
        <w:pStyle w:val="VIBody"/>
        <w:rPr>
          <w:lang w:val="en-US"/>
        </w:rPr>
      </w:pPr>
    </w:p>
    <w:p w14:paraId="45149ACD" w14:textId="77777777" w:rsidR="00BC16C3" w:rsidRPr="00BC16C3" w:rsidRDefault="00BC16C3" w:rsidP="00BC16C3"/>
    <w:p w14:paraId="6AF18E74" w14:textId="31FF58CD" w:rsidR="00832CFE" w:rsidRDefault="001A040E" w:rsidP="00125D34">
      <w:pPr>
        <w:pStyle w:val="VIBody"/>
        <w:rPr>
          <w:rFonts w:ascii="Arial" w:hAnsi="Arial"/>
          <w:sz w:val="22"/>
          <w:szCs w:val="22"/>
          <w:lang w:val="en-US"/>
        </w:rPr>
      </w:pPr>
      <w:r>
        <w:rPr>
          <w:noProof/>
        </w:rPr>
        <w:pict w14:anchorId="7FEC9439">
          <v:shape id="_x0000_s1075" type="#_x0000_t75" style="position:absolute;margin-left:0;margin-top:0;width:184.5pt;height:119.25pt;z-index:15;visibility:visible;mso-wrap-style:square;mso-position-horizontal:left;mso-position-horizontal-relative:margin;mso-position-vertical:bottom;mso-position-vertical-relative:text">
            <v:imagedata r:id="rId26" o:title=""/>
            <w10:wrap type="square" anchorx="margin"/>
          </v:shape>
        </w:pict>
      </w:r>
    </w:p>
    <w:p w14:paraId="61EE89E2" w14:textId="5771EA0C" w:rsidR="001A040E" w:rsidRPr="001A040E" w:rsidRDefault="001A040E" w:rsidP="001A040E">
      <w:pPr>
        <w:pStyle w:val="VIBody"/>
        <w:numPr>
          <w:ilvl w:val="0"/>
          <w:numId w:val="32"/>
        </w:numPr>
        <w:spacing w:before="0" w:after="0"/>
        <w:rPr>
          <w:rFonts w:ascii="Arial" w:hAnsi="Arial"/>
          <w:lang w:val="en-US"/>
        </w:rPr>
      </w:pPr>
      <w:r w:rsidRPr="001A040E">
        <w:rPr>
          <w:rFonts w:ascii="Arial" w:hAnsi="Arial"/>
          <w:lang w:val="en-US"/>
        </w:rPr>
        <w:t>Negative Count: 1495</w:t>
      </w:r>
    </w:p>
    <w:p w14:paraId="482CA474" w14:textId="5DA420F0" w:rsidR="001A040E" w:rsidRPr="001A040E" w:rsidRDefault="001A040E" w:rsidP="001A040E">
      <w:pPr>
        <w:pStyle w:val="VIBody"/>
        <w:numPr>
          <w:ilvl w:val="0"/>
          <w:numId w:val="32"/>
        </w:numPr>
        <w:spacing w:before="0" w:after="0"/>
        <w:rPr>
          <w:rFonts w:ascii="Arial" w:hAnsi="Arial"/>
          <w:lang w:val="en-US"/>
        </w:rPr>
      </w:pPr>
      <w:r w:rsidRPr="001A040E">
        <w:rPr>
          <w:rFonts w:ascii="Arial" w:hAnsi="Arial"/>
          <w:lang w:val="en-US"/>
        </w:rPr>
        <w:t>Positive Count: 3397</w:t>
      </w:r>
    </w:p>
    <w:p w14:paraId="7C908182" w14:textId="14DC4BFE" w:rsidR="001A040E" w:rsidRPr="001A040E" w:rsidRDefault="001A040E" w:rsidP="001A040E">
      <w:pPr>
        <w:pStyle w:val="VIBody"/>
        <w:numPr>
          <w:ilvl w:val="0"/>
          <w:numId w:val="32"/>
        </w:numPr>
        <w:spacing w:before="0" w:after="0"/>
        <w:rPr>
          <w:rFonts w:ascii="Arial" w:hAnsi="Arial"/>
          <w:lang w:val="en-US"/>
        </w:rPr>
      </w:pPr>
      <w:r w:rsidRPr="001A040E">
        <w:rPr>
          <w:rFonts w:ascii="Arial" w:hAnsi="Arial"/>
          <w:lang w:val="en-US"/>
        </w:rPr>
        <w:t>Neutral Count: 10009</w:t>
      </w:r>
    </w:p>
    <w:p w14:paraId="38178900" w14:textId="79EF84B0" w:rsidR="001A040E" w:rsidRDefault="001A040E" w:rsidP="00125D34">
      <w:pPr>
        <w:pStyle w:val="VIBody"/>
        <w:rPr>
          <w:rFonts w:ascii="Arial" w:hAnsi="Arial"/>
          <w:sz w:val="22"/>
          <w:szCs w:val="22"/>
          <w:lang w:val="en-US"/>
        </w:rPr>
      </w:pPr>
    </w:p>
    <w:p w14:paraId="74C23CE9" w14:textId="37C1FFF0" w:rsidR="001A040E" w:rsidRDefault="001A040E" w:rsidP="00125D34">
      <w:pPr>
        <w:pStyle w:val="VIBody"/>
        <w:rPr>
          <w:rFonts w:ascii="Arial" w:hAnsi="Arial"/>
          <w:sz w:val="22"/>
          <w:szCs w:val="22"/>
          <w:lang w:val="en-US"/>
        </w:rPr>
      </w:pPr>
    </w:p>
    <w:p w14:paraId="702DFD58" w14:textId="466AFB82" w:rsidR="0018347C" w:rsidRDefault="002732DF" w:rsidP="00125D34">
      <w:pPr>
        <w:pStyle w:val="VIBody"/>
        <w:rPr>
          <w:rFonts w:ascii="Arial" w:hAnsi="Arial"/>
          <w:sz w:val="22"/>
          <w:szCs w:val="22"/>
          <w:lang w:val="en-US"/>
        </w:rPr>
      </w:pPr>
      <w:r>
        <w:rPr>
          <w:noProof/>
        </w:rPr>
        <w:lastRenderedPageBreak/>
        <w:pict w14:anchorId="3681E52F">
          <v:shape id="_x0000_s1077" type="#_x0000_t75" style="position:absolute;margin-left:-6.75pt;margin-top:0;width:246.75pt;height:444pt;z-index:16;visibility:visible;mso-wrap-style:square;mso-position-horizontal-relative:margin;mso-position-vertical-relative:margin">
            <v:imagedata r:id="rId27" o:title=""/>
            <w10:wrap type="square" anchorx="margin" anchory="margin"/>
          </v:shape>
        </w:pict>
      </w:r>
    </w:p>
    <w:p w14:paraId="6C21D6FA" w14:textId="74DFE23C" w:rsidR="001A040E" w:rsidRPr="00A91E5E" w:rsidRDefault="00743D52" w:rsidP="00743D52">
      <w:pPr>
        <w:pStyle w:val="VIBody"/>
        <w:numPr>
          <w:ilvl w:val="0"/>
          <w:numId w:val="33"/>
        </w:numPr>
        <w:rPr>
          <w:rFonts w:ascii="Arial" w:hAnsi="Arial"/>
          <w:lang w:val="en-US"/>
        </w:rPr>
      </w:pPr>
      <w:r w:rsidRPr="00A91E5E">
        <w:rPr>
          <w:rFonts w:ascii="Arial" w:hAnsi="Arial"/>
          <w:lang w:val="en-US"/>
        </w:rPr>
        <w:t>Scoring for each team was performed by tran</w:t>
      </w:r>
      <w:r w:rsidR="00765A87">
        <w:rPr>
          <w:rFonts w:ascii="Arial" w:hAnsi="Arial"/>
          <w:lang w:val="en-US"/>
        </w:rPr>
        <w:t>s</w:t>
      </w:r>
      <w:r w:rsidRPr="00A91E5E">
        <w:rPr>
          <w:rFonts w:ascii="Arial" w:hAnsi="Arial"/>
          <w:lang w:val="en-US"/>
        </w:rPr>
        <w:t>form term_labels into numeric numbers for summation.</w:t>
      </w:r>
    </w:p>
    <w:p w14:paraId="28D86DA3" w14:textId="457EB44C" w:rsidR="00743D52" w:rsidRPr="00A91E5E" w:rsidRDefault="00743D52" w:rsidP="00743D52">
      <w:pPr>
        <w:pStyle w:val="VIBody"/>
        <w:numPr>
          <w:ilvl w:val="1"/>
          <w:numId w:val="33"/>
        </w:numPr>
        <w:spacing w:before="0" w:after="0"/>
        <w:rPr>
          <w:rFonts w:ascii="Arial" w:hAnsi="Arial"/>
          <w:lang w:val="en-US"/>
        </w:rPr>
      </w:pPr>
      <w:r w:rsidRPr="00A91E5E">
        <w:rPr>
          <w:rFonts w:ascii="Arial" w:hAnsi="Arial"/>
          <w:lang w:val="en-US"/>
        </w:rPr>
        <w:t>Postive = 1</w:t>
      </w:r>
    </w:p>
    <w:p w14:paraId="28D7A68C" w14:textId="6FE378FA" w:rsidR="00743D52" w:rsidRPr="00A91E5E" w:rsidRDefault="00743D52" w:rsidP="00743D52">
      <w:pPr>
        <w:pStyle w:val="VIBody"/>
        <w:numPr>
          <w:ilvl w:val="1"/>
          <w:numId w:val="33"/>
        </w:numPr>
        <w:spacing w:before="0" w:after="0"/>
        <w:rPr>
          <w:rFonts w:ascii="Arial" w:hAnsi="Arial"/>
          <w:lang w:val="en-US"/>
        </w:rPr>
      </w:pPr>
      <w:r w:rsidRPr="00A91E5E">
        <w:rPr>
          <w:rFonts w:ascii="Arial" w:hAnsi="Arial"/>
          <w:lang w:val="en-US"/>
        </w:rPr>
        <w:t>Negative = -1</w:t>
      </w:r>
    </w:p>
    <w:p w14:paraId="04A50848" w14:textId="7B448BCB" w:rsidR="00743D52" w:rsidRPr="00A91E5E" w:rsidRDefault="00743D52" w:rsidP="00743D52">
      <w:pPr>
        <w:pStyle w:val="VIBody"/>
        <w:numPr>
          <w:ilvl w:val="1"/>
          <w:numId w:val="33"/>
        </w:numPr>
        <w:spacing w:before="0" w:after="0"/>
        <w:rPr>
          <w:rFonts w:ascii="Arial" w:hAnsi="Arial"/>
          <w:lang w:val="en-US"/>
        </w:rPr>
      </w:pPr>
      <w:r w:rsidRPr="00A91E5E">
        <w:rPr>
          <w:rFonts w:ascii="Arial" w:hAnsi="Arial"/>
          <w:lang w:val="en-US"/>
        </w:rPr>
        <w:t>Neutral = 0</w:t>
      </w:r>
    </w:p>
    <w:p w14:paraId="0FB3DDEA" w14:textId="77777777" w:rsidR="00217071" w:rsidRPr="00A91E5E" w:rsidRDefault="00217071" w:rsidP="00217071">
      <w:pPr>
        <w:pStyle w:val="VIBody"/>
        <w:spacing w:before="0" w:after="0"/>
        <w:ind w:left="1440"/>
        <w:rPr>
          <w:rFonts w:ascii="Arial" w:hAnsi="Arial"/>
          <w:lang w:val="en-US"/>
        </w:rPr>
      </w:pPr>
    </w:p>
    <w:p w14:paraId="1FF07D48" w14:textId="0FA9610E" w:rsidR="00743D52" w:rsidRDefault="00743D52" w:rsidP="00743D52">
      <w:pPr>
        <w:pStyle w:val="VIBody"/>
        <w:numPr>
          <w:ilvl w:val="0"/>
          <w:numId w:val="33"/>
        </w:numPr>
        <w:spacing w:before="0" w:after="0"/>
        <w:rPr>
          <w:rFonts w:ascii="Arial" w:hAnsi="Arial"/>
          <w:lang w:val="en-US"/>
        </w:rPr>
      </w:pPr>
      <w:r w:rsidRPr="00A91E5E">
        <w:rPr>
          <w:rFonts w:ascii="Arial" w:hAnsi="Arial"/>
          <w:lang w:val="en-US"/>
        </w:rPr>
        <w:t>The dataframe matrix was then grouped by team and summed by it's grouped label_scores.</w:t>
      </w:r>
    </w:p>
    <w:p w14:paraId="6FFD1360" w14:textId="5ADD3A0B" w:rsidR="00FB0A4E" w:rsidRDefault="00FB0A4E" w:rsidP="00FB0A4E">
      <w:pPr>
        <w:pStyle w:val="VIBody"/>
        <w:spacing w:before="0" w:after="0"/>
        <w:rPr>
          <w:rFonts w:ascii="Arial" w:hAnsi="Arial"/>
          <w:lang w:val="en-US"/>
        </w:rPr>
      </w:pPr>
    </w:p>
    <w:p w14:paraId="74088EAF" w14:textId="4BF711DB" w:rsidR="00FB0A4E" w:rsidRDefault="00FB0A4E" w:rsidP="00FB0A4E">
      <w:pPr>
        <w:pStyle w:val="VIBody"/>
        <w:spacing w:before="0" w:after="0"/>
        <w:rPr>
          <w:rFonts w:ascii="Arial" w:hAnsi="Arial"/>
          <w:lang w:val="en-US"/>
        </w:rPr>
      </w:pPr>
      <w:r>
        <w:rPr>
          <w:rFonts w:ascii="Arial" w:hAnsi="Arial"/>
          <w:lang w:val="en-US"/>
        </w:rPr>
        <w:t>The sentiment classificat</w:t>
      </w:r>
      <w:r w:rsidR="00765A87">
        <w:rPr>
          <w:rFonts w:ascii="Arial" w:hAnsi="Arial"/>
          <w:lang w:val="en-US"/>
        </w:rPr>
        <w:t>i</w:t>
      </w:r>
      <w:r>
        <w:rPr>
          <w:rFonts w:ascii="Arial" w:hAnsi="Arial"/>
          <w:lang w:val="en-US"/>
        </w:rPr>
        <w:t>on gives Minnesota Vikings a highly positive scoring whereas the Tampa Bay Buccaneers a very poor scoring. Though no teams showed a completely negative scoring.</w:t>
      </w:r>
    </w:p>
    <w:p w14:paraId="79AC5778" w14:textId="63A48590" w:rsidR="00FB0A4E" w:rsidRDefault="00FB0A4E" w:rsidP="00FB0A4E">
      <w:pPr>
        <w:pStyle w:val="VIBody"/>
        <w:spacing w:before="0" w:after="0"/>
        <w:rPr>
          <w:rFonts w:ascii="Arial" w:hAnsi="Arial"/>
          <w:lang w:val="en-US"/>
        </w:rPr>
      </w:pPr>
    </w:p>
    <w:p w14:paraId="39A4BF9A" w14:textId="6EF956CD" w:rsidR="00FB0A4E" w:rsidRPr="00A91E5E" w:rsidRDefault="00FB0A4E" w:rsidP="00FB0A4E">
      <w:pPr>
        <w:pStyle w:val="VIBody"/>
        <w:spacing w:before="0" w:after="0"/>
        <w:rPr>
          <w:rFonts w:ascii="Arial" w:hAnsi="Arial"/>
          <w:lang w:val="en-US"/>
        </w:rPr>
      </w:pPr>
      <w:r>
        <w:rPr>
          <w:rFonts w:ascii="Arial" w:hAnsi="Arial"/>
          <w:lang w:val="en-US"/>
        </w:rPr>
        <w:t>Fur</w:t>
      </w:r>
      <w:r w:rsidR="00765A87">
        <w:rPr>
          <w:rFonts w:ascii="Arial" w:hAnsi="Arial"/>
          <w:lang w:val="en-US"/>
        </w:rPr>
        <w:t>ther</w:t>
      </w:r>
      <w:r>
        <w:rPr>
          <w:rFonts w:ascii="Arial" w:hAnsi="Arial"/>
          <w:lang w:val="en-US"/>
        </w:rPr>
        <w:t xml:space="preserve"> looking into each teams records or possible prospects would help give insights into if the overall classifications are accurate and have something backing it up.</w:t>
      </w:r>
    </w:p>
    <w:p w14:paraId="5F33DC0F" w14:textId="4A4B5888" w:rsidR="00A91E5E" w:rsidRDefault="00A91E5E" w:rsidP="00A91E5E">
      <w:pPr>
        <w:pStyle w:val="VIBody"/>
        <w:spacing w:before="0" w:after="0"/>
        <w:rPr>
          <w:rFonts w:ascii="Arial" w:hAnsi="Arial"/>
          <w:lang w:val="en-US"/>
        </w:rPr>
      </w:pPr>
    </w:p>
    <w:p w14:paraId="4790295B" w14:textId="519752E4" w:rsidR="003479C8" w:rsidRPr="003479C8" w:rsidRDefault="003479C8" w:rsidP="00A91E5E">
      <w:pPr>
        <w:pStyle w:val="VIBody"/>
        <w:spacing w:before="0" w:after="0"/>
        <w:rPr>
          <w:rFonts w:ascii="Arial" w:hAnsi="Arial"/>
          <w:u w:val="single"/>
          <w:lang w:val="en-US"/>
        </w:rPr>
      </w:pPr>
      <w:r w:rsidRPr="003479C8">
        <w:rPr>
          <w:rFonts w:ascii="Arial" w:hAnsi="Arial"/>
          <w:u w:val="single"/>
          <w:lang w:val="en-US"/>
        </w:rPr>
        <w:t>Example Data Points to look at:</w:t>
      </w:r>
    </w:p>
    <w:p w14:paraId="5C5F032E" w14:textId="4409E50F" w:rsidR="00A91E5E" w:rsidRPr="00A91E5E" w:rsidRDefault="00A91E5E" w:rsidP="00A91E5E">
      <w:pPr>
        <w:pStyle w:val="VIBody"/>
        <w:spacing w:before="0" w:after="0"/>
        <w:rPr>
          <w:rFonts w:ascii="Arial" w:hAnsi="Arial"/>
          <w:lang w:val="en-US"/>
        </w:rPr>
      </w:pPr>
    </w:p>
    <w:p w14:paraId="4AA55920" w14:textId="21D3C0AB" w:rsidR="00A91E5E" w:rsidRPr="00A91E5E" w:rsidRDefault="00A91E5E" w:rsidP="00A91E5E">
      <w:pPr>
        <w:pStyle w:val="VIBody"/>
        <w:numPr>
          <w:ilvl w:val="0"/>
          <w:numId w:val="33"/>
        </w:numPr>
        <w:spacing w:before="0" w:after="0"/>
        <w:rPr>
          <w:rFonts w:ascii="Arial" w:hAnsi="Arial"/>
          <w:lang w:val="en-US"/>
        </w:rPr>
      </w:pPr>
      <w:r w:rsidRPr="00A91E5E">
        <w:rPr>
          <w:rFonts w:ascii="Arial" w:hAnsi="Arial"/>
          <w:lang w:val="en-US"/>
        </w:rPr>
        <w:t>Tampa Bay Buccaneers 2018 Record:</w:t>
      </w:r>
    </w:p>
    <w:p w14:paraId="539334A4" w14:textId="2210B764" w:rsidR="00A91E5E" w:rsidRPr="00A91E5E" w:rsidRDefault="00A91E5E" w:rsidP="00A91E5E">
      <w:pPr>
        <w:pStyle w:val="VIBody"/>
        <w:numPr>
          <w:ilvl w:val="1"/>
          <w:numId w:val="33"/>
        </w:numPr>
        <w:spacing w:before="0" w:after="0"/>
        <w:rPr>
          <w:rFonts w:ascii="Arial" w:hAnsi="Arial"/>
          <w:lang w:val="en-US"/>
        </w:rPr>
      </w:pPr>
      <w:r w:rsidRPr="00A91E5E">
        <w:rPr>
          <w:rFonts w:ascii="Arial" w:hAnsi="Arial"/>
          <w:lang w:val="en-US"/>
        </w:rPr>
        <w:t>5-11</w:t>
      </w:r>
    </w:p>
    <w:p w14:paraId="7658464D" w14:textId="3BB8389E" w:rsidR="00A91E5E" w:rsidRPr="00A91E5E" w:rsidRDefault="00A91E5E" w:rsidP="00A91E5E">
      <w:pPr>
        <w:pStyle w:val="VIBody"/>
        <w:numPr>
          <w:ilvl w:val="1"/>
          <w:numId w:val="33"/>
        </w:numPr>
        <w:spacing w:before="0" w:after="0"/>
        <w:rPr>
          <w:rFonts w:ascii="Arial" w:hAnsi="Arial"/>
          <w:lang w:val="en-US"/>
        </w:rPr>
      </w:pPr>
      <w:r w:rsidRPr="00A91E5E">
        <w:rPr>
          <w:rFonts w:ascii="Arial" w:hAnsi="Arial"/>
          <w:lang w:val="en-US"/>
        </w:rPr>
        <w:t>Placed 4</w:t>
      </w:r>
      <w:r w:rsidRPr="00A91E5E">
        <w:rPr>
          <w:rFonts w:ascii="Arial" w:hAnsi="Arial"/>
          <w:vertAlign w:val="superscript"/>
          <w:lang w:val="en-US"/>
        </w:rPr>
        <w:t>th</w:t>
      </w:r>
      <w:r w:rsidRPr="00A91E5E">
        <w:rPr>
          <w:rFonts w:ascii="Arial" w:hAnsi="Arial"/>
          <w:lang w:val="en-US"/>
        </w:rPr>
        <w:t xml:space="preserve"> in the NFC South</w:t>
      </w:r>
    </w:p>
    <w:p w14:paraId="2560CED5" w14:textId="77777777" w:rsidR="00A91E5E" w:rsidRDefault="00A91E5E" w:rsidP="00A91E5E">
      <w:pPr>
        <w:pStyle w:val="VIBody"/>
        <w:spacing w:before="0" w:after="0"/>
        <w:rPr>
          <w:rFonts w:ascii="Arial" w:hAnsi="Arial"/>
          <w:sz w:val="22"/>
          <w:szCs w:val="22"/>
          <w:lang w:val="en-US"/>
        </w:rPr>
      </w:pPr>
    </w:p>
    <w:p w14:paraId="689C2625" w14:textId="2B84DFFE" w:rsidR="0060525D" w:rsidRPr="00A91E5E" w:rsidRDefault="00A91E5E" w:rsidP="00A91E5E">
      <w:pPr>
        <w:pStyle w:val="VIBody"/>
        <w:numPr>
          <w:ilvl w:val="0"/>
          <w:numId w:val="34"/>
        </w:numPr>
        <w:spacing w:before="0"/>
        <w:rPr>
          <w:rFonts w:ascii="Arial" w:hAnsi="Arial"/>
          <w:lang w:val="en-US"/>
        </w:rPr>
      </w:pPr>
      <w:r w:rsidRPr="00A91E5E">
        <w:rPr>
          <w:rFonts w:ascii="Arial" w:hAnsi="Arial"/>
          <w:lang w:val="en-US"/>
        </w:rPr>
        <w:t>Minnesota Vikings 2018 Record:</w:t>
      </w:r>
    </w:p>
    <w:p w14:paraId="2391D6A3" w14:textId="55656084" w:rsidR="00A91E5E" w:rsidRPr="00A91E5E" w:rsidRDefault="00A91E5E" w:rsidP="00A91E5E">
      <w:pPr>
        <w:pStyle w:val="VIBody"/>
        <w:numPr>
          <w:ilvl w:val="1"/>
          <w:numId w:val="34"/>
        </w:numPr>
        <w:spacing w:before="0"/>
        <w:rPr>
          <w:rFonts w:ascii="Arial" w:hAnsi="Arial"/>
          <w:lang w:val="en-US"/>
        </w:rPr>
      </w:pPr>
      <w:r w:rsidRPr="00A91E5E">
        <w:rPr>
          <w:rFonts w:ascii="Arial" w:hAnsi="Arial"/>
          <w:lang w:val="en-US"/>
        </w:rPr>
        <w:t>8-7-1</w:t>
      </w:r>
    </w:p>
    <w:p w14:paraId="39F3E5E5" w14:textId="77A6850E" w:rsidR="00A91E5E" w:rsidRPr="003479C8" w:rsidRDefault="00A91E5E" w:rsidP="003479C8">
      <w:pPr>
        <w:pStyle w:val="VIBody"/>
        <w:numPr>
          <w:ilvl w:val="1"/>
          <w:numId w:val="34"/>
        </w:numPr>
        <w:spacing w:before="0"/>
        <w:rPr>
          <w:rFonts w:ascii="Arial" w:hAnsi="Arial"/>
          <w:lang w:val="en-US"/>
        </w:rPr>
      </w:pPr>
      <w:r w:rsidRPr="00A91E5E">
        <w:rPr>
          <w:rFonts w:ascii="Arial" w:hAnsi="Arial"/>
          <w:lang w:val="en-US"/>
        </w:rPr>
        <w:t>Did not qualify for playoffs</w:t>
      </w:r>
    </w:p>
    <w:p w14:paraId="72494D5B" w14:textId="0129A242" w:rsidR="0060525D" w:rsidRDefault="0060525D" w:rsidP="00125D34">
      <w:pPr>
        <w:pStyle w:val="VIBody"/>
        <w:rPr>
          <w:rFonts w:ascii="Arial" w:hAnsi="Arial"/>
          <w:sz w:val="22"/>
          <w:szCs w:val="22"/>
          <w:lang w:val="en-US"/>
        </w:rPr>
      </w:pPr>
    </w:p>
    <w:p w14:paraId="35427DBE" w14:textId="52DEAB9A" w:rsidR="0060525D" w:rsidRDefault="0060525D" w:rsidP="00125D34">
      <w:pPr>
        <w:pStyle w:val="VIBody"/>
        <w:rPr>
          <w:rFonts w:ascii="Arial" w:hAnsi="Arial"/>
          <w:sz w:val="22"/>
          <w:szCs w:val="22"/>
          <w:lang w:val="en-US"/>
        </w:rPr>
      </w:pPr>
    </w:p>
    <w:p w14:paraId="436A2686" w14:textId="5A54B04E" w:rsidR="0060525D" w:rsidRDefault="0060525D" w:rsidP="00125D34">
      <w:pPr>
        <w:pStyle w:val="VIBody"/>
        <w:rPr>
          <w:rFonts w:ascii="Arial" w:hAnsi="Arial"/>
          <w:sz w:val="22"/>
          <w:szCs w:val="22"/>
          <w:lang w:val="en-US"/>
        </w:rPr>
      </w:pPr>
    </w:p>
    <w:p w14:paraId="2F443FBD" w14:textId="77777777" w:rsidR="0060525D" w:rsidRDefault="0060525D" w:rsidP="00125D34">
      <w:pPr>
        <w:pStyle w:val="VIBody"/>
        <w:rPr>
          <w:rFonts w:ascii="Arial" w:hAnsi="Arial"/>
          <w:sz w:val="22"/>
          <w:szCs w:val="22"/>
          <w:lang w:val="en-US"/>
        </w:rPr>
      </w:pPr>
    </w:p>
    <w:p w14:paraId="24BE6D50" w14:textId="116E0887" w:rsidR="001A040E" w:rsidRPr="009D2693" w:rsidRDefault="001A040E" w:rsidP="00125D34">
      <w:pPr>
        <w:pStyle w:val="VIBody"/>
        <w:rPr>
          <w:rFonts w:ascii="Arial" w:hAnsi="Arial"/>
          <w:sz w:val="22"/>
          <w:szCs w:val="22"/>
          <w:lang w:val="en-US"/>
        </w:rPr>
      </w:pPr>
      <w:r>
        <w:rPr>
          <w:rFonts w:ascii="Arial" w:hAnsi="Arial"/>
          <w:sz w:val="22"/>
          <w:szCs w:val="22"/>
          <w:lang w:val="en-US"/>
        </w:rPr>
        <w:t>Classification for the complete trigram corpus can be found in the attached zip file under './output/</w:t>
      </w:r>
      <w:r w:rsidRPr="001A040E">
        <w:rPr>
          <w:rFonts w:ascii="Arial" w:hAnsi="Arial"/>
          <w:sz w:val="22"/>
          <w:szCs w:val="22"/>
          <w:lang w:val="en-US"/>
        </w:rPr>
        <w:t>vader_trigram_sentiment.txt</w:t>
      </w:r>
      <w:r>
        <w:rPr>
          <w:rFonts w:ascii="Arial" w:hAnsi="Arial"/>
          <w:sz w:val="22"/>
          <w:szCs w:val="22"/>
          <w:lang w:val="en-US"/>
        </w:rPr>
        <w:t>'.</w:t>
      </w:r>
    </w:p>
    <w:p w14:paraId="5EA7DF59" w14:textId="77777777" w:rsidR="005C16B9" w:rsidRDefault="001665BE" w:rsidP="005C16B9">
      <w:pPr>
        <w:pStyle w:val="Heading1"/>
      </w:pPr>
      <w:bookmarkStart w:id="26" w:name="_Toc22672759"/>
      <w:r>
        <w:lastRenderedPageBreak/>
        <w:t>Conclusions</w:t>
      </w:r>
      <w:bookmarkEnd w:id="26"/>
    </w:p>
    <w:p w14:paraId="4A7ED023" w14:textId="34DE4080" w:rsidR="0027223C" w:rsidRDefault="00270CCC">
      <w:pPr>
        <w:pStyle w:val="VIBody"/>
        <w:rPr>
          <w:rFonts w:ascii="Arial" w:hAnsi="Arial"/>
          <w:sz w:val="22"/>
          <w:szCs w:val="22"/>
          <w:lang w:val="en-US"/>
        </w:rPr>
      </w:pPr>
      <w:r w:rsidRPr="0027223C">
        <w:rPr>
          <w:rFonts w:ascii="Arial" w:hAnsi="Arial"/>
          <w:sz w:val="22"/>
          <w:szCs w:val="22"/>
          <w:lang w:val="en-US"/>
        </w:rPr>
        <w:t xml:space="preserve">Further analysis should be conducted on this dataset using more of the parameter options available in the vectorization package used for this trial to </w:t>
      </w:r>
      <w:r w:rsidR="00547714">
        <w:rPr>
          <w:rFonts w:ascii="Arial" w:hAnsi="Arial"/>
          <w:sz w:val="22"/>
          <w:szCs w:val="22"/>
          <w:lang w:val="en-US"/>
        </w:rPr>
        <w:t xml:space="preserve">assess </w:t>
      </w:r>
      <w:r w:rsidRPr="0027223C">
        <w:rPr>
          <w:rFonts w:ascii="Arial" w:hAnsi="Arial"/>
          <w:sz w:val="22"/>
          <w:szCs w:val="22"/>
          <w:lang w:val="en-US"/>
        </w:rPr>
        <w:t>if the best vectorization o</w:t>
      </w:r>
      <w:r w:rsidR="00783B3A">
        <w:rPr>
          <w:rFonts w:ascii="Arial" w:hAnsi="Arial"/>
          <w:sz w:val="22"/>
          <w:szCs w:val="22"/>
          <w:lang w:val="en-US"/>
        </w:rPr>
        <w:t>p</w:t>
      </w:r>
      <w:r w:rsidRPr="0027223C">
        <w:rPr>
          <w:rFonts w:ascii="Arial" w:hAnsi="Arial"/>
          <w:sz w:val="22"/>
          <w:szCs w:val="22"/>
          <w:lang w:val="en-US"/>
        </w:rPr>
        <w:t>tions were chosen. Many combination variations would y</w:t>
      </w:r>
      <w:r w:rsidR="00783B3A">
        <w:rPr>
          <w:rFonts w:ascii="Arial" w:hAnsi="Arial"/>
          <w:sz w:val="22"/>
          <w:szCs w:val="22"/>
          <w:lang w:val="en-US"/>
        </w:rPr>
        <w:t>ie</w:t>
      </w:r>
      <w:r w:rsidRPr="0027223C">
        <w:rPr>
          <w:rFonts w:ascii="Arial" w:hAnsi="Arial"/>
          <w:sz w:val="22"/>
          <w:szCs w:val="22"/>
          <w:lang w:val="en-US"/>
        </w:rPr>
        <w:t xml:space="preserve">ld different results provided the dataset is rich enough in content and </w:t>
      </w:r>
      <w:r w:rsidR="0027223C" w:rsidRPr="0027223C">
        <w:rPr>
          <w:rFonts w:ascii="Arial" w:hAnsi="Arial"/>
          <w:sz w:val="22"/>
          <w:szCs w:val="22"/>
          <w:lang w:val="en-US"/>
        </w:rPr>
        <w:t xml:space="preserve">representative of the general public </w:t>
      </w:r>
      <w:r w:rsidR="00547714">
        <w:rPr>
          <w:rFonts w:ascii="Arial" w:hAnsi="Arial"/>
          <w:sz w:val="22"/>
          <w:szCs w:val="22"/>
          <w:lang w:val="en-US"/>
        </w:rPr>
        <w:t xml:space="preserve">and media </w:t>
      </w:r>
      <w:r w:rsidR="0027223C" w:rsidRPr="0027223C">
        <w:rPr>
          <w:rFonts w:ascii="Arial" w:hAnsi="Arial"/>
          <w:sz w:val="22"/>
          <w:szCs w:val="22"/>
          <w:lang w:val="en-US"/>
        </w:rPr>
        <w:t>opin</w:t>
      </w:r>
      <w:r w:rsidR="00783B3A">
        <w:rPr>
          <w:rFonts w:ascii="Arial" w:hAnsi="Arial"/>
          <w:sz w:val="22"/>
          <w:szCs w:val="22"/>
          <w:lang w:val="en-US"/>
        </w:rPr>
        <w:t>i</w:t>
      </w:r>
      <w:r w:rsidR="0027223C" w:rsidRPr="0027223C">
        <w:rPr>
          <w:rFonts w:ascii="Arial" w:hAnsi="Arial"/>
          <w:sz w:val="22"/>
          <w:szCs w:val="22"/>
          <w:lang w:val="en-US"/>
        </w:rPr>
        <w:t xml:space="preserve">on </w:t>
      </w:r>
      <w:r w:rsidR="00547714">
        <w:rPr>
          <w:rFonts w:ascii="Arial" w:hAnsi="Arial"/>
          <w:sz w:val="22"/>
          <w:szCs w:val="22"/>
          <w:lang w:val="en-US"/>
        </w:rPr>
        <w:t>toward the NFL Teams and its players</w:t>
      </w:r>
      <w:r w:rsidR="0027223C" w:rsidRPr="0027223C">
        <w:rPr>
          <w:rFonts w:ascii="Arial" w:hAnsi="Arial"/>
          <w:sz w:val="22"/>
          <w:szCs w:val="22"/>
          <w:lang w:val="en-US"/>
        </w:rPr>
        <w:t>. Given the subjective nature of sentiment analysis (sometimes know as opinion mining or emotion AI) which is used to systematically identify, extract, quantify, and study affective states and subjective information, accuracy in the text preprocessing steps for vectorization is the most critical component of the overall pipeline workflow.</w:t>
      </w:r>
    </w:p>
    <w:p w14:paraId="04E6EE38" w14:textId="4F07B5BE" w:rsidR="0027223C" w:rsidRDefault="00547714">
      <w:pPr>
        <w:pStyle w:val="VIBody"/>
        <w:rPr>
          <w:rFonts w:ascii="Arial" w:hAnsi="Arial"/>
          <w:sz w:val="22"/>
          <w:szCs w:val="22"/>
          <w:lang w:val="en-US"/>
        </w:rPr>
      </w:pPr>
      <w:r>
        <w:rPr>
          <w:rFonts w:ascii="Arial" w:hAnsi="Arial"/>
          <w:sz w:val="22"/>
          <w:szCs w:val="22"/>
          <w:lang w:val="en-US"/>
        </w:rPr>
        <w:t>Also to consider would be adding custom stop words or words specific to football and the NFL that could appear as negative or positive, when in fact it's the opposit</w:t>
      </w:r>
      <w:r w:rsidR="00765A87">
        <w:rPr>
          <w:rFonts w:ascii="Arial" w:hAnsi="Arial"/>
          <w:sz w:val="22"/>
          <w:szCs w:val="22"/>
          <w:lang w:val="en-US"/>
        </w:rPr>
        <w:t>e</w:t>
      </w:r>
      <w:r>
        <w:rPr>
          <w:rFonts w:ascii="Arial" w:hAnsi="Arial"/>
          <w:sz w:val="22"/>
          <w:szCs w:val="22"/>
          <w:lang w:val="en-US"/>
        </w:rPr>
        <w:t xml:space="preserve"> for this domain of sports.</w:t>
      </w:r>
      <w:r w:rsidR="00072F1C">
        <w:rPr>
          <w:rFonts w:ascii="Arial" w:hAnsi="Arial"/>
          <w:sz w:val="22"/>
          <w:szCs w:val="22"/>
          <w:lang w:val="en-US"/>
        </w:rPr>
        <w:t xml:space="preserve"> Fantasy football is an addictive game, fans who could have AI intelligenc</w:t>
      </w:r>
      <w:r w:rsidR="00765A87">
        <w:rPr>
          <w:rFonts w:ascii="Arial" w:hAnsi="Arial"/>
          <w:sz w:val="22"/>
          <w:szCs w:val="22"/>
          <w:lang w:val="en-US"/>
        </w:rPr>
        <w:t>e</w:t>
      </w:r>
      <w:r w:rsidR="00072F1C">
        <w:rPr>
          <w:rFonts w:ascii="Arial" w:hAnsi="Arial"/>
          <w:sz w:val="22"/>
          <w:szCs w:val="22"/>
          <w:lang w:val="en-US"/>
        </w:rPr>
        <w:t xml:space="preserve"> helping them make ch</w:t>
      </w:r>
      <w:r w:rsidR="00765A87">
        <w:rPr>
          <w:rFonts w:ascii="Arial" w:hAnsi="Arial"/>
          <w:sz w:val="22"/>
          <w:szCs w:val="22"/>
          <w:lang w:val="en-US"/>
        </w:rPr>
        <w:t>o</w:t>
      </w:r>
      <w:r w:rsidR="00072F1C">
        <w:rPr>
          <w:rFonts w:ascii="Arial" w:hAnsi="Arial"/>
          <w:sz w:val="22"/>
          <w:szCs w:val="22"/>
          <w:lang w:val="en-US"/>
        </w:rPr>
        <w:t>oses or at minimum rule out the noise would benefit greatly from this technology.</w:t>
      </w:r>
    </w:p>
    <w:p w14:paraId="7A3064C1" w14:textId="6319A9D4" w:rsidR="005E2D0F" w:rsidRDefault="005E2D0F" w:rsidP="0027223C">
      <w:pPr>
        <w:pStyle w:val="VIBody"/>
        <w:rPr>
          <w:rFonts w:ascii="Arial" w:hAnsi="Arial"/>
          <w:sz w:val="22"/>
          <w:szCs w:val="22"/>
          <w:lang w:val="en-US"/>
        </w:rPr>
      </w:pPr>
    </w:p>
    <w:p w14:paraId="2D96445D" w14:textId="77777777" w:rsidR="005E2D0F" w:rsidRPr="002206F4" w:rsidRDefault="005E2D0F">
      <w:pPr>
        <w:pStyle w:val="VIBody"/>
        <w:rPr>
          <w:rFonts w:ascii="Arial" w:hAnsi="Arial"/>
          <w:sz w:val="22"/>
          <w:szCs w:val="22"/>
          <w:lang w:val="en-US"/>
        </w:rPr>
      </w:pPr>
    </w:p>
    <w:p w14:paraId="78C96E30" w14:textId="77777777" w:rsidR="005C16B9" w:rsidRDefault="005C16B9">
      <w:pPr>
        <w:pStyle w:val="VIBody"/>
        <w:rPr>
          <w:lang w:val="en-US"/>
        </w:rPr>
      </w:pPr>
      <w:bookmarkStart w:id="27" w:name="_GoBack"/>
      <w:bookmarkEnd w:id="27"/>
    </w:p>
    <w:sectPr w:rsidR="005C16B9">
      <w:headerReference w:type="default" r:id="rId28"/>
      <w:footerReference w:type="default" r:id="rId29"/>
      <w:headerReference w:type="first" r:id="rId30"/>
      <w:footerReference w:type="first" r:id="rId31"/>
      <w:pgSz w:w="12240" w:h="15840" w:code="1"/>
      <w:pgMar w:top="1800" w:right="1080" w:bottom="1800" w:left="1440" w:header="720"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3025B" w14:textId="77777777" w:rsidR="00D0158E" w:rsidRDefault="00D0158E">
      <w:r>
        <w:separator/>
      </w:r>
    </w:p>
  </w:endnote>
  <w:endnote w:type="continuationSeparator" w:id="0">
    <w:p w14:paraId="68EC3942" w14:textId="77777777" w:rsidR="00D0158E" w:rsidRDefault="00D01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old">
    <w:panose1 w:val="020B0704020202020204"/>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3E97" w14:textId="77777777" w:rsidR="00ED6431" w:rsidRDefault="00ED64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0530CD" w14:textId="77777777" w:rsidR="00ED6431" w:rsidRDefault="00ED64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04C13" w14:textId="77777777" w:rsidR="00ED6431" w:rsidRDefault="00ED6431">
    <w:pPr>
      <w:pStyle w:val="Footer"/>
    </w:pPr>
    <w:r>
      <w:fldChar w:fldCharType="begin"/>
    </w:r>
    <w:r>
      <w:instrText xml:space="preserve"> PAGE   \* MERGEFORMAT </w:instrText>
    </w:r>
    <w:r>
      <w:fldChar w:fldCharType="separate"/>
    </w:r>
    <w:r>
      <w:rPr>
        <w:noProof/>
      </w:rPr>
      <w:t>2</w:t>
    </w:r>
    <w:r>
      <w:rPr>
        <w:noProof/>
      </w:rPr>
      <w:fldChar w:fldCharType="end"/>
    </w:r>
  </w:p>
  <w:p w14:paraId="12637D80" w14:textId="77777777" w:rsidR="00ED6431" w:rsidRDefault="00ED64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F5045" w14:textId="77777777" w:rsidR="00ED6431" w:rsidRDefault="00ED6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20ACA" w14:textId="77777777" w:rsidR="00D0158E" w:rsidRDefault="00D0158E">
      <w:r>
        <w:separator/>
      </w:r>
    </w:p>
  </w:footnote>
  <w:footnote w:type="continuationSeparator" w:id="0">
    <w:p w14:paraId="69F4BCAF" w14:textId="77777777" w:rsidR="00D0158E" w:rsidRDefault="00D01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755F5" w14:textId="77777777" w:rsidR="00ED6431" w:rsidRDefault="00ED6431">
    <w:pPr>
      <w:pStyle w:val="Header"/>
    </w:pPr>
    <w:r>
      <w:rPr>
        <w:noProof/>
        <w:sz w:val="20"/>
      </w:rPr>
      <w:pict w14:anchorId="3FAC8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style="position:absolute;margin-left:-1in;margin-top:-35.8pt;width:630pt;height:36pt;z-index:-1">
          <v:imagedata r:id="rId1" o:title="Solid_Bar"/>
          <w10:anchorlock/>
        </v:shape>
      </w:pict>
    </w:r>
    <w:r>
      <w:rPr>
        <w:noProof/>
        <w:sz w:val="20"/>
      </w:rPr>
      <w:pict w14:anchorId="587D68AF">
        <v:group id="_x0000_s2062" style="position:absolute;margin-left:-76.95pt;margin-top:-.3pt;width:630.9pt;height:19.9pt;z-index:-2" coordorigin="-99,714" coordsize="12240,398">
          <v:shape id="_x0000_s2063" type="#_x0000_t75" style="position:absolute;left:2421;top:716;width:9720;height:396">
            <v:imagedata r:id="rId2" o:title="Gradient_Bar"/>
          </v:shape>
          <v:shape id="_x0000_s2064" type="#_x0000_t75" style="position:absolute;left:-99;top:714;width:2553;height:398">
            <v:imagedata r:id="rId1" o:title="Solid_Bar"/>
          </v:shape>
          <w10:anchorlock/>
        </v:group>
      </w:pict>
    </w:r>
    <w:r>
      <w:rPr>
        <w:noProof/>
        <w:sz w:val="20"/>
      </w:rPr>
      <w:pict w14:anchorId="5E25E5E7">
        <v:shapetype id="_x0000_t202" coordsize="21600,21600" o:spt="202" path="m,l,21600r21600,l21600,xe">
          <v:stroke joinstyle="miter"/>
          <v:path gradientshapeok="t" o:connecttype="rect"/>
        </v:shapetype>
        <v:shape id="_x0000_s2055" type="#_x0000_t202" style="position:absolute;margin-left:261pt;margin-top:-2.3pt;width:247.05pt;height:38.5pt;z-index:1" filled="f" stroked="f">
          <v:textbox style="mso-next-textbox:#_x0000_s2055">
            <w:txbxContent>
              <w:p w14:paraId="6EF1B112" w14:textId="77777777" w:rsidR="00ED6431" w:rsidRDefault="00ED6431">
                <w:pPr>
                  <w:pStyle w:val="Header"/>
                  <w:jc w:val="right"/>
                  <w:rPr>
                    <w:b/>
                    <w:color w:val="000000"/>
                    <w:sz w:val="28"/>
                  </w:rPr>
                </w:pPr>
              </w:p>
            </w:txbxContent>
          </v:textbox>
          <w10:wrap type="square" side="left"/>
        </v:shape>
      </w:pict>
    </w:r>
  </w:p>
  <w:p w14:paraId="32D98C5E" w14:textId="77777777" w:rsidR="00ED6431" w:rsidRDefault="00ED6431">
    <w:pPr>
      <w:pStyle w:val="Header"/>
    </w:pPr>
  </w:p>
  <w:p w14:paraId="5EEACF5C" w14:textId="77777777" w:rsidR="00ED6431" w:rsidRDefault="00ED6431">
    <w:pPr>
      <w:pStyle w:val="Header"/>
    </w:pPr>
  </w:p>
  <w:p w14:paraId="7121D4C2" w14:textId="67E486C1" w:rsidR="00ED6431" w:rsidRDefault="00ED6431"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TITLE  "2019-1002 IST 736 Text Mining"  \* MERGEFORMAT </w:instrText>
    </w:r>
    <w:r>
      <w:rPr>
        <w:rFonts w:ascii="Verdana" w:hAnsi="Verdana"/>
        <w:b/>
        <w:bCs/>
        <w:sz w:val="40"/>
      </w:rPr>
      <w:fldChar w:fldCharType="separate"/>
    </w:r>
    <w:r>
      <w:rPr>
        <w:rFonts w:ascii="Verdana" w:hAnsi="Verdana"/>
        <w:b/>
        <w:bCs/>
        <w:sz w:val="40"/>
      </w:rPr>
      <w:t>2019-1002 IST 736 Text Mining</w:t>
    </w:r>
    <w:r>
      <w:rPr>
        <w:rFonts w:ascii="Verdana" w:hAnsi="Verdana"/>
        <w:b/>
        <w:bCs/>
        <w:sz w:val="40"/>
      </w:rPr>
      <w:fldChar w:fldCharType="end"/>
    </w:r>
  </w:p>
  <w:p w14:paraId="39EC1C99" w14:textId="0F502C36" w:rsidR="00ED6431" w:rsidRDefault="00ED6431"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SUBJECT  "Homework Assignment 3 (week 3)"  \* MERGEFORMAT </w:instrText>
    </w:r>
    <w:r>
      <w:rPr>
        <w:rFonts w:ascii="Verdana" w:hAnsi="Verdana"/>
        <w:b/>
        <w:bCs/>
        <w:sz w:val="40"/>
      </w:rPr>
      <w:fldChar w:fldCharType="separate"/>
    </w:r>
    <w:r>
      <w:rPr>
        <w:rFonts w:ascii="Verdana" w:hAnsi="Verdana"/>
        <w:b/>
        <w:bCs/>
        <w:sz w:val="40"/>
      </w:rPr>
      <w:t>Homework Assignment 3 (week 3)</w:t>
    </w:r>
    <w:r>
      <w:rPr>
        <w:rFonts w:ascii="Verdana" w:hAnsi="Verdana"/>
        <w:b/>
        <w:bCs/>
        <w:sz w:val="4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6858"/>
      <w:gridCol w:w="2700"/>
    </w:tblGrid>
    <w:tr w:rsidR="00ED6431" w14:paraId="4D99E91E" w14:textId="77777777">
      <w:tc>
        <w:tcPr>
          <w:tcW w:w="6858" w:type="dxa"/>
          <w:tcBorders>
            <w:bottom w:val="single" w:sz="24" w:space="0" w:color="0C2E82"/>
          </w:tcBorders>
        </w:tcPr>
        <w:p w14:paraId="5AABF04F" w14:textId="43100E4D" w:rsidR="00ED6431" w:rsidRDefault="00ED6431">
          <w:pPr>
            <w:pStyle w:val="Header"/>
          </w:pPr>
          <w:fldSimple w:instr=" TITLE   \* MERGEFORMAT ">
            <w:r>
              <w:t>2019-1002 IST 736 Text Mining</w:t>
            </w:r>
          </w:fldSimple>
          <w:r>
            <w:t xml:space="preserve">    </w:t>
          </w:r>
          <w:fldSimple w:instr=" AUTHOR  &quot;Ryan Timbrook&quot;  \* MERGEFORMAT ">
            <w:r>
              <w:rPr>
                <w:noProof/>
              </w:rPr>
              <w:t>Ryan Timbrook</w:t>
            </w:r>
          </w:fldSimple>
          <w:r>
            <w:tab/>
          </w:r>
        </w:p>
      </w:tc>
      <w:tc>
        <w:tcPr>
          <w:tcW w:w="2700" w:type="dxa"/>
          <w:tcBorders>
            <w:bottom w:val="single" w:sz="24" w:space="0" w:color="0C2E82"/>
          </w:tcBorders>
        </w:tcPr>
        <w:p w14:paraId="112EDB26" w14:textId="77777777" w:rsidR="00ED6431" w:rsidRDefault="00ED6431">
          <w:pPr>
            <w:pStyle w:val="Header"/>
            <w:jc w:val="right"/>
          </w:pPr>
          <w:r>
            <w:t xml:space="preserve">Version:1.0 </w:t>
          </w:r>
        </w:p>
      </w:tc>
    </w:tr>
    <w:tr w:rsidR="00ED6431" w14:paraId="6CF492CB" w14:textId="77777777">
      <w:tc>
        <w:tcPr>
          <w:tcW w:w="6858" w:type="dxa"/>
          <w:tcBorders>
            <w:top w:val="single" w:sz="24" w:space="0" w:color="0C2E82"/>
          </w:tcBorders>
        </w:tcPr>
        <w:p w14:paraId="2490F31A" w14:textId="77777777" w:rsidR="00ED6431" w:rsidRDefault="00ED6431">
          <w:pPr>
            <w:pStyle w:val="Header"/>
          </w:pPr>
        </w:p>
      </w:tc>
      <w:tc>
        <w:tcPr>
          <w:tcW w:w="2700" w:type="dxa"/>
          <w:tcBorders>
            <w:top w:val="single" w:sz="24" w:space="0" w:color="0C2E82"/>
          </w:tcBorders>
        </w:tcPr>
        <w:p w14:paraId="67CADFB2" w14:textId="77777777" w:rsidR="00ED6431" w:rsidRDefault="00ED6431">
          <w:pPr>
            <w:pStyle w:val="Header"/>
            <w:jc w:val="right"/>
          </w:pPr>
          <w:r>
            <w:t xml:space="preserve">  </w:t>
          </w:r>
        </w:p>
      </w:tc>
    </w:tr>
  </w:tbl>
  <w:p w14:paraId="7DB05B7F" w14:textId="2BFF21F3" w:rsidR="00ED6431" w:rsidRDefault="00ED6431">
    <w:pPr>
      <w:pStyle w:val="Header"/>
    </w:pPr>
    <w:fldSimple w:instr=" SUBJECT   \* MERGEFORMAT ">
      <w:r>
        <w:t>Homework Assignment 3 (week 3)</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A1B2" w14:textId="77777777" w:rsidR="00ED6431" w:rsidRDefault="00ED64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75D"/>
    <w:multiLevelType w:val="hybridMultilevel"/>
    <w:tmpl w:val="57D4E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A2134"/>
    <w:multiLevelType w:val="hybridMultilevel"/>
    <w:tmpl w:val="EB4200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905645"/>
    <w:multiLevelType w:val="hybridMultilevel"/>
    <w:tmpl w:val="C3B46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820A3"/>
    <w:multiLevelType w:val="hybridMultilevel"/>
    <w:tmpl w:val="8424F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B1CFA"/>
    <w:multiLevelType w:val="hybridMultilevel"/>
    <w:tmpl w:val="90EE6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66E30"/>
    <w:multiLevelType w:val="multilevel"/>
    <w:tmpl w:val="E0FA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D3D05"/>
    <w:multiLevelType w:val="hybridMultilevel"/>
    <w:tmpl w:val="FC640E7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154C487A"/>
    <w:multiLevelType w:val="hybridMultilevel"/>
    <w:tmpl w:val="D0CA6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234F4"/>
    <w:multiLevelType w:val="hybridMultilevel"/>
    <w:tmpl w:val="5AA6242C"/>
    <w:lvl w:ilvl="0" w:tplc="EBEAFDB0">
      <w:start w:val="1"/>
      <w:numFmt w:val="bullet"/>
      <w:pStyle w:val="Heading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80D99"/>
    <w:multiLevelType w:val="hybridMultilevel"/>
    <w:tmpl w:val="355EAFC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C50E12"/>
    <w:multiLevelType w:val="hybridMultilevel"/>
    <w:tmpl w:val="EB442BD6"/>
    <w:lvl w:ilvl="0" w:tplc="D17E67B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93833"/>
    <w:multiLevelType w:val="hybridMultilevel"/>
    <w:tmpl w:val="88B04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20567"/>
    <w:multiLevelType w:val="hybridMultilevel"/>
    <w:tmpl w:val="E998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B2F8F"/>
    <w:multiLevelType w:val="hybridMultilevel"/>
    <w:tmpl w:val="CA9A2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A3D78"/>
    <w:multiLevelType w:val="hybridMultilevel"/>
    <w:tmpl w:val="15F6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804E3"/>
    <w:multiLevelType w:val="hybridMultilevel"/>
    <w:tmpl w:val="5708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84452"/>
    <w:multiLevelType w:val="multilevel"/>
    <w:tmpl w:val="68D6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86411E"/>
    <w:multiLevelType w:val="hybridMultilevel"/>
    <w:tmpl w:val="C2C4655A"/>
    <w:lvl w:ilvl="0" w:tplc="CF3835C2">
      <w:start w:val="1"/>
      <w:numFmt w:val="decimal"/>
      <w:pStyle w:val="Bullet"/>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1262F72"/>
    <w:multiLevelType w:val="hybridMultilevel"/>
    <w:tmpl w:val="CED69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FD6911"/>
    <w:multiLevelType w:val="hybridMultilevel"/>
    <w:tmpl w:val="0D6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E7BEE"/>
    <w:multiLevelType w:val="hybridMultilevel"/>
    <w:tmpl w:val="6A1C54C2"/>
    <w:lvl w:ilvl="0" w:tplc="E446DDBE">
      <w:start w:val="1"/>
      <w:numFmt w:val="bullet"/>
      <w:pStyle w:val="VI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1922F01"/>
    <w:multiLevelType w:val="hybridMultilevel"/>
    <w:tmpl w:val="CED69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4565CA"/>
    <w:multiLevelType w:val="multilevel"/>
    <w:tmpl w:val="B95C9490"/>
    <w:lvl w:ilvl="0">
      <w:start w:val="1"/>
      <w:numFmt w:val="decimal"/>
      <w:pStyle w:val="Heading1"/>
      <w:lvlText w:val="%1"/>
      <w:lvlJc w:val="left"/>
      <w:pPr>
        <w:tabs>
          <w:tab w:val="num" w:pos="576"/>
        </w:tabs>
        <w:ind w:left="576" w:hanging="576"/>
      </w:pPr>
      <w:rPr>
        <w:rFonts w:ascii="Verdana" w:hAnsi="Verdana" w:hint="default"/>
        <w:b/>
        <w:i w:val="0"/>
        <w:color w:val="000080"/>
        <w:sz w:val="28"/>
      </w:rPr>
    </w:lvl>
    <w:lvl w:ilvl="1">
      <w:start w:val="1"/>
      <w:numFmt w:val="decimal"/>
      <w:pStyle w:val="Heading2"/>
      <w:lvlText w:val="%1.%2"/>
      <w:lvlJc w:val="left"/>
      <w:pPr>
        <w:tabs>
          <w:tab w:val="num" w:pos="864"/>
        </w:tabs>
        <w:ind w:left="864" w:hanging="864"/>
      </w:pPr>
      <w:rPr>
        <w:rFonts w:ascii="Verdana" w:hAnsi="Verdana" w:hint="default"/>
        <w:b/>
        <w:i w:val="0"/>
        <w:color w:val="000080"/>
      </w:rPr>
    </w:lvl>
    <w:lvl w:ilvl="2">
      <w:start w:val="1"/>
      <w:numFmt w:val="decimal"/>
      <w:pStyle w:val="Heading3"/>
      <w:lvlText w:val="%1.%2.%3"/>
      <w:lvlJc w:val="left"/>
      <w:pPr>
        <w:tabs>
          <w:tab w:val="num" w:pos="1080"/>
        </w:tabs>
        <w:ind w:left="864" w:hanging="864"/>
      </w:pPr>
      <w:rPr>
        <w:rFonts w:ascii="Verdana" w:hAnsi="Verdana" w:hint="default"/>
        <w:b/>
        <w:i w:val="0"/>
        <w:color w:val="000080"/>
      </w:rPr>
    </w:lvl>
    <w:lvl w:ilvl="3">
      <w:start w:val="1"/>
      <w:numFmt w:val="decimal"/>
      <w:pStyle w:val="Heading40"/>
      <w:lvlText w:val="%1.%2.%3.%4"/>
      <w:lvlJc w:val="left"/>
      <w:pPr>
        <w:tabs>
          <w:tab w:val="num" w:pos="1080"/>
        </w:tabs>
        <w:ind w:left="864" w:hanging="864"/>
      </w:pPr>
      <w:rPr>
        <w:rFonts w:ascii="Verdana" w:hAnsi="Verdana" w:hint="default"/>
        <w:b/>
        <w:i w:val="0"/>
        <w:color w:val="000080"/>
        <w:sz w:val="20"/>
      </w:rPr>
    </w:lvl>
    <w:lvl w:ilvl="4">
      <w:start w:val="1"/>
      <w:numFmt w:val="decimal"/>
      <w:pStyle w:val="Heading5"/>
      <w:lvlText w:val="%1.%2.%3.%4.%5"/>
      <w:lvlJc w:val="left"/>
      <w:pPr>
        <w:tabs>
          <w:tab w:val="num" w:pos="1080"/>
        </w:tabs>
        <w:ind w:left="864" w:hanging="864"/>
      </w:pPr>
      <w:rPr>
        <w:rFonts w:ascii="Verdana" w:hAnsi="Verdana" w:hint="default"/>
        <w:b/>
        <w:i w:val="0"/>
        <w:color w:val="000080"/>
        <w:sz w:val="18"/>
      </w:rPr>
    </w:lvl>
    <w:lvl w:ilvl="5">
      <w:start w:val="250"/>
      <w:numFmt w:val="none"/>
      <w:lvlText w:val=""/>
      <w:lvlJc w:val="left"/>
      <w:pPr>
        <w:tabs>
          <w:tab w:val="num" w:pos="360"/>
        </w:tabs>
        <w:ind w:left="360" w:hanging="360"/>
      </w:pPr>
      <w:rPr>
        <w:rFonts w:ascii="Arial Bold" w:hAnsi="Arial Bold" w:hint="default"/>
        <w:b/>
        <w:i w:val="0"/>
        <w:color w:val="auto"/>
        <w:sz w:val="20"/>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3" w15:restartNumberingAfterBreak="0">
    <w:nsid w:val="5203797A"/>
    <w:multiLevelType w:val="hybridMultilevel"/>
    <w:tmpl w:val="FCAAA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D92946"/>
    <w:multiLevelType w:val="multilevel"/>
    <w:tmpl w:val="4EBC1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F9802EC"/>
    <w:multiLevelType w:val="hybridMultilevel"/>
    <w:tmpl w:val="7D9A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D22920"/>
    <w:multiLevelType w:val="hybridMultilevel"/>
    <w:tmpl w:val="9E6E4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B">
      <w:start w:val="1"/>
      <w:numFmt w:val="bullet"/>
      <w:lvlText w:val=""/>
      <w:lvlJc w:val="left"/>
      <w:pPr>
        <w:ind w:left="3600" w:hanging="360"/>
      </w:pPr>
      <w:rPr>
        <w:rFonts w:ascii="Wingdings" w:hAnsi="Wingdings" w:hint="default"/>
      </w:rPr>
    </w:lvl>
    <w:lvl w:ilvl="5" w:tplc="0409000B">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400423"/>
    <w:multiLevelType w:val="hybridMultilevel"/>
    <w:tmpl w:val="BB3A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0E3DEE"/>
    <w:multiLevelType w:val="hybridMultilevel"/>
    <w:tmpl w:val="1B56F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5E4C5A"/>
    <w:multiLevelType w:val="multilevel"/>
    <w:tmpl w:val="9A5E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34DD0"/>
    <w:multiLevelType w:val="hybridMultilevel"/>
    <w:tmpl w:val="E93A0D20"/>
    <w:lvl w:ilvl="0" w:tplc="E5127846">
      <w:start w:val="1"/>
      <w:numFmt w:val="bullet"/>
      <w:pStyle w:val="VIBullet1"/>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F29E467C">
      <w:numFmt w:val="bullet"/>
      <w:lvlText w:val="-"/>
      <w:lvlJc w:val="left"/>
      <w:pPr>
        <w:tabs>
          <w:tab w:val="num" w:pos="4320"/>
        </w:tabs>
        <w:ind w:left="4320" w:hanging="360"/>
      </w:pPr>
      <w:rPr>
        <w:rFonts w:ascii="Times New Roman" w:eastAsia="Times New Roman" w:hAnsi="Times New Roman"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3C4DC6"/>
    <w:multiLevelType w:val="multilevel"/>
    <w:tmpl w:val="C826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1653B"/>
    <w:multiLevelType w:val="multilevel"/>
    <w:tmpl w:val="979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8A0109"/>
    <w:multiLevelType w:val="hybridMultilevel"/>
    <w:tmpl w:val="D62E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30"/>
  </w:num>
  <w:num w:numId="4">
    <w:abstractNumId w:val="20"/>
  </w:num>
  <w:num w:numId="5">
    <w:abstractNumId w:val="8"/>
  </w:num>
  <w:num w:numId="6">
    <w:abstractNumId w:val="24"/>
  </w:num>
  <w:num w:numId="7">
    <w:abstractNumId w:val="32"/>
  </w:num>
  <w:num w:numId="8">
    <w:abstractNumId w:val="16"/>
  </w:num>
  <w:num w:numId="9">
    <w:abstractNumId w:val="0"/>
  </w:num>
  <w:num w:numId="10">
    <w:abstractNumId w:val="23"/>
  </w:num>
  <w:num w:numId="11">
    <w:abstractNumId w:val="3"/>
  </w:num>
  <w:num w:numId="12">
    <w:abstractNumId w:val="29"/>
  </w:num>
  <w:num w:numId="13">
    <w:abstractNumId w:val="31"/>
  </w:num>
  <w:num w:numId="14">
    <w:abstractNumId w:val="5"/>
  </w:num>
  <w:num w:numId="15">
    <w:abstractNumId w:val="18"/>
  </w:num>
  <w:num w:numId="16">
    <w:abstractNumId w:val="12"/>
  </w:num>
  <w:num w:numId="17">
    <w:abstractNumId w:val="15"/>
  </w:num>
  <w:num w:numId="18">
    <w:abstractNumId w:val="25"/>
  </w:num>
  <w:num w:numId="19">
    <w:abstractNumId w:val="19"/>
  </w:num>
  <w:num w:numId="20">
    <w:abstractNumId w:val="21"/>
  </w:num>
  <w:num w:numId="21">
    <w:abstractNumId w:val="2"/>
  </w:num>
  <w:num w:numId="22">
    <w:abstractNumId w:val="9"/>
  </w:num>
  <w:num w:numId="23">
    <w:abstractNumId w:val="1"/>
  </w:num>
  <w:num w:numId="24">
    <w:abstractNumId w:val="7"/>
  </w:num>
  <w:num w:numId="25">
    <w:abstractNumId w:val="14"/>
  </w:num>
  <w:num w:numId="26">
    <w:abstractNumId w:val="13"/>
  </w:num>
  <w:num w:numId="27">
    <w:abstractNumId w:val="26"/>
  </w:num>
  <w:num w:numId="28">
    <w:abstractNumId w:val="28"/>
  </w:num>
  <w:num w:numId="29">
    <w:abstractNumId w:val="10"/>
  </w:num>
  <w:num w:numId="30">
    <w:abstractNumId w:val="6"/>
  </w:num>
  <w:num w:numId="31">
    <w:abstractNumId w:val="33"/>
  </w:num>
  <w:num w:numId="32">
    <w:abstractNumId w:val="27"/>
  </w:num>
  <w:num w:numId="33">
    <w:abstractNumId w:val="11"/>
  </w:num>
  <w:num w:numId="3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66" o:allowoverlap="f" fill="f" fillcolor="white" stroke="f">
      <v:fill color="white" on="f"/>
      <v:stroke on="f"/>
      <o:colormru v:ext="edit" colors="#eaeaea,#0c2e82"/>
    </o:shapedefaults>
    <o:shapelayout v:ext="edit">
      <o:idmap v:ext="edit" data="2"/>
    </o:shapelayout>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0NDc2MjA3MjUyMjZT0lEKTi0uzszPAymwqAUAIIh+ICwAAAA="/>
    <w:docVar w:name="viAuthor1" w:val="Author1"/>
    <w:docVar w:name="viAuthor2" w:val="Author2"/>
    <w:docVar w:name="viCustomerContactName" w:val="CustomerContactName"/>
    <w:docVar w:name="viCustomerLongName" w:val="CustomerLongName"/>
    <w:docVar w:name="viCustomerShortName" w:val="CustomerShortName"/>
    <w:docVar w:name="viDocumentType" w:val="IVR Data Model"/>
    <w:docVar w:name="viDocumentVersion" w:val="DocumentVersion"/>
    <w:docVar w:name="viPartnerName" w:val="PartnerName"/>
    <w:docVar w:name="viProjectName" w:val="ProjectName"/>
  </w:docVars>
  <w:rsids>
    <w:rsidRoot w:val="00F87E4C"/>
    <w:rsid w:val="0000045B"/>
    <w:rsid w:val="0000488C"/>
    <w:rsid w:val="00005299"/>
    <w:rsid w:val="000067AC"/>
    <w:rsid w:val="000077CD"/>
    <w:rsid w:val="00007C69"/>
    <w:rsid w:val="00020E07"/>
    <w:rsid w:val="00022534"/>
    <w:rsid w:val="000233DD"/>
    <w:rsid w:val="000247DB"/>
    <w:rsid w:val="0004164B"/>
    <w:rsid w:val="000520D8"/>
    <w:rsid w:val="00057440"/>
    <w:rsid w:val="000628FB"/>
    <w:rsid w:val="00063C75"/>
    <w:rsid w:val="000643D6"/>
    <w:rsid w:val="00072845"/>
    <w:rsid w:val="00072F1C"/>
    <w:rsid w:val="00075EAE"/>
    <w:rsid w:val="00077616"/>
    <w:rsid w:val="00077C72"/>
    <w:rsid w:val="0008142F"/>
    <w:rsid w:val="00087F61"/>
    <w:rsid w:val="00095385"/>
    <w:rsid w:val="000A006C"/>
    <w:rsid w:val="000A0992"/>
    <w:rsid w:val="000A1478"/>
    <w:rsid w:val="000A19BB"/>
    <w:rsid w:val="000A3B2F"/>
    <w:rsid w:val="000A5619"/>
    <w:rsid w:val="000A5CED"/>
    <w:rsid w:val="000B7D93"/>
    <w:rsid w:val="000C03A3"/>
    <w:rsid w:val="000C170F"/>
    <w:rsid w:val="000C75AB"/>
    <w:rsid w:val="000E4AC4"/>
    <w:rsid w:val="000E5450"/>
    <w:rsid w:val="000E7A0F"/>
    <w:rsid w:val="000F00FD"/>
    <w:rsid w:val="000F7BA0"/>
    <w:rsid w:val="001000AF"/>
    <w:rsid w:val="001115A5"/>
    <w:rsid w:val="00117016"/>
    <w:rsid w:val="00125D34"/>
    <w:rsid w:val="00131AC7"/>
    <w:rsid w:val="0013276D"/>
    <w:rsid w:val="00134E1E"/>
    <w:rsid w:val="00136086"/>
    <w:rsid w:val="001430E8"/>
    <w:rsid w:val="00144C36"/>
    <w:rsid w:val="00150226"/>
    <w:rsid w:val="00152D38"/>
    <w:rsid w:val="00156B4A"/>
    <w:rsid w:val="00161A35"/>
    <w:rsid w:val="00164F9A"/>
    <w:rsid w:val="001665BE"/>
    <w:rsid w:val="001761CF"/>
    <w:rsid w:val="0018347C"/>
    <w:rsid w:val="00183A77"/>
    <w:rsid w:val="00185A50"/>
    <w:rsid w:val="00186CA7"/>
    <w:rsid w:val="00195712"/>
    <w:rsid w:val="0019661E"/>
    <w:rsid w:val="001A040E"/>
    <w:rsid w:val="001A44D1"/>
    <w:rsid w:val="001A5B40"/>
    <w:rsid w:val="001B28F5"/>
    <w:rsid w:val="001B346B"/>
    <w:rsid w:val="001B36EE"/>
    <w:rsid w:val="001D2659"/>
    <w:rsid w:val="001D7B00"/>
    <w:rsid w:val="001E3A7C"/>
    <w:rsid w:val="001E7689"/>
    <w:rsid w:val="001F030D"/>
    <w:rsid w:val="001F612E"/>
    <w:rsid w:val="00201A3F"/>
    <w:rsid w:val="00206F04"/>
    <w:rsid w:val="0021084C"/>
    <w:rsid w:val="0021230E"/>
    <w:rsid w:val="00217071"/>
    <w:rsid w:val="002206F4"/>
    <w:rsid w:val="0022200F"/>
    <w:rsid w:val="00224407"/>
    <w:rsid w:val="00241E38"/>
    <w:rsid w:val="00245821"/>
    <w:rsid w:val="0024619F"/>
    <w:rsid w:val="00246BAC"/>
    <w:rsid w:val="0024754B"/>
    <w:rsid w:val="00250D42"/>
    <w:rsid w:val="00255E61"/>
    <w:rsid w:val="00256EC0"/>
    <w:rsid w:val="00265D9C"/>
    <w:rsid w:val="0026663B"/>
    <w:rsid w:val="00270CCC"/>
    <w:rsid w:val="0027223C"/>
    <w:rsid w:val="002732DF"/>
    <w:rsid w:val="00292DAA"/>
    <w:rsid w:val="002A1F8F"/>
    <w:rsid w:val="002A7259"/>
    <w:rsid w:val="002B0D2F"/>
    <w:rsid w:val="002B3548"/>
    <w:rsid w:val="002C2170"/>
    <w:rsid w:val="002C59EF"/>
    <w:rsid w:val="002C6256"/>
    <w:rsid w:val="002C6FD8"/>
    <w:rsid w:val="002E1EBF"/>
    <w:rsid w:val="002E4945"/>
    <w:rsid w:val="002E539C"/>
    <w:rsid w:val="002E655F"/>
    <w:rsid w:val="002E73E2"/>
    <w:rsid w:val="002F76F0"/>
    <w:rsid w:val="003013AA"/>
    <w:rsid w:val="00301E63"/>
    <w:rsid w:val="00320D5C"/>
    <w:rsid w:val="00321B75"/>
    <w:rsid w:val="003224B9"/>
    <w:rsid w:val="0033402C"/>
    <w:rsid w:val="00337993"/>
    <w:rsid w:val="003433D0"/>
    <w:rsid w:val="00344C8A"/>
    <w:rsid w:val="0034725D"/>
    <w:rsid w:val="0034759A"/>
    <w:rsid w:val="003479C8"/>
    <w:rsid w:val="00352546"/>
    <w:rsid w:val="00354493"/>
    <w:rsid w:val="003553A8"/>
    <w:rsid w:val="0037246C"/>
    <w:rsid w:val="00375D67"/>
    <w:rsid w:val="00391012"/>
    <w:rsid w:val="003941A4"/>
    <w:rsid w:val="00397BF8"/>
    <w:rsid w:val="003A47AC"/>
    <w:rsid w:val="003A561C"/>
    <w:rsid w:val="003B3831"/>
    <w:rsid w:val="003C2551"/>
    <w:rsid w:val="003C67C2"/>
    <w:rsid w:val="003C7264"/>
    <w:rsid w:val="003D77B8"/>
    <w:rsid w:val="003E3D8C"/>
    <w:rsid w:val="003F0B89"/>
    <w:rsid w:val="003F3367"/>
    <w:rsid w:val="00402961"/>
    <w:rsid w:val="004049C4"/>
    <w:rsid w:val="0040622A"/>
    <w:rsid w:val="0041575E"/>
    <w:rsid w:val="00424577"/>
    <w:rsid w:val="0043011C"/>
    <w:rsid w:val="004320D6"/>
    <w:rsid w:val="0043244C"/>
    <w:rsid w:val="00440793"/>
    <w:rsid w:val="004446B9"/>
    <w:rsid w:val="00446306"/>
    <w:rsid w:val="00452D76"/>
    <w:rsid w:val="00453723"/>
    <w:rsid w:val="004568CD"/>
    <w:rsid w:val="0046581E"/>
    <w:rsid w:val="00485A73"/>
    <w:rsid w:val="00486880"/>
    <w:rsid w:val="00491E58"/>
    <w:rsid w:val="00495CB8"/>
    <w:rsid w:val="004A2496"/>
    <w:rsid w:val="004A2749"/>
    <w:rsid w:val="004A4292"/>
    <w:rsid w:val="004C1319"/>
    <w:rsid w:val="004C479C"/>
    <w:rsid w:val="004C554D"/>
    <w:rsid w:val="004D6FF0"/>
    <w:rsid w:val="004F10DF"/>
    <w:rsid w:val="004F3ED4"/>
    <w:rsid w:val="004F7979"/>
    <w:rsid w:val="00500263"/>
    <w:rsid w:val="00507CDC"/>
    <w:rsid w:val="00511101"/>
    <w:rsid w:val="00513421"/>
    <w:rsid w:val="00515E2D"/>
    <w:rsid w:val="00522D40"/>
    <w:rsid w:val="00524E6E"/>
    <w:rsid w:val="00526888"/>
    <w:rsid w:val="00535D5E"/>
    <w:rsid w:val="00535ECD"/>
    <w:rsid w:val="00540F14"/>
    <w:rsid w:val="00547714"/>
    <w:rsid w:val="00547C42"/>
    <w:rsid w:val="0056057C"/>
    <w:rsid w:val="00566DEB"/>
    <w:rsid w:val="00571E14"/>
    <w:rsid w:val="005753BC"/>
    <w:rsid w:val="00590A36"/>
    <w:rsid w:val="00593EF0"/>
    <w:rsid w:val="005947B1"/>
    <w:rsid w:val="005B5D0B"/>
    <w:rsid w:val="005C16B9"/>
    <w:rsid w:val="005C4C17"/>
    <w:rsid w:val="005C4C1A"/>
    <w:rsid w:val="005D189C"/>
    <w:rsid w:val="005D65E1"/>
    <w:rsid w:val="005E109F"/>
    <w:rsid w:val="005E2D0F"/>
    <w:rsid w:val="005E5E7C"/>
    <w:rsid w:val="005E7382"/>
    <w:rsid w:val="005F7D4D"/>
    <w:rsid w:val="0060525D"/>
    <w:rsid w:val="00611350"/>
    <w:rsid w:val="00611CC9"/>
    <w:rsid w:val="0061266B"/>
    <w:rsid w:val="00613821"/>
    <w:rsid w:val="00622F6D"/>
    <w:rsid w:val="00622FA1"/>
    <w:rsid w:val="0062585E"/>
    <w:rsid w:val="00637D6A"/>
    <w:rsid w:val="006417B7"/>
    <w:rsid w:val="00646440"/>
    <w:rsid w:val="00646C11"/>
    <w:rsid w:val="00650DF1"/>
    <w:rsid w:val="006622CE"/>
    <w:rsid w:val="00672D23"/>
    <w:rsid w:val="00674A29"/>
    <w:rsid w:val="00675F3D"/>
    <w:rsid w:val="0067683D"/>
    <w:rsid w:val="0068189B"/>
    <w:rsid w:val="00686BE1"/>
    <w:rsid w:val="0069106F"/>
    <w:rsid w:val="00691257"/>
    <w:rsid w:val="00695B42"/>
    <w:rsid w:val="006974D2"/>
    <w:rsid w:val="006A0E99"/>
    <w:rsid w:val="006A459C"/>
    <w:rsid w:val="006A7624"/>
    <w:rsid w:val="006B0116"/>
    <w:rsid w:val="006B3043"/>
    <w:rsid w:val="006B3725"/>
    <w:rsid w:val="006B46EA"/>
    <w:rsid w:val="006B7BA3"/>
    <w:rsid w:val="006C6E53"/>
    <w:rsid w:val="006C75E5"/>
    <w:rsid w:val="006D0256"/>
    <w:rsid w:val="006D0AD2"/>
    <w:rsid w:val="006E2333"/>
    <w:rsid w:val="006E61AA"/>
    <w:rsid w:val="00711CD0"/>
    <w:rsid w:val="00713B52"/>
    <w:rsid w:val="00736479"/>
    <w:rsid w:val="007376C7"/>
    <w:rsid w:val="0073770D"/>
    <w:rsid w:val="00741201"/>
    <w:rsid w:val="00743D52"/>
    <w:rsid w:val="00744A51"/>
    <w:rsid w:val="00745237"/>
    <w:rsid w:val="00752242"/>
    <w:rsid w:val="00753333"/>
    <w:rsid w:val="007568A8"/>
    <w:rsid w:val="00762C64"/>
    <w:rsid w:val="00763E89"/>
    <w:rsid w:val="00765A87"/>
    <w:rsid w:val="00783B3A"/>
    <w:rsid w:val="00796AA3"/>
    <w:rsid w:val="00797487"/>
    <w:rsid w:val="007A202C"/>
    <w:rsid w:val="007B2D7D"/>
    <w:rsid w:val="007B3921"/>
    <w:rsid w:val="007B673E"/>
    <w:rsid w:val="007C7AB0"/>
    <w:rsid w:val="007D4F80"/>
    <w:rsid w:val="007E3D28"/>
    <w:rsid w:val="007E471F"/>
    <w:rsid w:val="007F11D4"/>
    <w:rsid w:val="0080326E"/>
    <w:rsid w:val="00811DB4"/>
    <w:rsid w:val="008142C4"/>
    <w:rsid w:val="0081635B"/>
    <w:rsid w:val="008202A8"/>
    <w:rsid w:val="008213D5"/>
    <w:rsid w:val="008309B6"/>
    <w:rsid w:val="00830EAB"/>
    <w:rsid w:val="00832CFE"/>
    <w:rsid w:val="008339C1"/>
    <w:rsid w:val="00835410"/>
    <w:rsid w:val="008364F3"/>
    <w:rsid w:val="0083725D"/>
    <w:rsid w:val="00841DDA"/>
    <w:rsid w:val="008452AF"/>
    <w:rsid w:val="008457FC"/>
    <w:rsid w:val="00845EFA"/>
    <w:rsid w:val="008556E0"/>
    <w:rsid w:val="00860357"/>
    <w:rsid w:val="00861462"/>
    <w:rsid w:val="00862E0D"/>
    <w:rsid w:val="00863557"/>
    <w:rsid w:val="00867334"/>
    <w:rsid w:val="00871698"/>
    <w:rsid w:val="00873C6E"/>
    <w:rsid w:val="008752F1"/>
    <w:rsid w:val="00891CFF"/>
    <w:rsid w:val="00892C8E"/>
    <w:rsid w:val="00893546"/>
    <w:rsid w:val="008A0697"/>
    <w:rsid w:val="008B0C83"/>
    <w:rsid w:val="008B3FEF"/>
    <w:rsid w:val="008B55EE"/>
    <w:rsid w:val="008C7FEE"/>
    <w:rsid w:val="008D39B0"/>
    <w:rsid w:val="008E5DCB"/>
    <w:rsid w:val="008E7B89"/>
    <w:rsid w:val="008F22FD"/>
    <w:rsid w:val="00911A9F"/>
    <w:rsid w:val="00913C36"/>
    <w:rsid w:val="00913F14"/>
    <w:rsid w:val="00914F39"/>
    <w:rsid w:val="00917988"/>
    <w:rsid w:val="00931D0A"/>
    <w:rsid w:val="00932A1D"/>
    <w:rsid w:val="009412A5"/>
    <w:rsid w:val="00944472"/>
    <w:rsid w:val="00944FC8"/>
    <w:rsid w:val="00946AFB"/>
    <w:rsid w:val="00950ADD"/>
    <w:rsid w:val="00952408"/>
    <w:rsid w:val="00957A62"/>
    <w:rsid w:val="00960AF0"/>
    <w:rsid w:val="00960C2D"/>
    <w:rsid w:val="009701AC"/>
    <w:rsid w:val="00981911"/>
    <w:rsid w:val="0098192E"/>
    <w:rsid w:val="00997BB4"/>
    <w:rsid w:val="009A0A02"/>
    <w:rsid w:val="009A0BD1"/>
    <w:rsid w:val="009B7B59"/>
    <w:rsid w:val="009C49B1"/>
    <w:rsid w:val="009C7C91"/>
    <w:rsid w:val="009D2693"/>
    <w:rsid w:val="009E43A6"/>
    <w:rsid w:val="009F5147"/>
    <w:rsid w:val="009F5BEF"/>
    <w:rsid w:val="009F7545"/>
    <w:rsid w:val="00A11F5B"/>
    <w:rsid w:val="00A15476"/>
    <w:rsid w:val="00A16C28"/>
    <w:rsid w:val="00A3025F"/>
    <w:rsid w:val="00A3664A"/>
    <w:rsid w:val="00A372CA"/>
    <w:rsid w:val="00A56390"/>
    <w:rsid w:val="00A6274B"/>
    <w:rsid w:val="00A652F8"/>
    <w:rsid w:val="00A71A31"/>
    <w:rsid w:val="00A722F4"/>
    <w:rsid w:val="00A85D15"/>
    <w:rsid w:val="00A90D89"/>
    <w:rsid w:val="00A91E5E"/>
    <w:rsid w:val="00A94A85"/>
    <w:rsid w:val="00A960B0"/>
    <w:rsid w:val="00A96F67"/>
    <w:rsid w:val="00AC2B8A"/>
    <w:rsid w:val="00AC3ED6"/>
    <w:rsid w:val="00AC5833"/>
    <w:rsid w:val="00AD4244"/>
    <w:rsid w:val="00AD58D4"/>
    <w:rsid w:val="00AE1575"/>
    <w:rsid w:val="00AE3E98"/>
    <w:rsid w:val="00AE53CE"/>
    <w:rsid w:val="00AE6556"/>
    <w:rsid w:val="00AF3E99"/>
    <w:rsid w:val="00B1461B"/>
    <w:rsid w:val="00B149D9"/>
    <w:rsid w:val="00B171E3"/>
    <w:rsid w:val="00B30DEF"/>
    <w:rsid w:val="00B33748"/>
    <w:rsid w:val="00B461D2"/>
    <w:rsid w:val="00B56C75"/>
    <w:rsid w:val="00B701F5"/>
    <w:rsid w:val="00B70733"/>
    <w:rsid w:val="00B75E5E"/>
    <w:rsid w:val="00B834BB"/>
    <w:rsid w:val="00B901C1"/>
    <w:rsid w:val="00B908BF"/>
    <w:rsid w:val="00B91566"/>
    <w:rsid w:val="00B96863"/>
    <w:rsid w:val="00BA13FB"/>
    <w:rsid w:val="00BC16C3"/>
    <w:rsid w:val="00BC397B"/>
    <w:rsid w:val="00BC43C5"/>
    <w:rsid w:val="00BC79F4"/>
    <w:rsid w:val="00BD138E"/>
    <w:rsid w:val="00BD16AC"/>
    <w:rsid w:val="00BE02CC"/>
    <w:rsid w:val="00BE552F"/>
    <w:rsid w:val="00BF2D2E"/>
    <w:rsid w:val="00BF7DF9"/>
    <w:rsid w:val="00BF7E84"/>
    <w:rsid w:val="00C0023F"/>
    <w:rsid w:val="00C011D4"/>
    <w:rsid w:val="00C02BD6"/>
    <w:rsid w:val="00C03324"/>
    <w:rsid w:val="00C107D9"/>
    <w:rsid w:val="00C11C40"/>
    <w:rsid w:val="00C15E18"/>
    <w:rsid w:val="00C16681"/>
    <w:rsid w:val="00C32A36"/>
    <w:rsid w:val="00C36714"/>
    <w:rsid w:val="00C414ED"/>
    <w:rsid w:val="00C45A64"/>
    <w:rsid w:val="00C46D37"/>
    <w:rsid w:val="00C55357"/>
    <w:rsid w:val="00C573D1"/>
    <w:rsid w:val="00C7024B"/>
    <w:rsid w:val="00C73FB8"/>
    <w:rsid w:val="00C73FD1"/>
    <w:rsid w:val="00C74313"/>
    <w:rsid w:val="00C778F4"/>
    <w:rsid w:val="00CA1088"/>
    <w:rsid w:val="00CB3700"/>
    <w:rsid w:val="00CB52A7"/>
    <w:rsid w:val="00CC0D9E"/>
    <w:rsid w:val="00CC33CA"/>
    <w:rsid w:val="00CC48CD"/>
    <w:rsid w:val="00CC625A"/>
    <w:rsid w:val="00CC7EC9"/>
    <w:rsid w:val="00CD5892"/>
    <w:rsid w:val="00CD5B2B"/>
    <w:rsid w:val="00CE0787"/>
    <w:rsid w:val="00CE555F"/>
    <w:rsid w:val="00CE595F"/>
    <w:rsid w:val="00CF56B1"/>
    <w:rsid w:val="00CF7E15"/>
    <w:rsid w:val="00D0158E"/>
    <w:rsid w:val="00D07D6D"/>
    <w:rsid w:val="00D13030"/>
    <w:rsid w:val="00D1420C"/>
    <w:rsid w:val="00D2163E"/>
    <w:rsid w:val="00D22BD5"/>
    <w:rsid w:val="00D25318"/>
    <w:rsid w:val="00D26C26"/>
    <w:rsid w:val="00D30169"/>
    <w:rsid w:val="00D3247C"/>
    <w:rsid w:val="00D44C90"/>
    <w:rsid w:val="00D44F25"/>
    <w:rsid w:val="00D47C56"/>
    <w:rsid w:val="00D51E41"/>
    <w:rsid w:val="00D51EAB"/>
    <w:rsid w:val="00D52561"/>
    <w:rsid w:val="00D53193"/>
    <w:rsid w:val="00D567A9"/>
    <w:rsid w:val="00D61070"/>
    <w:rsid w:val="00D61E60"/>
    <w:rsid w:val="00D62117"/>
    <w:rsid w:val="00D63559"/>
    <w:rsid w:val="00D660EB"/>
    <w:rsid w:val="00D733A4"/>
    <w:rsid w:val="00D74BF3"/>
    <w:rsid w:val="00D92924"/>
    <w:rsid w:val="00D939DA"/>
    <w:rsid w:val="00D964A9"/>
    <w:rsid w:val="00DA4A6C"/>
    <w:rsid w:val="00DA79B4"/>
    <w:rsid w:val="00DB4B1B"/>
    <w:rsid w:val="00DC27D8"/>
    <w:rsid w:val="00DC6979"/>
    <w:rsid w:val="00DC738E"/>
    <w:rsid w:val="00DD1934"/>
    <w:rsid w:val="00DD31BB"/>
    <w:rsid w:val="00DE1B71"/>
    <w:rsid w:val="00E00819"/>
    <w:rsid w:val="00E03D2C"/>
    <w:rsid w:val="00E15173"/>
    <w:rsid w:val="00E207BB"/>
    <w:rsid w:val="00E31DAF"/>
    <w:rsid w:val="00E4240F"/>
    <w:rsid w:val="00E42986"/>
    <w:rsid w:val="00E42DD5"/>
    <w:rsid w:val="00E443FA"/>
    <w:rsid w:val="00E44602"/>
    <w:rsid w:val="00E4539E"/>
    <w:rsid w:val="00E62CAA"/>
    <w:rsid w:val="00E64212"/>
    <w:rsid w:val="00E67F37"/>
    <w:rsid w:val="00E71DEF"/>
    <w:rsid w:val="00E7364A"/>
    <w:rsid w:val="00E74C64"/>
    <w:rsid w:val="00E82435"/>
    <w:rsid w:val="00EA170B"/>
    <w:rsid w:val="00EA1E66"/>
    <w:rsid w:val="00EB25FB"/>
    <w:rsid w:val="00EC0132"/>
    <w:rsid w:val="00ED1A65"/>
    <w:rsid w:val="00ED3A56"/>
    <w:rsid w:val="00ED3D7B"/>
    <w:rsid w:val="00ED4C49"/>
    <w:rsid w:val="00ED5DDD"/>
    <w:rsid w:val="00ED6431"/>
    <w:rsid w:val="00ED6BED"/>
    <w:rsid w:val="00EE79CF"/>
    <w:rsid w:val="00EE79D6"/>
    <w:rsid w:val="00EF4CE2"/>
    <w:rsid w:val="00F06366"/>
    <w:rsid w:val="00F0774C"/>
    <w:rsid w:val="00F0775B"/>
    <w:rsid w:val="00F11129"/>
    <w:rsid w:val="00F1177C"/>
    <w:rsid w:val="00F15177"/>
    <w:rsid w:val="00F35EC1"/>
    <w:rsid w:val="00F409F3"/>
    <w:rsid w:val="00F41B6E"/>
    <w:rsid w:val="00F42CEC"/>
    <w:rsid w:val="00F51950"/>
    <w:rsid w:val="00F5224F"/>
    <w:rsid w:val="00F573D9"/>
    <w:rsid w:val="00F73E55"/>
    <w:rsid w:val="00F74597"/>
    <w:rsid w:val="00F829C6"/>
    <w:rsid w:val="00F8602B"/>
    <w:rsid w:val="00F87E4C"/>
    <w:rsid w:val="00F920CA"/>
    <w:rsid w:val="00F96774"/>
    <w:rsid w:val="00FB0400"/>
    <w:rsid w:val="00FB0A4E"/>
    <w:rsid w:val="00FB1607"/>
    <w:rsid w:val="00FB353A"/>
    <w:rsid w:val="00FB6804"/>
    <w:rsid w:val="00FC486D"/>
    <w:rsid w:val="00FD1743"/>
    <w:rsid w:val="00FD581A"/>
    <w:rsid w:val="00FE086F"/>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allowoverlap="f" fill="f" fillcolor="white" stroke="f">
      <v:fill color="white" on="f"/>
      <v:stroke on="f"/>
      <o:colormru v:ext="edit" colors="#eaeaea,#0c2e82"/>
    </o:shapedefaults>
    <o:shapelayout v:ext="edit">
      <o:idmap v:ext="edit" data="1"/>
    </o:shapelayout>
  </w:shapeDefaults>
  <w:decimalSymbol w:val="."/>
  <w:listSeparator w:val=","/>
  <w14:docId w14:val="65C8EEEE"/>
  <w15:chartTrackingRefBased/>
  <w15:docId w15:val="{6B39F431-DB46-407D-AC46-6205B4586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spacing w:line="240" w:lineRule="atLeast"/>
    </w:pPr>
    <w:rPr>
      <w:rFonts w:ascii="Arial" w:hAnsi="Arial"/>
    </w:rPr>
  </w:style>
  <w:style w:type="paragraph" w:styleId="Heading1">
    <w:name w:val="heading 1"/>
    <w:next w:val="VIBody"/>
    <w:qFormat/>
    <w:pPr>
      <w:keepNext/>
      <w:pageBreakBefore/>
      <w:numPr>
        <w:numId w:val="1"/>
      </w:numPr>
      <w:pBdr>
        <w:bottom w:val="single" w:sz="18" w:space="1" w:color="000080"/>
      </w:pBdr>
      <w:spacing w:before="320" w:after="200"/>
      <w:outlineLvl w:val="0"/>
    </w:pPr>
    <w:rPr>
      <w:rFonts w:ascii="Verdana" w:hAnsi="Verdana"/>
      <w:b/>
      <w:color w:val="000000"/>
      <w:sz w:val="28"/>
    </w:rPr>
  </w:style>
  <w:style w:type="paragraph" w:styleId="Heading2">
    <w:name w:val="heading 2"/>
    <w:aliases w:val="orderpara1,h2,h21,H2"/>
    <w:basedOn w:val="Heading1"/>
    <w:next w:val="VIBody"/>
    <w:qFormat/>
    <w:pPr>
      <w:pageBreakBefore w:val="0"/>
      <w:numPr>
        <w:ilvl w:val="1"/>
      </w:numPr>
      <w:pBdr>
        <w:bottom w:val="none" w:sz="0" w:space="0" w:color="auto"/>
      </w:pBdr>
      <w:spacing w:before="240" w:after="80"/>
      <w:outlineLvl w:val="1"/>
    </w:pPr>
    <w:rPr>
      <w:color w:val="000080"/>
      <w:sz w:val="24"/>
    </w:rPr>
  </w:style>
  <w:style w:type="paragraph" w:styleId="Heading3">
    <w:name w:val="heading 3"/>
    <w:aliases w:val="orderpara2,H3,h3,h31,PRTM Heading 3"/>
    <w:basedOn w:val="Heading1"/>
    <w:next w:val="VIBody"/>
    <w:qFormat/>
    <w:pPr>
      <w:pageBreakBefore w:val="0"/>
      <w:numPr>
        <w:ilvl w:val="2"/>
      </w:numPr>
      <w:pBdr>
        <w:bottom w:val="none" w:sz="0" w:space="0" w:color="auto"/>
      </w:pBdr>
      <w:spacing w:before="240" w:after="40"/>
      <w:outlineLvl w:val="2"/>
    </w:pPr>
    <w:rPr>
      <w:i/>
      <w:sz w:val="22"/>
    </w:rPr>
  </w:style>
  <w:style w:type="paragraph" w:styleId="Heading40">
    <w:name w:val="heading 4"/>
    <w:aliases w:val="h4,h41"/>
    <w:basedOn w:val="Heading1"/>
    <w:next w:val="Normal"/>
    <w:qFormat/>
    <w:pPr>
      <w:pageBreakBefore w:val="0"/>
      <w:numPr>
        <w:ilvl w:val="3"/>
      </w:numPr>
      <w:pBdr>
        <w:bottom w:val="none" w:sz="0" w:space="0" w:color="auto"/>
      </w:pBdr>
      <w:spacing w:before="240" w:after="60"/>
      <w:ind w:left="1080" w:hanging="1080"/>
      <w:outlineLvl w:val="3"/>
    </w:pPr>
    <w:rPr>
      <w:bCs/>
      <w:sz w:val="20"/>
    </w:rPr>
  </w:style>
  <w:style w:type="paragraph" w:styleId="Heading5">
    <w:name w:val="heading 5"/>
    <w:aliases w:val="H5"/>
    <w:next w:val="VIBody"/>
    <w:qFormat/>
    <w:pPr>
      <w:numPr>
        <w:ilvl w:val="4"/>
        <w:numId w:val="1"/>
      </w:numPr>
      <w:spacing w:before="240" w:after="60"/>
      <w:ind w:left="1080" w:hanging="1080"/>
      <w:outlineLvl w:val="4"/>
    </w:pPr>
    <w:rPr>
      <w:rFonts w:ascii="Verdana" w:hAnsi="Verdana"/>
      <w:b/>
      <w:sz w:val="18"/>
    </w:rPr>
  </w:style>
  <w:style w:type="paragraph" w:styleId="Heading6">
    <w:name w:val="heading 6"/>
    <w:next w:val="VIBody"/>
    <w:qFormat/>
    <w:pPr>
      <w:spacing w:before="240" w:after="60"/>
      <w:outlineLvl w:val="5"/>
    </w:pPr>
    <w:rPr>
      <w:rFonts w:ascii="Verdana" w:hAnsi="Verdana"/>
      <w:b/>
      <w:sz w:val="18"/>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IBody">
    <w:name w:val="+VI Body"/>
    <w:pPr>
      <w:suppressAutoHyphens/>
      <w:spacing w:before="160" w:after="60" w:line="240" w:lineRule="exact"/>
    </w:pPr>
    <w:rPr>
      <w:rFonts w:ascii="Palatino Linotype" w:hAnsi="Palatino Linotype" w:cs="Arial"/>
      <w:lang w:val="en-GB"/>
    </w:rPr>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next w:val="TOC2"/>
    <w:uiPriority w:val="39"/>
    <w:pPr>
      <w:tabs>
        <w:tab w:val="right" w:pos="9360"/>
      </w:tabs>
      <w:spacing w:before="240" w:after="60"/>
      <w:ind w:right="720"/>
    </w:pPr>
    <w:rPr>
      <w:rFonts w:ascii="Verdana" w:hAnsi="Verdana"/>
      <w:b/>
      <w:color w:val="000080"/>
    </w:rPr>
  </w:style>
  <w:style w:type="paragraph" w:styleId="TOC2">
    <w:name w:val="toc 2"/>
    <w:next w:val="TOC3"/>
    <w:uiPriority w:val="39"/>
    <w:pPr>
      <w:tabs>
        <w:tab w:val="right" w:leader="dot" w:pos="9360"/>
      </w:tabs>
      <w:ind w:left="432" w:right="720"/>
    </w:pPr>
    <w:rPr>
      <w:rFonts w:ascii="Verdana" w:hAnsi="Verdana"/>
      <w:sz w:val="18"/>
    </w:rPr>
  </w:style>
  <w:style w:type="paragraph" w:styleId="TOC3">
    <w:name w:val="toc 3"/>
    <w:next w:val="Normal"/>
    <w:uiPriority w:val="39"/>
    <w:pPr>
      <w:tabs>
        <w:tab w:val="right" w:leader="dot" w:pos="9360"/>
      </w:tabs>
      <w:ind w:left="1008"/>
    </w:pPr>
    <w:rPr>
      <w:rFonts w:ascii="Verdana" w:hAnsi="Verdana"/>
      <w:sz w:val="18"/>
    </w:rPr>
  </w:style>
  <w:style w:type="paragraph" w:styleId="Header">
    <w:name w:val="header"/>
    <w:pPr>
      <w:tabs>
        <w:tab w:val="center" w:pos="4320"/>
        <w:tab w:val="right" w:pos="8640"/>
      </w:tabs>
    </w:pPr>
    <w:rPr>
      <w:rFonts w:ascii="Verdana" w:hAnsi="Verdana"/>
      <w:sz w:val="16"/>
    </w:rPr>
  </w:style>
  <w:style w:type="paragraph" w:styleId="Footer">
    <w:name w:val="footer"/>
    <w:aliases w:val="Footer-Even"/>
    <w:basedOn w:val="Normal"/>
    <w:link w:val="FooterChar"/>
    <w:uiPriority w:val="99"/>
    <w:pPr>
      <w:tabs>
        <w:tab w:val="center" w:pos="4320"/>
        <w:tab w:val="right" w:pos="8640"/>
      </w:tabs>
    </w:pPr>
    <w:rPr>
      <w:rFonts w:ascii="Verdana" w:hAnsi="Verdana"/>
      <w:sz w:val="16"/>
    </w:r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aliases w:val="bt,body text,- Indented"/>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next w:val="Normal"/>
    <w:uiPriority w:val="39"/>
    <w:pPr>
      <w:ind w:left="1296"/>
    </w:pPr>
    <w:rPr>
      <w:rFonts w:ascii="Verdana" w:hAnsi="Verdana"/>
      <w:sz w:val="18"/>
    </w:r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Cs/>
      <w:color w:val="0000FF"/>
    </w:rPr>
  </w:style>
  <w:style w:type="character" w:styleId="Hyperlink">
    <w:name w:val="Hyperlink"/>
    <w:uiPriority w:val="99"/>
    <w:rPr>
      <w:color w:val="0000FF"/>
      <w:u w:val="single"/>
    </w:rPr>
  </w:style>
  <w:style w:type="character" w:styleId="Strong">
    <w:name w:val="Strong"/>
    <w:uiPriority w:val="22"/>
    <w:qFormat/>
    <w:rPr>
      <w:b/>
    </w:rPr>
  </w:style>
  <w:style w:type="character" w:styleId="FollowedHyperlink">
    <w:name w:val="FollowedHyperlink"/>
    <w:rPr>
      <w:color w:val="800080"/>
      <w:u w:val="single"/>
    </w:rPr>
  </w:style>
  <w:style w:type="paragraph" w:styleId="BodyTextIndent2">
    <w:name w:val="Body Text Indent 2"/>
    <w:basedOn w:val="Normal"/>
    <w:pPr>
      <w:ind w:left="720"/>
    </w:pPr>
    <w:rPr>
      <w:color w:val="0000FF"/>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paragraph" w:styleId="BodyTextIndent3">
    <w:name w:val="Body Text Indent 3"/>
    <w:basedOn w:val="Normal"/>
    <w:pPr>
      <w:ind w:left="720"/>
    </w:pPr>
  </w:style>
  <w:style w:type="paragraph" w:customStyle="1" w:styleId="toa">
    <w:name w:val="toa"/>
    <w:basedOn w:val="Normal"/>
    <w:pPr>
      <w:widowControl/>
      <w:tabs>
        <w:tab w:val="left" w:pos="9000"/>
        <w:tab w:val="right" w:pos="9360"/>
      </w:tabs>
      <w:suppressAutoHyphens/>
      <w:spacing w:before="240" w:line="240" w:lineRule="auto"/>
      <w:ind w:left="2160"/>
    </w:pPr>
    <w:rPr>
      <w:sz w:val="24"/>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Caption">
    <w:name w:val="caption"/>
    <w:aliases w:val="+VI Caption"/>
    <w:next w:val="VIBody"/>
    <w:qFormat/>
    <w:pPr>
      <w:spacing w:before="40" w:after="160"/>
    </w:pPr>
    <w:rPr>
      <w:rFonts w:ascii="Verdana" w:hAnsi="Verdana"/>
      <w:b/>
      <w:bCs/>
      <w:i/>
      <w:sz w:val="18"/>
    </w:rPr>
  </w:style>
  <w:style w:type="paragraph" w:styleId="Index1">
    <w:name w:val="index 1"/>
    <w:basedOn w:val="Normal"/>
    <w:next w:val="Normal"/>
    <w:autoRedefine/>
    <w:semiHidden/>
    <w:pPr>
      <w:spacing w:before="160" w:after="40"/>
      <w:ind w:left="200" w:hanging="200"/>
    </w:pPr>
  </w:style>
  <w:style w:type="paragraph" w:styleId="BodyText3">
    <w:name w:val="Body Text 3"/>
    <w:basedOn w:val="Normal"/>
    <w:rPr>
      <w:color w:val="FF0000"/>
    </w:rPr>
  </w:style>
  <w:style w:type="paragraph" w:customStyle="1" w:styleId="VIBullet1">
    <w:name w:val="+VI Bullet1"/>
    <w:pPr>
      <w:numPr>
        <w:numId w:val="3"/>
      </w:numPr>
      <w:tabs>
        <w:tab w:val="left" w:pos="288"/>
      </w:tabs>
      <w:spacing w:before="40" w:line="240" w:lineRule="exact"/>
    </w:pPr>
    <w:rPr>
      <w:rFonts w:ascii="Palatino Linotype" w:hAnsi="Palatino Linotype"/>
    </w:rPr>
  </w:style>
  <w:style w:type="paragraph" w:customStyle="1" w:styleId="VIBullet2">
    <w:name w:val="+VI Bullet2"/>
    <w:basedOn w:val="VIBullet1"/>
    <w:pPr>
      <w:numPr>
        <w:numId w:val="4"/>
      </w:numPr>
      <w:tabs>
        <w:tab w:val="clear" w:pos="288"/>
        <w:tab w:val="clear" w:pos="1080"/>
        <w:tab w:val="left" w:pos="432"/>
      </w:tabs>
      <w:ind w:left="720"/>
    </w:pPr>
  </w:style>
  <w:style w:type="paragraph" w:customStyle="1" w:styleId="VITableBody">
    <w:name w:val="+VI Table Body"/>
    <w:pPr>
      <w:spacing w:before="20" w:after="20"/>
    </w:pPr>
    <w:rPr>
      <w:rFonts w:ascii="Verdana" w:hAnsi="Verdana"/>
      <w:sz w:val="18"/>
    </w:rPr>
  </w:style>
  <w:style w:type="paragraph" w:customStyle="1" w:styleId="VITableHeading">
    <w:name w:val="+VI Table Heading"/>
    <w:pPr>
      <w:spacing w:before="40" w:after="40"/>
      <w:jc w:val="center"/>
    </w:pPr>
    <w:rPr>
      <w:rFonts w:ascii="Verdana" w:hAnsi="Verdana"/>
      <w:b/>
      <w:bCs/>
      <w:color w:val="FFFFFF"/>
      <w:sz w:val="16"/>
    </w:rPr>
  </w:style>
  <w:style w:type="paragraph" w:customStyle="1" w:styleId="VITitle">
    <w:name w:val="+VI Title"/>
    <w:pPr>
      <w:pageBreakBefore/>
      <w:spacing w:after="360"/>
      <w:jc w:val="center"/>
    </w:pPr>
    <w:rPr>
      <w:rFonts w:ascii="Verdana" w:hAnsi="Verdana"/>
      <w:b/>
      <w:color w:val="000080"/>
      <w:sz w:val="24"/>
    </w:rPr>
  </w:style>
  <w:style w:type="paragraph" w:customStyle="1" w:styleId="VIImage">
    <w:name w:val="+VI Image"/>
    <w:basedOn w:val="VIBody"/>
    <w:next w:val="Caption"/>
    <w:pPr>
      <w:keepNext/>
      <w:spacing w:line="240" w:lineRule="auto"/>
    </w:pPr>
    <w:rPr>
      <w:rFonts w:ascii="Verdana" w:hAnsi="Verdana"/>
      <w:lang w:val="en-US"/>
    </w:rPr>
  </w:style>
  <w:style w:type="character" w:styleId="HTMLCode">
    <w:name w:val="HTML Code"/>
    <w:uiPriority w:val="99"/>
    <w:rPr>
      <w:rFonts w:ascii="Arial Unicode MS" w:eastAsia="Arial Unicode MS" w:hAnsi="Arial Unicode MS" w:cs="Arial Unicode MS"/>
      <w:sz w:val="20"/>
      <w:szCs w:val="20"/>
    </w:rPr>
  </w:style>
  <w:style w:type="paragraph" w:customStyle="1" w:styleId="VICode">
    <w:name w:val="+VI Code"/>
    <w:rPr>
      <w:rFonts w:ascii="Courier" w:hAnsi="Courier"/>
      <w:noProof/>
      <w:sz w:val="18"/>
    </w:rPr>
  </w:style>
  <w:style w:type="paragraph" w:customStyle="1" w:styleId="CodeBlock">
    <w:name w:val="Code Block"/>
    <w:basedOn w:val="VIBody"/>
    <w:pPr>
      <w:shd w:val="clear" w:color="auto" w:fill="F3F3F3"/>
      <w:spacing w:before="0" w:after="0" w:line="240" w:lineRule="auto"/>
      <w:ind w:left="288"/>
    </w:pPr>
    <w:rPr>
      <w:rFonts w:ascii="Courier New" w:hAnsi="Courier New"/>
      <w:sz w:val="18"/>
      <w:lang w:val="en-US"/>
    </w:rPr>
  </w:style>
  <w:style w:type="paragraph" w:customStyle="1" w:styleId="Heading4">
    <w:name w:val="Heading4"/>
    <w:basedOn w:val="Normal"/>
    <w:pPr>
      <w:numPr>
        <w:numId w:val="5"/>
      </w:numPr>
    </w:pPr>
  </w:style>
  <w:style w:type="paragraph" w:customStyle="1" w:styleId="Heading30">
    <w:name w:val="Heading3"/>
    <w:basedOn w:val="VIBody"/>
    <w:rPr>
      <w:lang w:val="en-US"/>
    </w:rPr>
  </w:style>
  <w:style w:type="character" w:styleId="Emphasis">
    <w:name w:val="Emphasis"/>
    <w:uiPriority w:val="20"/>
    <w:qFormat/>
    <w:rsid w:val="00DD31BB"/>
    <w:rPr>
      <w:i/>
      <w:iCs/>
    </w:rPr>
  </w:style>
  <w:style w:type="table" w:styleId="TableGrid">
    <w:name w:val="Table Grid"/>
    <w:basedOn w:val="TableNormal"/>
    <w:rsid w:val="005F7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aliases w:val="Footer-Even Char"/>
    <w:link w:val="Footer"/>
    <w:uiPriority w:val="99"/>
    <w:rsid w:val="008B0C83"/>
    <w:rPr>
      <w:rFonts w:ascii="Verdana" w:hAnsi="Verdana"/>
      <w:sz w:val="16"/>
    </w:rPr>
  </w:style>
  <w:style w:type="table" w:styleId="GridTable4-Accent1">
    <w:name w:val="Grid Table 4 Accent 1"/>
    <w:basedOn w:val="TableNormal"/>
    <w:uiPriority w:val="49"/>
    <w:rsid w:val="00A6274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HTMLPreformatted">
    <w:name w:val="HTML Preformatted"/>
    <w:basedOn w:val="Normal"/>
    <w:link w:val="HTMLPreformattedChar"/>
    <w:uiPriority w:val="99"/>
    <w:unhideWhenUsed/>
    <w:rsid w:val="005753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link w:val="HTMLPreformatted"/>
    <w:uiPriority w:val="99"/>
    <w:rsid w:val="005753BC"/>
    <w:rPr>
      <w:rFonts w:ascii="Courier New" w:hAnsi="Courier New" w:cs="Courier New"/>
    </w:rPr>
  </w:style>
  <w:style w:type="table" w:styleId="TableSimple1">
    <w:name w:val="Table Simple 1"/>
    <w:basedOn w:val="TableNormal"/>
    <w:rsid w:val="0098192E"/>
    <w:pPr>
      <w:widowControl w:val="0"/>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PlainTable5">
    <w:name w:val="Plain Table 5"/>
    <w:basedOn w:val="TableNormal"/>
    <w:uiPriority w:val="45"/>
    <w:rsid w:val="004F3ED4"/>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F3ED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4F3ED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4F3ED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2-Accent1">
    <w:name w:val="Grid Table 2 Accent 1"/>
    <w:basedOn w:val="TableNormal"/>
    <w:uiPriority w:val="47"/>
    <w:rsid w:val="000F7BA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UnresolvedMention">
    <w:name w:val="Unresolved Mention"/>
    <w:uiPriority w:val="99"/>
    <w:semiHidden/>
    <w:unhideWhenUsed/>
    <w:rsid w:val="00E4240F"/>
    <w:rPr>
      <w:color w:val="605E5C"/>
      <w:shd w:val="clear" w:color="auto" w:fill="E1DFDD"/>
    </w:rPr>
  </w:style>
  <w:style w:type="table" w:styleId="GridTable1Light-Accent5">
    <w:name w:val="Grid Table 1 Light Accent 5"/>
    <w:basedOn w:val="TableNormal"/>
    <w:uiPriority w:val="46"/>
    <w:rsid w:val="00087F61"/>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6Colorful-Accent5">
    <w:name w:val="List Table 6 Colorful Accent 5"/>
    <w:basedOn w:val="TableNormal"/>
    <w:uiPriority w:val="51"/>
    <w:rsid w:val="00F15177"/>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9701">
      <w:bodyDiv w:val="1"/>
      <w:marLeft w:val="0"/>
      <w:marRight w:val="0"/>
      <w:marTop w:val="0"/>
      <w:marBottom w:val="0"/>
      <w:divBdr>
        <w:top w:val="none" w:sz="0" w:space="0" w:color="auto"/>
        <w:left w:val="none" w:sz="0" w:space="0" w:color="auto"/>
        <w:bottom w:val="none" w:sz="0" w:space="0" w:color="auto"/>
        <w:right w:val="none" w:sz="0" w:space="0" w:color="auto"/>
      </w:divBdr>
    </w:div>
    <w:div w:id="28647755">
      <w:bodyDiv w:val="1"/>
      <w:marLeft w:val="0"/>
      <w:marRight w:val="0"/>
      <w:marTop w:val="0"/>
      <w:marBottom w:val="0"/>
      <w:divBdr>
        <w:top w:val="none" w:sz="0" w:space="0" w:color="auto"/>
        <w:left w:val="none" w:sz="0" w:space="0" w:color="auto"/>
        <w:bottom w:val="none" w:sz="0" w:space="0" w:color="auto"/>
        <w:right w:val="none" w:sz="0" w:space="0" w:color="auto"/>
      </w:divBdr>
    </w:div>
    <w:div w:id="41057047">
      <w:bodyDiv w:val="1"/>
      <w:marLeft w:val="0"/>
      <w:marRight w:val="0"/>
      <w:marTop w:val="0"/>
      <w:marBottom w:val="0"/>
      <w:divBdr>
        <w:top w:val="none" w:sz="0" w:space="0" w:color="auto"/>
        <w:left w:val="none" w:sz="0" w:space="0" w:color="auto"/>
        <w:bottom w:val="none" w:sz="0" w:space="0" w:color="auto"/>
        <w:right w:val="none" w:sz="0" w:space="0" w:color="auto"/>
      </w:divBdr>
    </w:div>
    <w:div w:id="146747973">
      <w:bodyDiv w:val="1"/>
      <w:marLeft w:val="0"/>
      <w:marRight w:val="0"/>
      <w:marTop w:val="0"/>
      <w:marBottom w:val="0"/>
      <w:divBdr>
        <w:top w:val="none" w:sz="0" w:space="0" w:color="auto"/>
        <w:left w:val="none" w:sz="0" w:space="0" w:color="auto"/>
        <w:bottom w:val="none" w:sz="0" w:space="0" w:color="auto"/>
        <w:right w:val="none" w:sz="0" w:space="0" w:color="auto"/>
      </w:divBdr>
    </w:div>
    <w:div w:id="261258789">
      <w:bodyDiv w:val="1"/>
      <w:marLeft w:val="0"/>
      <w:marRight w:val="0"/>
      <w:marTop w:val="0"/>
      <w:marBottom w:val="0"/>
      <w:divBdr>
        <w:top w:val="none" w:sz="0" w:space="0" w:color="auto"/>
        <w:left w:val="none" w:sz="0" w:space="0" w:color="auto"/>
        <w:bottom w:val="none" w:sz="0" w:space="0" w:color="auto"/>
        <w:right w:val="none" w:sz="0" w:space="0" w:color="auto"/>
      </w:divBdr>
    </w:div>
    <w:div w:id="294868578">
      <w:bodyDiv w:val="1"/>
      <w:marLeft w:val="0"/>
      <w:marRight w:val="0"/>
      <w:marTop w:val="0"/>
      <w:marBottom w:val="0"/>
      <w:divBdr>
        <w:top w:val="none" w:sz="0" w:space="0" w:color="auto"/>
        <w:left w:val="none" w:sz="0" w:space="0" w:color="auto"/>
        <w:bottom w:val="none" w:sz="0" w:space="0" w:color="auto"/>
        <w:right w:val="none" w:sz="0" w:space="0" w:color="auto"/>
      </w:divBdr>
    </w:div>
    <w:div w:id="544102923">
      <w:bodyDiv w:val="1"/>
      <w:marLeft w:val="0"/>
      <w:marRight w:val="0"/>
      <w:marTop w:val="0"/>
      <w:marBottom w:val="0"/>
      <w:divBdr>
        <w:top w:val="none" w:sz="0" w:space="0" w:color="auto"/>
        <w:left w:val="none" w:sz="0" w:space="0" w:color="auto"/>
        <w:bottom w:val="none" w:sz="0" w:space="0" w:color="auto"/>
        <w:right w:val="none" w:sz="0" w:space="0" w:color="auto"/>
      </w:divBdr>
    </w:div>
    <w:div w:id="555048373">
      <w:bodyDiv w:val="1"/>
      <w:marLeft w:val="0"/>
      <w:marRight w:val="0"/>
      <w:marTop w:val="0"/>
      <w:marBottom w:val="0"/>
      <w:divBdr>
        <w:top w:val="none" w:sz="0" w:space="0" w:color="auto"/>
        <w:left w:val="none" w:sz="0" w:space="0" w:color="auto"/>
        <w:bottom w:val="none" w:sz="0" w:space="0" w:color="auto"/>
        <w:right w:val="none" w:sz="0" w:space="0" w:color="auto"/>
      </w:divBdr>
    </w:div>
    <w:div w:id="778179292">
      <w:bodyDiv w:val="1"/>
      <w:marLeft w:val="0"/>
      <w:marRight w:val="0"/>
      <w:marTop w:val="0"/>
      <w:marBottom w:val="0"/>
      <w:divBdr>
        <w:top w:val="none" w:sz="0" w:space="0" w:color="auto"/>
        <w:left w:val="none" w:sz="0" w:space="0" w:color="auto"/>
        <w:bottom w:val="none" w:sz="0" w:space="0" w:color="auto"/>
        <w:right w:val="none" w:sz="0" w:space="0" w:color="auto"/>
      </w:divBdr>
    </w:div>
    <w:div w:id="819733686">
      <w:bodyDiv w:val="1"/>
      <w:marLeft w:val="0"/>
      <w:marRight w:val="0"/>
      <w:marTop w:val="0"/>
      <w:marBottom w:val="0"/>
      <w:divBdr>
        <w:top w:val="none" w:sz="0" w:space="0" w:color="auto"/>
        <w:left w:val="none" w:sz="0" w:space="0" w:color="auto"/>
        <w:bottom w:val="none" w:sz="0" w:space="0" w:color="auto"/>
        <w:right w:val="none" w:sz="0" w:space="0" w:color="auto"/>
      </w:divBdr>
    </w:div>
    <w:div w:id="1063211761">
      <w:bodyDiv w:val="1"/>
      <w:marLeft w:val="0"/>
      <w:marRight w:val="0"/>
      <w:marTop w:val="0"/>
      <w:marBottom w:val="0"/>
      <w:divBdr>
        <w:top w:val="none" w:sz="0" w:space="0" w:color="auto"/>
        <w:left w:val="none" w:sz="0" w:space="0" w:color="auto"/>
        <w:bottom w:val="none" w:sz="0" w:space="0" w:color="auto"/>
        <w:right w:val="none" w:sz="0" w:space="0" w:color="auto"/>
      </w:divBdr>
    </w:div>
    <w:div w:id="1198347079">
      <w:bodyDiv w:val="1"/>
      <w:marLeft w:val="0"/>
      <w:marRight w:val="0"/>
      <w:marTop w:val="0"/>
      <w:marBottom w:val="0"/>
      <w:divBdr>
        <w:top w:val="none" w:sz="0" w:space="0" w:color="auto"/>
        <w:left w:val="none" w:sz="0" w:space="0" w:color="auto"/>
        <w:bottom w:val="none" w:sz="0" w:space="0" w:color="auto"/>
        <w:right w:val="none" w:sz="0" w:space="0" w:color="auto"/>
      </w:divBdr>
      <w:divsChild>
        <w:div w:id="35404335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222987121">
      <w:bodyDiv w:val="1"/>
      <w:marLeft w:val="0"/>
      <w:marRight w:val="0"/>
      <w:marTop w:val="0"/>
      <w:marBottom w:val="0"/>
      <w:divBdr>
        <w:top w:val="none" w:sz="0" w:space="0" w:color="auto"/>
        <w:left w:val="none" w:sz="0" w:space="0" w:color="auto"/>
        <w:bottom w:val="none" w:sz="0" w:space="0" w:color="auto"/>
        <w:right w:val="none" w:sz="0" w:space="0" w:color="auto"/>
      </w:divBdr>
    </w:div>
    <w:div w:id="1252082082">
      <w:bodyDiv w:val="1"/>
      <w:marLeft w:val="0"/>
      <w:marRight w:val="0"/>
      <w:marTop w:val="0"/>
      <w:marBottom w:val="0"/>
      <w:divBdr>
        <w:top w:val="none" w:sz="0" w:space="0" w:color="auto"/>
        <w:left w:val="none" w:sz="0" w:space="0" w:color="auto"/>
        <w:bottom w:val="none" w:sz="0" w:space="0" w:color="auto"/>
        <w:right w:val="none" w:sz="0" w:space="0" w:color="auto"/>
      </w:divBdr>
    </w:div>
    <w:div w:id="1339968645">
      <w:bodyDiv w:val="1"/>
      <w:marLeft w:val="0"/>
      <w:marRight w:val="0"/>
      <w:marTop w:val="0"/>
      <w:marBottom w:val="0"/>
      <w:divBdr>
        <w:top w:val="none" w:sz="0" w:space="0" w:color="auto"/>
        <w:left w:val="none" w:sz="0" w:space="0" w:color="auto"/>
        <w:bottom w:val="none" w:sz="0" w:space="0" w:color="auto"/>
        <w:right w:val="none" w:sz="0" w:space="0" w:color="auto"/>
      </w:divBdr>
    </w:div>
    <w:div w:id="1409494265">
      <w:bodyDiv w:val="1"/>
      <w:marLeft w:val="0"/>
      <w:marRight w:val="0"/>
      <w:marTop w:val="0"/>
      <w:marBottom w:val="0"/>
      <w:divBdr>
        <w:top w:val="none" w:sz="0" w:space="0" w:color="auto"/>
        <w:left w:val="none" w:sz="0" w:space="0" w:color="auto"/>
        <w:bottom w:val="none" w:sz="0" w:space="0" w:color="auto"/>
        <w:right w:val="none" w:sz="0" w:space="0" w:color="auto"/>
      </w:divBdr>
    </w:div>
    <w:div w:id="1443527343">
      <w:bodyDiv w:val="1"/>
      <w:marLeft w:val="0"/>
      <w:marRight w:val="0"/>
      <w:marTop w:val="0"/>
      <w:marBottom w:val="0"/>
      <w:divBdr>
        <w:top w:val="none" w:sz="0" w:space="0" w:color="auto"/>
        <w:left w:val="none" w:sz="0" w:space="0" w:color="auto"/>
        <w:bottom w:val="none" w:sz="0" w:space="0" w:color="auto"/>
        <w:right w:val="none" w:sz="0" w:space="0" w:color="auto"/>
      </w:divBdr>
    </w:div>
    <w:div w:id="1450465890">
      <w:bodyDiv w:val="1"/>
      <w:marLeft w:val="0"/>
      <w:marRight w:val="0"/>
      <w:marTop w:val="0"/>
      <w:marBottom w:val="0"/>
      <w:divBdr>
        <w:top w:val="none" w:sz="0" w:space="0" w:color="auto"/>
        <w:left w:val="none" w:sz="0" w:space="0" w:color="auto"/>
        <w:bottom w:val="none" w:sz="0" w:space="0" w:color="auto"/>
        <w:right w:val="none" w:sz="0" w:space="0" w:color="auto"/>
      </w:divBdr>
    </w:div>
    <w:div w:id="1519614803">
      <w:bodyDiv w:val="1"/>
      <w:marLeft w:val="0"/>
      <w:marRight w:val="0"/>
      <w:marTop w:val="0"/>
      <w:marBottom w:val="0"/>
      <w:divBdr>
        <w:top w:val="none" w:sz="0" w:space="0" w:color="auto"/>
        <w:left w:val="none" w:sz="0" w:space="0" w:color="auto"/>
        <w:bottom w:val="none" w:sz="0" w:space="0" w:color="auto"/>
        <w:right w:val="none" w:sz="0" w:space="0" w:color="auto"/>
      </w:divBdr>
    </w:div>
    <w:div w:id="1567911093">
      <w:bodyDiv w:val="1"/>
      <w:marLeft w:val="0"/>
      <w:marRight w:val="0"/>
      <w:marTop w:val="0"/>
      <w:marBottom w:val="0"/>
      <w:divBdr>
        <w:top w:val="none" w:sz="0" w:space="0" w:color="auto"/>
        <w:left w:val="none" w:sz="0" w:space="0" w:color="auto"/>
        <w:bottom w:val="none" w:sz="0" w:space="0" w:color="auto"/>
        <w:right w:val="none" w:sz="0" w:space="0" w:color="auto"/>
      </w:divBdr>
    </w:div>
    <w:div w:id="1570575426">
      <w:bodyDiv w:val="1"/>
      <w:marLeft w:val="0"/>
      <w:marRight w:val="0"/>
      <w:marTop w:val="0"/>
      <w:marBottom w:val="0"/>
      <w:divBdr>
        <w:top w:val="none" w:sz="0" w:space="0" w:color="auto"/>
        <w:left w:val="none" w:sz="0" w:space="0" w:color="auto"/>
        <w:bottom w:val="none" w:sz="0" w:space="0" w:color="auto"/>
        <w:right w:val="none" w:sz="0" w:space="0" w:color="auto"/>
      </w:divBdr>
    </w:div>
    <w:div w:id="1703751062">
      <w:bodyDiv w:val="1"/>
      <w:marLeft w:val="0"/>
      <w:marRight w:val="0"/>
      <w:marTop w:val="0"/>
      <w:marBottom w:val="0"/>
      <w:divBdr>
        <w:top w:val="none" w:sz="0" w:space="0" w:color="auto"/>
        <w:left w:val="none" w:sz="0" w:space="0" w:color="auto"/>
        <w:bottom w:val="none" w:sz="0" w:space="0" w:color="auto"/>
        <w:right w:val="none" w:sz="0" w:space="0" w:color="auto"/>
      </w:divBdr>
    </w:div>
    <w:div w:id="1920484566">
      <w:bodyDiv w:val="1"/>
      <w:marLeft w:val="0"/>
      <w:marRight w:val="0"/>
      <w:marTop w:val="0"/>
      <w:marBottom w:val="0"/>
      <w:divBdr>
        <w:top w:val="none" w:sz="0" w:space="0" w:color="auto"/>
        <w:left w:val="none" w:sz="0" w:space="0" w:color="auto"/>
        <w:bottom w:val="none" w:sz="0" w:space="0" w:color="auto"/>
        <w:right w:val="none" w:sz="0" w:space="0" w:color="auto"/>
      </w:divBdr>
    </w:div>
    <w:div w:id="196060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yperlink" Target="https://scikit-learn.org/0.15/modules/generated/sklearn.feature_extraction.text.CountVectorizer.html"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cjhutto/vaderSentiment"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cjhutto/vaderSentiment" TargetMode="External"/><Relationship Id="rId27" Type="http://schemas.openxmlformats.org/officeDocument/2006/relationships/image" Target="media/image18.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ddovleti\Application%20Data\Microsoft\Templates\a_and_d\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1883</TotalTime>
  <Pages>20</Pages>
  <Words>6041</Words>
  <Characters>34439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2019-1002 IST 736 Text Mining</vt:lpstr>
    </vt:vector>
  </TitlesOfParts>
  <Manager/>
  <Company>Ryan Timbrook - RTIMBROO</Company>
  <LinksUpToDate>false</LinksUpToDate>
  <CharactersWithSpaces>40400</CharactersWithSpaces>
  <SharedDoc>false</SharedDoc>
  <HLinks>
    <vt:vector size="138" baseType="variant">
      <vt:variant>
        <vt:i4>6553721</vt:i4>
      </vt:variant>
      <vt:variant>
        <vt:i4>123</vt:i4>
      </vt:variant>
      <vt:variant>
        <vt:i4>0</vt:i4>
      </vt:variant>
      <vt:variant>
        <vt:i4>5</vt:i4>
      </vt:variant>
      <vt:variant>
        <vt:lpwstr>http://sentistrength.wlv.ac.uk/</vt:lpwstr>
      </vt:variant>
      <vt:variant>
        <vt:lpwstr/>
      </vt:variant>
      <vt:variant>
        <vt:i4>6553721</vt:i4>
      </vt:variant>
      <vt:variant>
        <vt:i4>120</vt:i4>
      </vt:variant>
      <vt:variant>
        <vt:i4>0</vt:i4>
      </vt:variant>
      <vt:variant>
        <vt:i4>5</vt:i4>
      </vt:variant>
      <vt:variant>
        <vt:lpwstr>http://sentistrength.wlv.ac.uk/</vt:lpwstr>
      </vt:variant>
      <vt:variant>
        <vt:lpwstr/>
      </vt:variant>
      <vt:variant>
        <vt:i4>6553721</vt:i4>
      </vt:variant>
      <vt:variant>
        <vt:i4>117</vt:i4>
      </vt:variant>
      <vt:variant>
        <vt:i4>0</vt:i4>
      </vt:variant>
      <vt:variant>
        <vt:i4>5</vt:i4>
      </vt:variant>
      <vt:variant>
        <vt:lpwstr>http://sentistrength.wlv.ac.uk/</vt:lpwstr>
      </vt:variant>
      <vt:variant>
        <vt:lpwstr/>
      </vt:variant>
      <vt:variant>
        <vt:i4>1966105</vt:i4>
      </vt:variant>
      <vt:variant>
        <vt:i4>114</vt:i4>
      </vt:variant>
      <vt:variant>
        <vt:i4>0</vt:i4>
      </vt:variant>
      <vt:variant>
        <vt:i4>5</vt:i4>
      </vt:variant>
      <vt:variant>
        <vt:lpwstr>https://github.com/cjhutto/vaderSentiment</vt:lpwstr>
      </vt:variant>
      <vt:variant>
        <vt:lpwstr/>
      </vt:variant>
      <vt:variant>
        <vt:i4>1966105</vt:i4>
      </vt:variant>
      <vt:variant>
        <vt:i4>111</vt:i4>
      </vt:variant>
      <vt:variant>
        <vt:i4>0</vt:i4>
      </vt:variant>
      <vt:variant>
        <vt:i4>5</vt:i4>
      </vt:variant>
      <vt:variant>
        <vt:lpwstr>https://github.com/cjhutto/vaderSentiment</vt:lpwstr>
      </vt:variant>
      <vt:variant>
        <vt:lpwstr/>
      </vt:variant>
      <vt:variant>
        <vt:i4>1703996</vt:i4>
      </vt:variant>
      <vt:variant>
        <vt:i4>104</vt:i4>
      </vt:variant>
      <vt:variant>
        <vt:i4>0</vt:i4>
      </vt:variant>
      <vt:variant>
        <vt:i4>5</vt:i4>
      </vt:variant>
      <vt:variant>
        <vt:lpwstr/>
      </vt:variant>
      <vt:variant>
        <vt:lpwstr>_Toc21850960</vt:lpwstr>
      </vt:variant>
      <vt:variant>
        <vt:i4>1245247</vt:i4>
      </vt:variant>
      <vt:variant>
        <vt:i4>98</vt:i4>
      </vt:variant>
      <vt:variant>
        <vt:i4>0</vt:i4>
      </vt:variant>
      <vt:variant>
        <vt:i4>5</vt:i4>
      </vt:variant>
      <vt:variant>
        <vt:lpwstr/>
      </vt:variant>
      <vt:variant>
        <vt:lpwstr>_Toc21850959</vt:lpwstr>
      </vt:variant>
      <vt:variant>
        <vt:i4>1179711</vt:i4>
      </vt:variant>
      <vt:variant>
        <vt:i4>92</vt:i4>
      </vt:variant>
      <vt:variant>
        <vt:i4>0</vt:i4>
      </vt:variant>
      <vt:variant>
        <vt:i4>5</vt:i4>
      </vt:variant>
      <vt:variant>
        <vt:lpwstr/>
      </vt:variant>
      <vt:variant>
        <vt:lpwstr>_Toc21850958</vt:lpwstr>
      </vt:variant>
      <vt:variant>
        <vt:i4>1900607</vt:i4>
      </vt:variant>
      <vt:variant>
        <vt:i4>86</vt:i4>
      </vt:variant>
      <vt:variant>
        <vt:i4>0</vt:i4>
      </vt:variant>
      <vt:variant>
        <vt:i4>5</vt:i4>
      </vt:variant>
      <vt:variant>
        <vt:lpwstr/>
      </vt:variant>
      <vt:variant>
        <vt:lpwstr>_Toc21850957</vt:lpwstr>
      </vt:variant>
      <vt:variant>
        <vt:i4>1835071</vt:i4>
      </vt:variant>
      <vt:variant>
        <vt:i4>80</vt:i4>
      </vt:variant>
      <vt:variant>
        <vt:i4>0</vt:i4>
      </vt:variant>
      <vt:variant>
        <vt:i4>5</vt:i4>
      </vt:variant>
      <vt:variant>
        <vt:lpwstr/>
      </vt:variant>
      <vt:variant>
        <vt:lpwstr>_Toc21850956</vt:lpwstr>
      </vt:variant>
      <vt:variant>
        <vt:i4>2031679</vt:i4>
      </vt:variant>
      <vt:variant>
        <vt:i4>74</vt:i4>
      </vt:variant>
      <vt:variant>
        <vt:i4>0</vt:i4>
      </vt:variant>
      <vt:variant>
        <vt:i4>5</vt:i4>
      </vt:variant>
      <vt:variant>
        <vt:lpwstr/>
      </vt:variant>
      <vt:variant>
        <vt:lpwstr>_Toc21850955</vt:lpwstr>
      </vt:variant>
      <vt:variant>
        <vt:i4>1966143</vt:i4>
      </vt:variant>
      <vt:variant>
        <vt:i4>68</vt:i4>
      </vt:variant>
      <vt:variant>
        <vt:i4>0</vt:i4>
      </vt:variant>
      <vt:variant>
        <vt:i4>5</vt:i4>
      </vt:variant>
      <vt:variant>
        <vt:lpwstr/>
      </vt:variant>
      <vt:variant>
        <vt:lpwstr>_Toc21850954</vt:lpwstr>
      </vt:variant>
      <vt:variant>
        <vt:i4>1638463</vt:i4>
      </vt:variant>
      <vt:variant>
        <vt:i4>62</vt:i4>
      </vt:variant>
      <vt:variant>
        <vt:i4>0</vt:i4>
      </vt:variant>
      <vt:variant>
        <vt:i4>5</vt:i4>
      </vt:variant>
      <vt:variant>
        <vt:lpwstr/>
      </vt:variant>
      <vt:variant>
        <vt:lpwstr>_Toc21850953</vt:lpwstr>
      </vt:variant>
      <vt:variant>
        <vt:i4>1572927</vt:i4>
      </vt:variant>
      <vt:variant>
        <vt:i4>56</vt:i4>
      </vt:variant>
      <vt:variant>
        <vt:i4>0</vt:i4>
      </vt:variant>
      <vt:variant>
        <vt:i4>5</vt:i4>
      </vt:variant>
      <vt:variant>
        <vt:lpwstr/>
      </vt:variant>
      <vt:variant>
        <vt:lpwstr>_Toc21850952</vt:lpwstr>
      </vt:variant>
      <vt:variant>
        <vt:i4>1769535</vt:i4>
      </vt:variant>
      <vt:variant>
        <vt:i4>50</vt:i4>
      </vt:variant>
      <vt:variant>
        <vt:i4>0</vt:i4>
      </vt:variant>
      <vt:variant>
        <vt:i4>5</vt:i4>
      </vt:variant>
      <vt:variant>
        <vt:lpwstr/>
      </vt:variant>
      <vt:variant>
        <vt:lpwstr>_Toc21850951</vt:lpwstr>
      </vt:variant>
      <vt:variant>
        <vt:i4>1703999</vt:i4>
      </vt:variant>
      <vt:variant>
        <vt:i4>44</vt:i4>
      </vt:variant>
      <vt:variant>
        <vt:i4>0</vt:i4>
      </vt:variant>
      <vt:variant>
        <vt:i4>5</vt:i4>
      </vt:variant>
      <vt:variant>
        <vt:lpwstr/>
      </vt:variant>
      <vt:variant>
        <vt:lpwstr>_Toc21850950</vt:lpwstr>
      </vt:variant>
      <vt:variant>
        <vt:i4>1245246</vt:i4>
      </vt:variant>
      <vt:variant>
        <vt:i4>38</vt:i4>
      </vt:variant>
      <vt:variant>
        <vt:i4>0</vt:i4>
      </vt:variant>
      <vt:variant>
        <vt:i4>5</vt:i4>
      </vt:variant>
      <vt:variant>
        <vt:lpwstr/>
      </vt:variant>
      <vt:variant>
        <vt:lpwstr>_Toc21850949</vt:lpwstr>
      </vt:variant>
      <vt:variant>
        <vt:i4>1179710</vt:i4>
      </vt:variant>
      <vt:variant>
        <vt:i4>32</vt:i4>
      </vt:variant>
      <vt:variant>
        <vt:i4>0</vt:i4>
      </vt:variant>
      <vt:variant>
        <vt:i4>5</vt:i4>
      </vt:variant>
      <vt:variant>
        <vt:lpwstr/>
      </vt:variant>
      <vt:variant>
        <vt:lpwstr>_Toc21850948</vt:lpwstr>
      </vt:variant>
      <vt:variant>
        <vt:i4>1900606</vt:i4>
      </vt:variant>
      <vt:variant>
        <vt:i4>26</vt:i4>
      </vt:variant>
      <vt:variant>
        <vt:i4>0</vt:i4>
      </vt:variant>
      <vt:variant>
        <vt:i4>5</vt:i4>
      </vt:variant>
      <vt:variant>
        <vt:lpwstr/>
      </vt:variant>
      <vt:variant>
        <vt:lpwstr>_Toc21850947</vt:lpwstr>
      </vt:variant>
      <vt:variant>
        <vt:i4>1835070</vt:i4>
      </vt:variant>
      <vt:variant>
        <vt:i4>20</vt:i4>
      </vt:variant>
      <vt:variant>
        <vt:i4>0</vt:i4>
      </vt:variant>
      <vt:variant>
        <vt:i4>5</vt:i4>
      </vt:variant>
      <vt:variant>
        <vt:lpwstr/>
      </vt:variant>
      <vt:variant>
        <vt:lpwstr>_Toc21850946</vt:lpwstr>
      </vt:variant>
      <vt:variant>
        <vt:i4>2031678</vt:i4>
      </vt:variant>
      <vt:variant>
        <vt:i4>14</vt:i4>
      </vt:variant>
      <vt:variant>
        <vt:i4>0</vt:i4>
      </vt:variant>
      <vt:variant>
        <vt:i4>5</vt:i4>
      </vt:variant>
      <vt:variant>
        <vt:lpwstr/>
      </vt:variant>
      <vt:variant>
        <vt:lpwstr>_Toc21850945</vt:lpwstr>
      </vt:variant>
      <vt:variant>
        <vt:i4>1966142</vt:i4>
      </vt:variant>
      <vt:variant>
        <vt:i4>8</vt:i4>
      </vt:variant>
      <vt:variant>
        <vt:i4>0</vt:i4>
      </vt:variant>
      <vt:variant>
        <vt:i4>5</vt:i4>
      </vt:variant>
      <vt:variant>
        <vt:lpwstr/>
      </vt:variant>
      <vt:variant>
        <vt:lpwstr>_Toc21850944</vt:lpwstr>
      </vt:variant>
      <vt:variant>
        <vt:i4>1638462</vt:i4>
      </vt:variant>
      <vt:variant>
        <vt:i4>2</vt:i4>
      </vt:variant>
      <vt:variant>
        <vt:i4>0</vt:i4>
      </vt:variant>
      <vt:variant>
        <vt:i4>5</vt:i4>
      </vt:variant>
      <vt:variant>
        <vt:lpwstr/>
      </vt:variant>
      <vt:variant>
        <vt:lpwstr>_Toc21850943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2019-1002 IST 736 Text Mining</dc:title>
  <dc:subject>Homework Assignment 3 (week 3)</dc:subject>
  <dc:creator>Ryan Timbrook</dc:creator>
  <cp:keywords/>
  <dc:description/>
  <cp:lastModifiedBy>Ryan Timbrook</cp:lastModifiedBy>
  <cp:revision>259</cp:revision>
  <cp:lastPrinted>2019-10-13T18:33:00Z</cp:lastPrinted>
  <dcterms:created xsi:type="dcterms:W3CDTF">2019-10-13T18:32:00Z</dcterms:created>
  <dcterms:modified xsi:type="dcterms:W3CDTF">2019-10-23T04:52:00Z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lient">
    <vt:lpwstr>Wellpoint</vt:lpwstr>
  </property>
  <property fmtid="{D5CDD505-2E9C-101B-9397-08002B2CF9AE}" pid="4" name="ContentType">
    <vt:lpwstr>Document</vt:lpwstr>
  </property>
</Properties>
</file>